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AD7B" w14:textId="529FAE15" w:rsidR="00D077E9" w:rsidRDefault="00EE36F7" w:rsidP="00D70D02">
      <w:pPr>
        <w:rPr>
          <w:noProof/>
        </w:rPr>
      </w:pPr>
      <w:r>
        <w:rPr>
          <w:noProof/>
          <w:lang w:bidi="es-ES"/>
        </w:rPr>
        <mc:AlternateContent>
          <mc:Choice Requires="wps">
            <w:drawing>
              <wp:anchor distT="0" distB="0" distL="114300" distR="114300" simplePos="0" relativeHeight="251660288" behindDoc="1" locked="0" layoutInCell="1" allowOverlap="1" wp14:anchorId="0BF208ED" wp14:editId="2A833FF0">
                <wp:simplePos x="0" y="0"/>
                <wp:positionH relativeFrom="column">
                  <wp:posOffset>-376989</wp:posOffset>
                </wp:positionH>
                <wp:positionV relativeFrom="margin">
                  <wp:align>top</wp:align>
                </wp:positionV>
                <wp:extent cx="3444240" cy="8795657"/>
                <wp:effectExtent l="0" t="0" r="3810" b="571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444240" cy="8795657"/>
                        </a:xfrm>
                        <a:prstGeom prst="rect">
                          <a:avLst/>
                        </a:prstGeom>
                        <a:solidFill>
                          <a:schemeClr val="bg1">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5B598" id="Rectángulo 3" o:spid="_x0000_s1026" alt="rectángulo blanco para texto en portada" style="position:absolute;margin-left:-29.7pt;margin-top:0;width:271.2pt;height:692.55pt;z-index:-251656192;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" fillcolor="white [3212]" stroked="f" strokeweight="2pt">
                <v:fill opacity="40092f"/>
                <w10:wrap anchory="margin"/>
              </v:rect>
            </w:pict>
          </mc:Fallback>
        </mc:AlternateContent>
      </w:r>
      <w:r w:rsidR="00594E7C">
        <w:rPr>
          <w:noProof/>
          <w:lang w:bidi="es-ES"/>
        </w:rPr>
        <mc:AlternateContent>
          <mc:Choice Requires="wps">
            <w:drawing>
              <wp:anchor distT="0" distB="0" distL="114300" distR="114300" simplePos="0" relativeHeight="251704320" behindDoc="0" locked="0" layoutInCell="1" allowOverlap="1" wp14:anchorId="58634CED" wp14:editId="2F734371">
                <wp:simplePos x="0" y="0"/>
                <wp:positionH relativeFrom="margin">
                  <wp:posOffset>-175260</wp:posOffset>
                </wp:positionH>
                <wp:positionV relativeFrom="paragraph">
                  <wp:posOffset>1638300</wp:posOffset>
                </wp:positionV>
                <wp:extent cx="2385060" cy="685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385060" cy="685800"/>
                        </a:xfrm>
                        <a:prstGeom prst="rect">
                          <a:avLst/>
                        </a:prstGeom>
                        <a:noFill/>
                        <a:ln w="6350">
                          <a:noFill/>
                        </a:ln>
                      </wps:spPr>
                      <wps:txbx>
                        <w:txbxContent>
                          <w:p w14:paraId="2BC49095" w14:textId="24F4A352" w:rsidR="00594E7C" w:rsidRPr="00A63EB6" w:rsidRDefault="00594E7C" w:rsidP="00594E7C">
                            <w:pPr>
                              <w:pStyle w:val="Ttulo"/>
                              <w:rPr>
                                <w:color w:val="auto"/>
                                <w:sz w:val="36"/>
                                <w:szCs w:val="36"/>
                              </w:rPr>
                            </w:pPr>
                            <w:r w:rsidRPr="00A63EB6">
                              <w:rPr>
                                <w:color w:val="auto"/>
                                <w:sz w:val="36"/>
                                <w:szCs w:val="36"/>
                                <w:lang w:bidi="es-ES"/>
                              </w:rPr>
                              <w:t xml:space="preserve">Taller Mecánico </w:t>
                            </w:r>
                            <w:r>
                              <w:rPr>
                                <w:color w:val="auto"/>
                                <w:sz w:val="36"/>
                                <w:szCs w:val="36"/>
                                <w:lang w:bidi="es-ES"/>
                              </w:rPr>
                              <w:t>-</w:t>
                            </w:r>
                            <w:r w:rsidRPr="00A63EB6">
                              <w:rPr>
                                <w:color w:val="auto"/>
                                <w:sz w:val="36"/>
                                <w:szCs w:val="36"/>
                                <w:lang w:bidi="es-ES"/>
                              </w:rPr>
                              <w:t>Alto Pistón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634CED" id="_x0000_t202" coordsize="21600,21600" o:spt="202" path="m,l,21600r21600,l21600,xe">
                <v:stroke joinstyle="miter"/>
                <v:path gradientshapeok="t" o:connecttype="rect"/>
              </v:shapetype>
              <v:shape id="Cuadro de texto 10" o:spid="_x0000_s1026" type="#_x0000_t202" style="position:absolute;margin-left:-13.8pt;margin-top:129pt;width:187.8pt;height:5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" filled="f" stroked="f" strokeweight=".5pt">
                <v:textbox>
                  <w:txbxContent>
                    <w:p w14:paraId="2BC49095" w14:textId="24F4A352" w:rsidR="00594E7C" w:rsidRPr="00A63EB6" w:rsidRDefault="00594E7C" w:rsidP="00594E7C">
                      <w:pPr>
                        <w:pStyle w:val="Ttulo"/>
                        <w:rPr>
                          <w:color w:val="auto"/>
                          <w:sz w:val="36"/>
                          <w:szCs w:val="36"/>
                        </w:rPr>
                      </w:pPr>
                      <w:r w:rsidRPr="00A63EB6">
                        <w:rPr>
                          <w:color w:val="auto"/>
                          <w:sz w:val="36"/>
                          <w:szCs w:val="36"/>
                          <w:lang w:bidi="es-ES"/>
                        </w:rPr>
                        <w:t xml:space="preserve">Taller Mecánico </w:t>
                      </w:r>
                      <w:r>
                        <w:rPr>
                          <w:color w:val="auto"/>
                          <w:sz w:val="36"/>
                          <w:szCs w:val="36"/>
                          <w:lang w:bidi="es-ES"/>
                        </w:rPr>
                        <w:t>-</w:t>
                      </w:r>
                      <w:r w:rsidRPr="00A63EB6">
                        <w:rPr>
                          <w:color w:val="auto"/>
                          <w:sz w:val="36"/>
                          <w:szCs w:val="36"/>
                          <w:lang w:bidi="es-ES"/>
                        </w:rPr>
                        <w:t>Alto Pistón</w:t>
                      </w:r>
                    </w:p>
                  </w:txbxContent>
                </v:textbox>
                <w10:wrap anchorx="margin"/>
              </v:shape>
            </w:pict>
          </mc:Fallback>
        </mc:AlternateContent>
      </w:r>
      <w:r w:rsidR="00594E7C" w:rsidRPr="00D86945">
        <w:rPr>
          <w:noProof/>
          <w:sz w:val="10"/>
          <w:szCs w:val="10"/>
          <w:lang w:bidi="es-ES"/>
        </w:rPr>
        <mc:AlternateContent>
          <mc:Choice Requires="wps">
            <w:drawing>
              <wp:anchor distT="0" distB="0" distL="114300" distR="114300" simplePos="0" relativeHeight="251703296" behindDoc="0" locked="0" layoutInCell="1" allowOverlap="1" wp14:anchorId="1863E644" wp14:editId="65DA51B0">
                <wp:simplePos x="0" y="0"/>
                <wp:positionH relativeFrom="column">
                  <wp:posOffset>-76200</wp:posOffset>
                </wp:positionH>
                <wp:positionV relativeFrom="paragraph">
                  <wp:posOffset>1535430</wp:posOffset>
                </wp:positionV>
                <wp:extent cx="1493520" cy="0"/>
                <wp:effectExtent l="0" t="19050" r="30480" b="19050"/>
                <wp:wrapNone/>
                <wp:docPr id="6" name="Conector recto 6" descr="divisor de texto"/>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F378E1" id="Conector recto 6" o:spid="_x0000_s1026" alt="divisor de texto"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0.9pt" to="111.6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" strokecolor="#c00000" strokeweight="3pt"/>
            </w:pict>
          </mc:Fallback>
        </mc:AlternateContent>
      </w:r>
      <w:r w:rsidR="00594E7C">
        <w:rPr>
          <w:noProof/>
          <w:lang w:bidi="es-ES"/>
        </w:rPr>
        <mc:AlternateContent>
          <mc:Choice Requires="wps">
            <w:drawing>
              <wp:anchor distT="0" distB="0" distL="114300" distR="114300" simplePos="0" relativeHeight="251662336" behindDoc="0" locked="0" layoutInCell="1" allowOverlap="1" wp14:anchorId="596AF0B2" wp14:editId="117D92DB">
                <wp:simplePos x="0" y="0"/>
                <wp:positionH relativeFrom="margin">
                  <wp:posOffset>-175260</wp:posOffset>
                </wp:positionH>
                <wp:positionV relativeFrom="paragraph">
                  <wp:posOffset>266700</wp:posOffset>
                </wp:positionV>
                <wp:extent cx="3055620" cy="1447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055620" cy="1447800"/>
                        </a:xfrm>
                        <a:prstGeom prst="rect">
                          <a:avLst/>
                        </a:prstGeom>
                        <a:noFill/>
                        <a:ln w="6350">
                          <a:noFill/>
                        </a:ln>
                      </wps:spPr>
                      <wps:txbx>
                        <w:txbxContent>
                          <w:p w14:paraId="1711A2BD" w14:textId="62D1034A" w:rsidR="00D077E9" w:rsidRPr="00594E7C" w:rsidRDefault="00BE7D00" w:rsidP="00BE7D00">
                            <w:pPr>
                              <w:pStyle w:val="Ttulo"/>
                              <w:rPr>
                                <w:smallCaps/>
                                <w:color w:val="auto"/>
                                <w:sz w:val="52"/>
                                <w:lang w:bidi="es-ES"/>
                              </w:rPr>
                            </w:pPr>
                            <w:r w:rsidRPr="00594E7C">
                              <w:rPr>
                                <w:smallCaps/>
                                <w:color w:val="auto"/>
                                <w:sz w:val="52"/>
                                <w:lang w:bidi="es-ES"/>
                              </w:rPr>
                              <w:t>Especificación de Requerimientos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6AF0B2" id="Cuadro de texto 8" o:spid="_x0000_s1027" type="#_x0000_t202" style="position:absolute;margin-left:-13.8pt;margin-top:21pt;width:240.6pt;height:11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IG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" filled="f" stroked="f" strokeweight=".5pt">
                <v:textbox>
                  <w:txbxContent>
                    <w:p w14:paraId="1711A2BD" w14:textId="62D1034A" w:rsidR="00D077E9" w:rsidRPr="00594E7C" w:rsidRDefault="00BE7D00" w:rsidP="00BE7D00">
                      <w:pPr>
                        <w:pStyle w:val="Ttulo"/>
                        <w:rPr>
                          <w:smallCaps/>
                          <w:color w:val="auto"/>
                          <w:sz w:val="52"/>
                          <w:lang w:bidi="es-ES"/>
                        </w:rPr>
                      </w:pPr>
                      <w:r w:rsidRPr="00594E7C">
                        <w:rPr>
                          <w:smallCaps/>
                          <w:color w:val="auto"/>
                          <w:sz w:val="52"/>
                          <w:lang w:bidi="es-ES"/>
                        </w:rPr>
                        <w:t>Especificación de Requerimientos de Software</w:t>
                      </w:r>
                    </w:p>
                  </w:txbxContent>
                </v:textbox>
                <w10:wrap anchorx="margin"/>
              </v:shape>
            </w:pict>
          </mc:Fallback>
        </mc:AlternateContent>
      </w:r>
      <w:r w:rsidR="00594E7C">
        <w:rPr>
          <w:noProof/>
          <w:lang w:bidi="es-ES"/>
        </w:rPr>
        <mc:AlternateContent>
          <mc:Choice Requires="wps">
            <w:drawing>
              <wp:anchor distT="0" distB="0" distL="114300" distR="114300" simplePos="0" relativeHeight="251659264" behindDoc="1" locked="0" layoutInCell="1" allowOverlap="1" wp14:anchorId="7EC4F158" wp14:editId="1C08947F">
                <wp:simplePos x="0" y="0"/>
                <wp:positionH relativeFrom="page">
                  <wp:align>right</wp:align>
                </wp:positionH>
                <wp:positionV relativeFrom="page">
                  <wp:posOffset>4305935</wp:posOffset>
                </wp:positionV>
                <wp:extent cx="8305800" cy="7263932"/>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8305800" cy="726393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27C9" id="Rectángulo 2" o:spid="_x0000_s1026" alt="rectángulo de color" style="position:absolute;margin-left:602.8pt;margin-top:339.05pt;width:654pt;height:571.9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" fillcolor="#c00000" stroked="f" strokeweight="2pt">
                <w10:wrap anchorx="page" anchory="page"/>
              </v:rect>
            </w:pict>
          </mc:Fallback>
        </mc:AlternateContent>
      </w:r>
      <w:r w:rsidR="008D7387">
        <w:rPr>
          <w:noProof/>
          <w:lang w:bidi="es-ES"/>
        </w:rPr>
        <w:drawing>
          <wp:anchor distT="0" distB="0" distL="114300" distR="114300" simplePos="0" relativeHeight="251658240" behindDoc="1" locked="0" layoutInCell="1" allowOverlap="1" wp14:anchorId="2E7BC829" wp14:editId="6F815A94">
            <wp:simplePos x="0" y="0"/>
            <wp:positionH relativeFrom="page">
              <wp:align>left</wp:align>
            </wp:positionH>
            <wp:positionV relativeFrom="page">
              <wp:posOffset>-113030</wp:posOffset>
            </wp:positionV>
            <wp:extent cx="7957898" cy="4475748"/>
            <wp:effectExtent l="0" t="0" r="508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957898" cy="447574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C47B986" w14:textId="77777777" w:rsidTr="00AB02A7">
        <w:trPr>
          <w:trHeight w:val="1894"/>
        </w:trPr>
        <w:tc>
          <w:tcPr>
            <w:tcW w:w="5580" w:type="dxa"/>
            <w:tcBorders>
              <w:top w:val="nil"/>
              <w:left w:val="nil"/>
              <w:bottom w:val="nil"/>
              <w:right w:val="nil"/>
            </w:tcBorders>
          </w:tcPr>
          <w:p w14:paraId="13E611DB" w14:textId="6E5B8A06" w:rsidR="00D077E9" w:rsidRDefault="00D077E9" w:rsidP="00AB02A7">
            <w:pPr>
              <w:rPr>
                <w:noProof/>
              </w:rPr>
            </w:pPr>
          </w:p>
        </w:tc>
      </w:tr>
      <w:tr w:rsidR="00D077E9" w14:paraId="6DC85827" w14:textId="77777777" w:rsidTr="004E5FEE">
        <w:trPr>
          <w:trHeight w:val="7303"/>
        </w:trPr>
        <w:tc>
          <w:tcPr>
            <w:tcW w:w="5580" w:type="dxa"/>
            <w:tcBorders>
              <w:top w:val="nil"/>
              <w:left w:val="nil"/>
              <w:bottom w:val="nil"/>
              <w:right w:val="nil"/>
            </w:tcBorders>
          </w:tcPr>
          <w:p w14:paraId="66A54802" w14:textId="1BC1FDB4" w:rsidR="00D077E9" w:rsidRDefault="00D077E9" w:rsidP="00AB02A7">
            <w:pPr>
              <w:rPr>
                <w:noProof/>
              </w:rPr>
            </w:pPr>
          </w:p>
        </w:tc>
      </w:tr>
      <w:tr w:rsidR="00D077E9" w14:paraId="0272CE3B" w14:textId="77777777" w:rsidTr="00AB02A7">
        <w:trPr>
          <w:trHeight w:val="2438"/>
        </w:trPr>
        <w:tc>
          <w:tcPr>
            <w:tcW w:w="5580" w:type="dxa"/>
            <w:tcBorders>
              <w:top w:val="nil"/>
              <w:left w:val="nil"/>
              <w:bottom w:val="nil"/>
              <w:right w:val="nil"/>
            </w:tcBorders>
          </w:tcPr>
          <w:p w14:paraId="39EAD1CB" w14:textId="4AD62D82" w:rsidR="00D077E9" w:rsidRDefault="00D077E9" w:rsidP="00AB02A7">
            <w:pPr>
              <w:rPr>
                <w:noProof/>
              </w:rPr>
            </w:pPr>
          </w:p>
          <w:p w14:paraId="2C999EB1" w14:textId="6B488762" w:rsidR="00E507C1" w:rsidRDefault="00E507C1" w:rsidP="00AB02A7">
            <w:pPr>
              <w:rPr>
                <w:noProof/>
              </w:rPr>
            </w:pPr>
          </w:p>
          <w:p w14:paraId="007F3BE1" w14:textId="357B99D6" w:rsidR="00D077E9" w:rsidRDefault="00D077E9" w:rsidP="00AB02A7">
            <w:pPr>
              <w:rPr>
                <w:noProof/>
                <w:sz w:val="10"/>
                <w:szCs w:val="10"/>
              </w:rPr>
            </w:pPr>
          </w:p>
          <w:p w14:paraId="38114D17" w14:textId="280EFEA2" w:rsidR="00D077E9" w:rsidRDefault="00D077E9" w:rsidP="00AB02A7">
            <w:pPr>
              <w:rPr>
                <w:noProof/>
                <w:sz w:val="10"/>
                <w:szCs w:val="10"/>
              </w:rPr>
            </w:pPr>
          </w:p>
          <w:p w14:paraId="7642E956" w14:textId="587EAC57" w:rsidR="008D7387" w:rsidRDefault="00EE36F7" w:rsidP="00AB02A7">
            <w:pPr>
              <w:rPr>
                <w:noProof/>
                <w:sz w:val="10"/>
                <w:szCs w:val="10"/>
              </w:rPr>
            </w:pPr>
            <w:r w:rsidRPr="00EE36F7">
              <w:rPr>
                <w:bCs/>
                <w:noProof/>
                <w:sz w:val="18"/>
                <w:szCs w:val="18"/>
                <w:lang w:bidi="es-ES"/>
              </w:rPr>
              <mc:AlternateContent>
                <mc:Choice Requires="wps">
                  <w:drawing>
                    <wp:anchor distT="45720" distB="45720" distL="114300" distR="114300" simplePos="0" relativeHeight="251706368" behindDoc="0" locked="0" layoutInCell="1" allowOverlap="1" wp14:anchorId="732D39B7" wp14:editId="71FAE36F">
                      <wp:simplePos x="0" y="0"/>
                      <wp:positionH relativeFrom="column">
                        <wp:posOffset>-130628</wp:posOffset>
                      </wp:positionH>
                      <wp:positionV relativeFrom="paragraph">
                        <wp:posOffset>83185</wp:posOffset>
                      </wp:positionV>
                      <wp:extent cx="3080658"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658" cy="1404620"/>
                              </a:xfrm>
                              <a:prstGeom prst="rect">
                                <a:avLst/>
                              </a:prstGeom>
                              <a:noFill/>
                              <a:ln w="9525">
                                <a:noFill/>
                                <a:miter lim="800000"/>
                                <a:headEnd/>
                                <a:tailEnd/>
                              </a:ln>
                            </wps:spPr>
                            <wps:txbx>
                              <w:txbxContent>
                                <w:p w14:paraId="70D574B3" w14:textId="3D157995" w:rsidR="00EE36F7" w:rsidRPr="00EE36F7" w:rsidRDefault="00000000" w:rsidP="00EE36F7">
                                  <w:pPr>
                                    <w:rPr>
                                      <w:rFonts w:asciiTheme="majorHAnsi" w:hAnsiTheme="majorHAnsi" w:cstheme="majorHAnsi"/>
                                      <w:b w:val="0"/>
                                      <w:bCs/>
                                      <w:color w:val="auto"/>
                                      <w:u w:val="words"/>
                                    </w:rPr>
                                  </w:pPr>
                                  <w:sdt>
                                    <w:sdtPr>
                                      <w:rPr>
                                        <w:rFonts w:asciiTheme="majorHAnsi" w:hAnsiTheme="majorHAnsi" w:cstheme="majorHAnsi"/>
                                        <w:smallCaps/>
                                        <w:color w:val="auto"/>
                                      </w:rPr>
                                      <w:id w:val="-1740469667"/>
                                      <w:placeholder>
                                        <w:docPart w:val="7101A435AE624FE68D7BEB1B080DEA53"/>
                                      </w:placeholder>
                                      <w15:appearance w15:val="hidden"/>
                                    </w:sdtPr>
                                    <w:sdtEndPr>
                                      <w:rPr>
                                        <w:b w:val="0"/>
                                        <w:bCs/>
                                        <w:smallCaps w:val="0"/>
                                        <w:u w:val="words"/>
                                      </w:rPr>
                                    </w:sdtEndPr>
                                    <w:sdtContent>
                                      <w:r w:rsidR="00EE36F7" w:rsidRPr="00EE36F7">
                                        <w:rPr>
                                          <w:rFonts w:asciiTheme="majorHAnsi" w:hAnsiTheme="majorHAnsi" w:cstheme="majorHAnsi"/>
                                          <w:smallCaps/>
                                          <w:color w:val="auto"/>
                                          <w:u w:val="words"/>
                                        </w:rPr>
                                        <w:t>Escrito por:</w:t>
                                      </w:r>
                                    </w:sdtContent>
                                  </w:sdt>
                                </w:p>
                                <w:p w14:paraId="47EAEEB0" w14:textId="77777777" w:rsidR="00EE36F7" w:rsidRPr="00EE36F7" w:rsidRDefault="00EE36F7" w:rsidP="00EE36F7">
                                  <w:pPr>
                                    <w:rPr>
                                      <w:rFonts w:asciiTheme="majorHAnsi" w:hAnsiTheme="majorHAnsi" w:cstheme="majorHAnsi"/>
                                      <w:b w:val="0"/>
                                      <w:bCs/>
                                      <w:color w:val="auto"/>
                                      <w:lang w:bidi="es-ES"/>
                                    </w:rPr>
                                  </w:pPr>
                                  <w:r w:rsidRPr="00EE36F7">
                                    <w:rPr>
                                      <w:rFonts w:asciiTheme="majorHAnsi" w:hAnsiTheme="majorHAnsi" w:cstheme="majorHAnsi"/>
                                      <w:b w:val="0"/>
                                      <w:bCs/>
                                      <w:color w:val="auto"/>
                                      <w:lang w:bidi="es-ES"/>
                                    </w:rPr>
                                    <w:t>Asmuzi, Gali</w:t>
                                  </w:r>
                                </w:p>
                                <w:p w14:paraId="1AD3B2ED" w14:textId="77777777"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b w:val="0"/>
                                      <w:bCs/>
                                      <w:color w:val="auto"/>
                                      <w:lang w:bidi="es-ES"/>
                                    </w:rPr>
                                    <w:t>Mora</w:t>
                                  </w:r>
                                  <w:r w:rsidRPr="00EE36F7">
                                    <w:rPr>
                                      <w:rFonts w:asciiTheme="majorHAnsi" w:hAnsiTheme="majorHAnsi" w:cstheme="majorHAnsi"/>
                                      <w:b w:val="0"/>
                                      <w:bCs/>
                                      <w:color w:val="auto"/>
                                    </w:rPr>
                                    <w:t>, Jonathan</w:t>
                                  </w:r>
                                </w:p>
                                <w:p w14:paraId="4683F188" w14:textId="77777777"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b w:val="0"/>
                                      <w:bCs/>
                                      <w:color w:val="auto"/>
                                      <w:lang w:bidi="es-ES"/>
                                    </w:rPr>
                                    <w:t>Ventura</w:t>
                                  </w:r>
                                  <w:r w:rsidRPr="00EE36F7">
                                    <w:rPr>
                                      <w:rFonts w:asciiTheme="majorHAnsi" w:hAnsiTheme="majorHAnsi" w:cstheme="majorHAnsi"/>
                                      <w:b w:val="0"/>
                                      <w:bCs/>
                                      <w:color w:val="auto"/>
                                    </w:rPr>
                                    <w:t>, Gino</w:t>
                                  </w:r>
                                </w:p>
                                <w:p w14:paraId="4ED5DA87" w14:textId="77777777" w:rsidR="00EE36F7" w:rsidRPr="00EE36F7" w:rsidRDefault="00EE36F7" w:rsidP="00EE36F7">
                                  <w:pPr>
                                    <w:rPr>
                                      <w:rFonts w:asciiTheme="majorHAnsi" w:hAnsiTheme="majorHAnsi" w:cstheme="majorHAnsi"/>
                                      <w:b w:val="0"/>
                                      <w:bCs/>
                                      <w:color w:val="auto"/>
                                    </w:rPr>
                                  </w:pPr>
                                </w:p>
                                <w:p w14:paraId="7D2D4B00" w14:textId="77777777"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smallCaps/>
                                      <w:color w:val="auto"/>
                                      <w:u w:val="words"/>
                                    </w:rPr>
                                    <w:t>Creado:</w:t>
                                  </w:r>
                                  <w:r w:rsidRPr="00EE36F7">
                                    <w:rPr>
                                      <w:rFonts w:asciiTheme="majorHAnsi" w:hAnsiTheme="majorHAnsi" w:cstheme="majorHAnsi"/>
                                      <w:b w:val="0"/>
                                      <w:bCs/>
                                      <w:color w:val="auto"/>
                                    </w:rPr>
                                    <w:t xml:space="preserve"> 29/09/2022</w:t>
                                  </w:r>
                                </w:p>
                                <w:p w14:paraId="4DA336A9" w14:textId="01326EE0"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smallCaps/>
                                      <w:color w:val="auto"/>
                                      <w:u w:val="words"/>
                                    </w:rPr>
                                    <w:t>Última modificación</w:t>
                                  </w:r>
                                  <w:r w:rsidRPr="00EE36F7">
                                    <w:rPr>
                                      <w:rFonts w:asciiTheme="majorHAnsi" w:hAnsiTheme="majorHAnsi" w:cstheme="majorHAnsi"/>
                                      <w:b w:val="0"/>
                                      <w:bCs/>
                                      <w:color w:val="auto"/>
                                      <w:u w:val="words"/>
                                    </w:rPr>
                                    <w:t>:</w:t>
                                  </w:r>
                                  <w:r w:rsidRPr="00EE36F7">
                                    <w:rPr>
                                      <w:rFonts w:asciiTheme="majorHAnsi" w:hAnsiTheme="majorHAnsi" w:cstheme="majorHAnsi"/>
                                      <w:b w:val="0"/>
                                      <w:bCs/>
                                      <w:color w:val="auto"/>
                                    </w:rPr>
                                    <w:t xml:space="preserve"> </w:t>
                                  </w:r>
                                  <w:r w:rsidR="00C127D8">
                                    <w:rPr>
                                      <w:rFonts w:asciiTheme="majorHAnsi" w:hAnsiTheme="majorHAnsi" w:cstheme="majorHAnsi"/>
                                      <w:b w:val="0"/>
                                      <w:bCs/>
                                      <w:color w:val="auto"/>
                                    </w:rPr>
                                    <w:t>30</w:t>
                                  </w:r>
                                  <w:r w:rsidRPr="00EE36F7">
                                    <w:rPr>
                                      <w:rFonts w:asciiTheme="majorHAnsi" w:hAnsiTheme="majorHAnsi" w:cstheme="majorHAnsi"/>
                                      <w:b w:val="0"/>
                                      <w:bCs/>
                                      <w:color w:val="auto"/>
                                    </w:rPr>
                                    <w:t>/10/2022</w:t>
                                  </w:r>
                                </w:p>
                                <w:p w14:paraId="1DADE23E" w14:textId="016FE79F" w:rsidR="00EE36F7" w:rsidRDefault="00EE36F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D39B7" id="Cuadro de texto 2" o:spid="_x0000_s1028" type="#_x0000_t202" style="position:absolute;margin-left:-10.3pt;margin-top:6.55pt;width:242.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" filled="f" stroked="f">
                      <v:textbox style="mso-fit-shape-to-text:t">
                        <w:txbxContent>
                          <w:p w14:paraId="70D574B3" w14:textId="3D157995" w:rsidR="00EE36F7" w:rsidRPr="00EE36F7" w:rsidRDefault="00000000" w:rsidP="00EE36F7">
                            <w:pPr>
                              <w:rPr>
                                <w:rFonts w:asciiTheme="majorHAnsi" w:hAnsiTheme="majorHAnsi" w:cstheme="majorHAnsi"/>
                                <w:b w:val="0"/>
                                <w:bCs/>
                                <w:color w:val="auto"/>
                                <w:u w:val="words"/>
                              </w:rPr>
                            </w:pPr>
                            <w:sdt>
                              <w:sdtPr>
                                <w:rPr>
                                  <w:rFonts w:asciiTheme="majorHAnsi" w:hAnsiTheme="majorHAnsi" w:cstheme="majorHAnsi"/>
                                  <w:smallCaps/>
                                  <w:color w:val="auto"/>
                                </w:rPr>
                                <w:id w:val="-1740469667"/>
                                <w:placeholder>
                                  <w:docPart w:val="7101A435AE624FE68D7BEB1B080DEA53"/>
                                </w:placeholder>
                                <w15:appearance w15:val="hidden"/>
                              </w:sdtPr>
                              <w:sdtEndPr>
                                <w:rPr>
                                  <w:b w:val="0"/>
                                  <w:bCs/>
                                  <w:smallCaps w:val="0"/>
                                  <w:u w:val="words"/>
                                </w:rPr>
                              </w:sdtEndPr>
                              <w:sdtContent>
                                <w:r w:rsidR="00EE36F7" w:rsidRPr="00EE36F7">
                                  <w:rPr>
                                    <w:rFonts w:asciiTheme="majorHAnsi" w:hAnsiTheme="majorHAnsi" w:cstheme="majorHAnsi"/>
                                    <w:smallCaps/>
                                    <w:color w:val="auto"/>
                                    <w:u w:val="words"/>
                                  </w:rPr>
                                  <w:t>Escrito por:</w:t>
                                </w:r>
                              </w:sdtContent>
                            </w:sdt>
                          </w:p>
                          <w:p w14:paraId="47EAEEB0" w14:textId="77777777" w:rsidR="00EE36F7" w:rsidRPr="00EE36F7" w:rsidRDefault="00EE36F7" w:rsidP="00EE36F7">
                            <w:pPr>
                              <w:rPr>
                                <w:rFonts w:asciiTheme="majorHAnsi" w:hAnsiTheme="majorHAnsi" w:cstheme="majorHAnsi"/>
                                <w:b w:val="0"/>
                                <w:bCs/>
                                <w:color w:val="auto"/>
                                <w:lang w:bidi="es-ES"/>
                              </w:rPr>
                            </w:pPr>
                            <w:r w:rsidRPr="00EE36F7">
                              <w:rPr>
                                <w:rFonts w:asciiTheme="majorHAnsi" w:hAnsiTheme="majorHAnsi" w:cstheme="majorHAnsi"/>
                                <w:b w:val="0"/>
                                <w:bCs/>
                                <w:color w:val="auto"/>
                                <w:lang w:bidi="es-ES"/>
                              </w:rPr>
                              <w:t>Asmuzi, Gali</w:t>
                            </w:r>
                          </w:p>
                          <w:p w14:paraId="1AD3B2ED" w14:textId="77777777"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b w:val="0"/>
                                <w:bCs/>
                                <w:color w:val="auto"/>
                                <w:lang w:bidi="es-ES"/>
                              </w:rPr>
                              <w:t>Mora</w:t>
                            </w:r>
                            <w:r w:rsidRPr="00EE36F7">
                              <w:rPr>
                                <w:rFonts w:asciiTheme="majorHAnsi" w:hAnsiTheme="majorHAnsi" w:cstheme="majorHAnsi"/>
                                <w:b w:val="0"/>
                                <w:bCs/>
                                <w:color w:val="auto"/>
                              </w:rPr>
                              <w:t>, Jonathan</w:t>
                            </w:r>
                          </w:p>
                          <w:p w14:paraId="4683F188" w14:textId="77777777"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b w:val="0"/>
                                <w:bCs/>
                                <w:color w:val="auto"/>
                                <w:lang w:bidi="es-ES"/>
                              </w:rPr>
                              <w:t>Ventura</w:t>
                            </w:r>
                            <w:r w:rsidRPr="00EE36F7">
                              <w:rPr>
                                <w:rFonts w:asciiTheme="majorHAnsi" w:hAnsiTheme="majorHAnsi" w:cstheme="majorHAnsi"/>
                                <w:b w:val="0"/>
                                <w:bCs/>
                                <w:color w:val="auto"/>
                              </w:rPr>
                              <w:t>, Gino</w:t>
                            </w:r>
                          </w:p>
                          <w:p w14:paraId="4ED5DA87" w14:textId="77777777" w:rsidR="00EE36F7" w:rsidRPr="00EE36F7" w:rsidRDefault="00EE36F7" w:rsidP="00EE36F7">
                            <w:pPr>
                              <w:rPr>
                                <w:rFonts w:asciiTheme="majorHAnsi" w:hAnsiTheme="majorHAnsi" w:cstheme="majorHAnsi"/>
                                <w:b w:val="0"/>
                                <w:bCs/>
                                <w:color w:val="auto"/>
                              </w:rPr>
                            </w:pPr>
                          </w:p>
                          <w:p w14:paraId="7D2D4B00" w14:textId="77777777"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smallCaps/>
                                <w:color w:val="auto"/>
                                <w:u w:val="words"/>
                              </w:rPr>
                              <w:t>Creado:</w:t>
                            </w:r>
                            <w:r w:rsidRPr="00EE36F7">
                              <w:rPr>
                                <w:rFonts w:asciiTheme="majorHAnsi" w:hAnsiTheme="majorHAnsi" w:cstheme="majorHAnsi"/>
                                <w:b w:val="0"/>
                                <w:bCs/>
                                <w:color w:val="auto"/>
                              </w:rPr>
                              <w:t xml:space="preserve"> 29/09/2022</w:t>
                            </w:r>
                          </w:p>
                          <w:p w14:paraId="4DA336A9" w14:textId="01326EE0" w:rsidR="00EE36F7" w:rsidRPr="00EE36F7" w:rsidRDefault="00EE36F7" w:rsidP="00EE36F7">
                            <w:pPr>
                              <w:rPr>
                                <w:rFonts w:asciiTheme="majorHAnsi" w:hAnsiTheme="majorHAnsi" w:cstheme="majorHAnsi"/>
                                <w:b w:val="0"/>
                                <w:bCs/>
                                <w:color w:val="auto"/>
                              </w:rPr>
                            </w:pPr>
                            <w:r w:rsidRPr="00EE36F7">
                              <w:rPr>
                                <w:rFonts w:asciiTheme="majorHAnsi" w:hAnsiTheme="majorHAnsi" w:cstheme="majorHAnsi"/>
                                <w:smallCaps/>
                                <w:color w:val="auto"/>
                                <w:u w:val="words"/>
                              </w:rPr>
                              <w:t>Última modificación</w:t>
                            </w:r>
                            <w:r w:rsidRPr="00EE36F7">
                              <w:rPr>
                                <w:rFonts w:asciiTheme="majorHAnsi" w:hAnsiTheme="majorHAnsi" w:cstheme="majorHAnsi"/>
                                <w:b w:val="0"/>
                                <w:bCs/>
                                <w:color w:val="auto"/>
                                <w:u w:val="words"/>
                              </w:rPr>
                              <w:t>:</w:t>
                            </w:r>
                            <w:r w:rsidRPr="00EE36F7">
                              <w:rPr>
                                <w:rFonts w:asciiTheme="majorHAnsi" w:hAnsiTheme="majorHAnsi" w:cstheme="majorHAnsi"/>
                                <w:b w:val="0"/>
                                <w:bCs/>
                                <w:color w:val="auto"/>
                              </w:rPr>
                              <w:t xml:space="preserve"> </w:t>
                            </w:r>
                            <w:r w:rsidR="00C127D8">
                              <w:rPr>
                                <w:rFonts w:asciiTheme="majorHAnsi" w:hAnsiTheme="majorHAnsi" w:cstheme="majorHAnsi"/>
                                <w:b w:val="0"/>
                                <w:bCs/>
                                <w:color w:val="auto"/>
                              </w:rPr>
                              <w:t>30</w:t>
                            </w:r>
                            <w:r w:rsidRPr="00EE36F7">
                              <w:rPr>
                                <w:rFonts w:asciiTheme="majorHAnsi" w:hAnsiTheme="majorHAnsi" w:cstheme="majorHAnsi"/>
                                <w:b w:val="0"/>
                                <w:bCs/>
                                <w:color w:val="auto"/>
                              </w:rPr>
                              <w:t>/10/2022</w:t>
                            </w:r>
                          </w:p>
                          <w:p w14:paraId="1DADE23E" w14:textId="016FE79F" w:rsidR="00EE36F7" w:rsidRDefault="00EE36F7"/>
                        </w:txbxContent>
                      </v:textbox>
                    </v:shape>
                  </w:pict>
                </mc:Fallback>
              </mc:AlternateContent>
            </w:r>
          </w:p>
          <w:p w14:paraId="2D3F7FF8" w14:textId="6E97F41E" w:rsidR="008D7387" w:rsidRDefault="008D7387" w:rsidP="00AB02A7">
            <w:pPr>
              <w:rPr>
                <w:noProof/>
                <w:sz w:val="10"/>
                <w:szCs w:val="10"/>
              </w:rPr>
            </w:pPr>
          </w:p>
          <w:p w14:paraId="0DE1F93D" w14:textId="3123460B" w:rsidR="008D7387" w:rsidRDefault="008D7387" w:rsidP="00AB02A7">
            <w:pPr>
              <w:rPr>
                <w:noProof/>
                <w:sz w:val="10"/>
                <w:szCs w:val="10"/>
              </w:rPr>
            </w:pPr>
          </w:p>
          <w:p w14:paraId="3142E645" w14:textId="6E88A979" w:rsidR="008D7387" w:rsidRDefault="008D7387" w:rsidP="00AB02A7">
            <w:pPr>
              <w:rPr>
                <w:noProof/>
                <w:sz w:val="10"/>
                <w:szCs w:val="10"/>
              </w:rPr>
            </w:pPr>
          </w:p>
          <w:p w14:paraId="0BDA80F2" w14:textId="4F9CBD47" w:rsidR="008D7387" w:rsidRDefault="008D7387" w:rsidP="00AB02A7">
            <w:pPr>
              <w:rPr>
                <w:noProof/>
                <w:sz w:val="10"/>
                <w:szCs w:val="10"/>
              </w:rPr>
            </w:pPr>
          </w:p>
          <w:p w14:paraId="5DF49C24" w14:textId="0C16E693" w:rsidR="008D7387" w:rsidRDefault="008D7387" w:rsidP="00AB02A7">
            <w:pPr>
              <w:rPr>
                <w:noProof/>
                <w:sz w:val="10"/>
                <w:szCs w:val="10"/>
              </w:rPr>
            </w:pPr>
          </w:p>
          <w:p w14:paraId="6598528B" w14:textId="1FA380BB" w:rsidR="008D7387" w:rsidRDefault="008D7387" w:rsidP="00AB02A7">
            <w:pPr>
              <w:rPr>
                <w:noProof/>
                <w:sz w:val="10"/>
                <w:szCs w:val="10"/>
              </w:rPr>
            </w:pPr>
          </w:p>
          <w:p w14:paraId="5E8E3E6E" w14:textId="1A7339E7" w:rsidR="008D7387" w:rsidRDefault="008D7387" w:rsidP="00AB02A7">
            <w:pPr>
              <w:rPr>
                <w:noProof/>
                <w:sz w:val="10"/>
                <w:szCs w:val="10"/>
              </w:rPr>
            </w:pPr>
          </w:p>
          <w:p w14:paraId="52A6DBFD" w14:textId="6652603C" w:rsidR="008D7387" w:rsidRDefault="008D7387" w:rsidP="00AB02A7">
            <w:pPr>
              <w:rPr>
                <w:noProof/>
                <w:sz w:val="10"/>
                <w:szCs w:val="10"/>
              </w:rPr>
            </w:pPr>
          </w:p>
          <w:p w14:paraId="515CFF93" w14:textId="77777777" w:rsidR="00EE36F7" w:rsidRPr="00EE36F7" w:rsidRDefault="00EE36F7" w:rsidP="00EE36F7">
            <w:pPr>
              <w:rPr>
                <w:noProof/>
                <w:sz w:val="10"/>
                <w:szCs w:val="10"/>
              </w:rPr>
            </w:pPr>
          </w:p>
          <w:p w14:paraId="0142CA26" w14:textId="7A51B9F1" w:rsidR="008D7387" w:rsidRDefault="008D7387" w:rsidP="00AB02A7">
            <w:pPr>
              <w:rPr>
                <w:noProof/>
                <w:sz w:val="10"/>
                <w:szCs w:val="10"/>
              </w:rPr>
            </w:pPr>
          </w:p>
          <w:p w14:paraId="2C573DDA" w14:textId="29EC9768" w:rsidR="008D7387" w:rsidRDefault="008D7387" w:rsidP="00AB02A7">
            <w:pPr>
              <w:rPr>
                <w:noProof/>
                <w:sz w:val="10"/>
                <w:szCs w:val="10"/>
              </w:rPr>
            </w:pPr>
          </w:p>
          <w:p w14:paraId="64F7688D" w14:textId="2AF8C963" w:rsidR="00D077E9" w:rsidRPr="00D86945" w:rsidRDefault="00D077E9" w:rsidP="00EE36F7">
            <w:pPr>
              <w:rPr>
                <w:noProof/>
                <w:sz w:val="10"/>
                <w:szCs w:val="10"/>
              </w:rPr>
            </w:pPr>
          </w:p>
        </w:tc>
      </w:tr>
    </w:tbl>
    <w:p w14:paraId="3A04B214" w14:textId="3B9BF99F" w:rsidR="000D6CCB" w:rsidRPr="000D6CCB" w:rsidRDefault="008D7387" w:rsidP="000D6CCB">
      <w:pPr>
        <w:spacing w:after="200"/>
        <w:rPr>
          <w:noProof/>
        </w:rPr>
      </w:pPr>
      <w:r>
        <w:rPr>
          <w:noProof/>
          <w:lang w:bidi="es-ES"/>
        </w:rPr>
        <w:drawing>
          <wp:anchor distT="0" distB="0" distL="114300" distR="114300" simplePos="0" relativeHeight="251661312" behindDoc="0" locked="0" layoutInCell="1" allowOverlap="1" wp14:anchorId="31B9BAEF" wp14:editId="4469290F">
            <wp:simplePos x="0" y="0"/>
            <wp:positionH relativeFrom="margin">
              <wp:align>right</wp:align>
            </wp:positionH>
            <wp:positionV relativeFrom="paragraph">
              <wp:posOffset>7987665</wp:posOffset>
            </wp:positionV>
            <wp:extent cx="2203247" cy="601980"/>
            <wp:effectExtent l="0" t="0" r="6985"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9" cstate="print">
                      <a:extLst>
                        <a:ext uri="{28A0092B-C50C-407E-A947-70E740481C1C}">
                          <a14:useLocalDpi xmlns:a14="http://schemas.microsoft.com/office/drawing/2010/main" val="0"/>
                        </a:ext>
                      </a:extLst>
                    </a:blip>
                    <a:srcRect l="6633" t="19533" r="6654" b="19429"/>
                    <a:stretch/>
                  </pic:blipFill>
                  <pic:spPr bwMode="auto">
                    <a:xfrm>
                      <a:off x="0" y="0"/>
                      <a:ext cx="2203247" cy="60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7E9">
        <w:rPr>
          <w:noProof/>
          <w:lang w:bidi="es-ES"/>
        </w:rPr>
        <w:br w:type="page"/>
      </w:r>
    </w:p>
    <w:sdt>
      <w:sdtPr>
        <w:rPr>
          <w:rFonts w:asciiTheme="minorHAnsi" w:eastAsiaTheme="minorEastAsia" w:hAnsiTheme="minorHAnsi" w:cstheme="minorBidi"/>
          <w:b/>
          <w:bCs/>
          <w:noProof/>
          <w:color w:val="auto"/>
          <w:kern w:val="28"/>
          <w:sz w:val="36"/>
          <w:szCs w:val="28"/>
          <w:lang w:val="es-ES" w:eastAsia="en-US"/>
        </w:rPr>
        <w:id w:val="-613129241"/>
        <w:docPartObj>
          <w:docPartGallery w:val="Table of Contents"/>
          <w:docPartUnique/>
        </w:docPartObj>
      </w:sdtPr>
      <w:sdtEndPr>
        <w:rPr>
          <w:b w:val="0"/>
          <w:noProof w:val="0"/>
          <w:color w:val="082A75" w:themeColor="text2"/>
          <w:kern w:val="0"/>
          <w:sz w:val="28"/>
          <w:szCs w:val="22"/>
        </w:rPr>
      </w:sdtEndPr>
      <w:sdtContent>
        <w:p w14:paraId="4685295D" w14:textId="71A1F82D" w:rsidR="000A3555" w:rsidRPr="001256D5" w:rsidRDefault="000A3555">
          <w:pPr>
            <w:pStyle w:val="TtuloTDC"/>
            <w:rPr>
              <w:bCs/>
              <w:noProof/>
              <w:color w:val="auto"/>
              <w:kern w:val="28"/>
              <w:sz w:val="36"/>
              <w:szCs w:val="28"/>
              <w:lang w:val="es-ES" w:eastAsia="en-US"/>
            </w:rPr>
          </w:pPr>
          <w:r w:rsidRPr="001256D5">
            <w:rPr>
              <w:b/>
              <w:smallCaps/>
              <w:noProof/>
              <w:color w:val="auto"/>
              <w:kern w:val="28"/>
              <w:sz w:val="36"/>
              <w:szCs w:val="28"/>
              <w:lang w:val="es-ES" w:eastAsia="en-US"/>
            </w:rPr>
            <w:t>Contenido</w:t>
          </w:r>
        </w:p>
        <w:p w14:paraId="4B659555" w14:textId="4DF028BF" w:rsidR="00C127D8" w:rsidRPr="00C127D8" w:rsidRDefault="000A3555">
          <w:pPr>
            <w:pStyle w:val="TDC1"/>
            <w:rPr>
              <w:b w:val="0"/>
              <w:sz w:val="22"/>
              <w:lang w:val="es-AR" w:eastAsia="es-AR"/>
            </w:rPr>
          </w:pPr>
          <w:r w:rsidRPr="00B534F4">
            <w:rPr>
              <w:rFonts w:asciiTheme="majorHAnsi" w:hAnsiTheme="majorHAnsi" w:cstheme="majorHAnsi"/>
              <w:b w:val="0"/>
              <w:bCs/>
              <w:sz w:val="12"/>
              <w:szCs w:val="8"/>
            </w:rPr>
            <w:fldChar w:fldCharType="begin"/>
          </w:r>
          <w:r w:rsidRPr="00B534F4">
            <w:rPr>
              <w:rFonts w:asciiTheme="majorHAnsi" w:hAnsiTheme="majorHAnsi" w:cstheme="majorHAnsi"/>
              <w:b w:val="0"/>
              <w:bCs/>
              <w:sz w:val="12"/>
              <w:szCs w:val="8"/>
            </w:rPr>
            <w:instrText xml:space="preserve"> TOC \o "1-3" \h \z \u </w:instrText>
          </w:r>
          <w:r w:rsidRPr="00B534F4">
            <w:rPr>
              <w:rFonts w:asciiTheme="majorHAnsi" w:hAnsiTheme="majorHAnsi" w:cstheme="majorHAnsi"/>
              <w:b w:val="0"/>
              <w:bCs/>
              <w:sz w:val="12"/>
              <w:szCs w:val="8"/>
            </w:rPr>
            <w:fldChar w:fldCharType="separate"/>
          </w:r>
          <w:hyperlink w:anchor="_Toc118037205" w:history="1">
            <w:r w:rsidR="00C127D8" w:rsidRPr="00C127D8">
              <w:rPr>
                <w:rStyle w:val="Hipervnculo"/>
                <w:sz w:val="22"/>
              </w:rPr>
              <w:t>Historial de cambios</w:t>
            </w:r>
            <w:r w:rsidR="00C127D8" w:rsidRPr="00C127D8">
              <w:rPr>
                <w:webHidden/>
                <w:sz w:val="22"/>
              </w:rPr>
              <w:tab/>
            </w:r>
            <w:r w:rsidR="00C127D8" w:rsidRPr="00C127D8">
              <w:rPr>
                <w:webHidden/>
                <w:sz w:val="22"/>
              </w:rPr>
              <w:fldChar w:fldCharType="begin"/>
            </w:r>
            <w:r w:rsidR="00C127D8" w:rsidRPr="00C127D8">
              <w:rPr>
                <w:webHidden/>
                <w:sz w:val="22"/>
              </w:rPr>
              <w:instrText xml:space="preserve"> PAGEREF _Toc118037205 \h </w:instrText>
            </w:r>
            <w:r w:rsidR="00C127D8" w:rsidRPr="00C127D8">
              <w:rPr>
                <w:webHidden/>
                <w:sz w:val="22"/>
              </w:rPr>
            </w:r>
            <w:r w:rsidR="00C127D8" w:rsidRPr="00C127D8">
              <w:rPr>
                <w:webHidden/>
                <w:sz w:val="22"/>
              </w:rPr>
              <w:fldChar w:fldCharType="separate"/>
            </w:r>
            <w:r w:rsidR="00DD02AC">
              <w:rPr>
                <w:webHidden/>
                <w:sz w:val="22"/>
              </w:rPr>
              <w:t>4</w:t>
            </w:r>
            <w:r w:rsidR="00C127D8" w:rsidRPr="00C127D8">
              <w:rPr>
                <w:webHidden/>
                <w:sz w:val="22"/>
              </w:rPr>
              <w:fldChar w:fldCharType="end"/>
            </w:r>
          </w:hyperlink>
        </w:p>
        <w:p w14:paraId="131EC356" w14:textId="7F8CD23E" w:rsidR="00C127D8" w:rsidRPr="00C127D8" w:rsidRDefault="00000000">
          <w:pPr>
            <w:pStyle w:val="TDC2"/>
            <w:rPr>
              <w:rFonts w:ascii="Arial" w:hAnsi="Arial" w:cstheme="minorBidi"/>
              <w:bCs w:val="0"/>
              <w:smallCaps w:val="0"/>
              <w:szCs w:val="22"/>
              <w:lang w:val="es-AR" w:eastAsia="es-AR"/>
            </w:rPr>
          </w:pPr>
          <w:hyperlink w:anchor="_Toc118037206" w:history="1">
            <w:r w:rsidR="00C127D8" w:rsidRPr="00C127D8">
              <w:rPr>
                <w:rStyle w:val="Hipervnculo"/>
                <w:rFonts w:ascii="Arial" w:hAnsi="Arial"/>
                <w:smallCaps w:val="0"/>
                <w:szCs w:val="22"/>
              </w:rPr>
              <w:t>Personal involucrado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_Toc118037206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4</w:t>
            </w:r>
            <w:r w:rsidR="00C127D8" w:rsidRPr="00C127D8">
              <w:rPr>
                <w:rFonts w:ascii="Arial" w:hAnsi="Arial"/>
                <w:smallCaps w:val="0"/>
                <w:webHidden/>
                <w:szCs w:val="22"/>
              </w:rPr>
              <w:fldChar w:fldCharType="end"/>
            </w:r>
          </w:hyperlink>
        </w:p>
        <w:p w14:paraId="1E386B79" w14:textId="0CB5CB4A" w:rsidR="00C127D8" w:rsidRPr="00C127D8" w:rsidRDefault="00000000">
          <w:pPr>
            <w:pStyle w:val="TDC1"/>
            <w:rPr>
              <w:b w:val="0"/>
              <w:sz w:val="22"/>
              <w:lang w:val="es-AR" w:eastAsia="es-AR"/>
            </w:rPr>
          </w:pPr>
          <w:hyperlink w:anchor="_Toc118037207" w:history="1">
            <w:r w:rsidR="00C127D8" w:rsidRPr="00C127D8">
              <w:rPr>
                <w:rStyle w:val="Hipervnculo"/>
                <w:sz w:val="22"/>
              </w:rPr>
              <w:t>Introducción</w:t>
            </w:r>
            <w:r w:rsidR="00C127D8" w:rsidRPr="00C127D8">
              <w:rPr>
                <w:webHidden/>
                <w:sz w:val="22"/>
              </w:rPr>
              <w:tab/>
            </w:r>
            <w:r w:rsidR="00C127D8" w:rsidRPr="00C127D8">
              <w:rPr>
                <w:webHidden/>
                <w:sz w:val="22"/>
              </w:rPr>
              <w:fldChar w:fldCharType="begin"/>
            </w:r>
            <w:r w:rsidR="00C127D8" w:rsidRPr="00C127D8">
              <w:rPr>
                <w:webHidden/>
                <w:sz w:val="22"/>
              </w:rPr>
              <w:instrText xml:space="preserve"> PAGEREF _Toc118037207 \h </w:instrText>
            </w:r>
            <w:r w:rsidR="00C127D8" w:rsidRPr="00C127D8">
              <w:rPr>
                <w:webHidden/>
                <w:sz w:val="22"/>
              </w:rPr>
            </w:r>
            <w:r w:rsidR="00C127D8" w:rsidRPr="00C127D8">
              <w:rPr>
                <w:webHidden/>
                <w:sz w:val="22"/>
              </w:rPr>
              <w:fldChar w:fldCharType="separate"/>
            </w:r>
            <w:r w:rsidR="00DD02AC">
              <w:rPr>
                <w:webHidden/>
                <w:sz w:val="22"/>
              </w:rPr>
              <w:t>5</w:t>
            </w:r>
            <w:r w:rsidR="00C127D8" w:rsidRPr="00C127D8">
              <w:rPr>
                <w:webHidden/>
                <w:sz w:val="22"/>
              </w:rPr>
              <w:fldChar w:fldCharType="end"/>
            </w:r>
          </w:hyperlink>
        </w:p>
        <w:p w14:paraId="757FC164" w14:textId="1FB592D9" w:rsidR="00C127D8" w:rsidRPr="00C127D8" w:rsidRDefault="00000000">
          <w:pPr>
            <w:pStyle w:val="TDC2"/>
            <w:rPr>
              <w:rFonts w:ascii="Arial" w:hAnsi="Arial" w:cstheme="minorBidi"/>
              <w:bCs w:val="0"/>
              <w:smallCaps w:val="0"/>
              <w:szCs w:val="22"/>
              <w:lang w:val="es-AR" w:eastAsia="es-AR"/>
            </w:rPr>
          </w:pPr>
          <w:hyperlink w:anchor="_Toc118037208" w:history="1">
            <w:r w:rsidR="00C127D8" w:rsidRPr="00C127D8">
              <w:rPr>
                <w:rStyle w:val="Hipervnculo"/>
                <w:rFonts w:ascii="Arial" w:hAnsi="Arial"/>
                <w:smallCaps w:val="0"/>
                <w:szCs w:val="22"/>
              </w:rPr>
              <w:t>Propósito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_Toc118037208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5</w:t>
            </w:r>
            <w:r w:rsidR="00C127D8" w:rsidRPr="00C127D8">
              <w:rPr>
                <w:rFonts w:ascii="Arial" w:hAnsi="Arial"/>
                <w:smallCaps w:val="0"/>
                <w:webHidden/>
                <w:szCs w:val="22"/>
              </w:rPr>
              <w:fldChar w:fldCharType="end"/>
            </w:r>
          </w:hyperlink>
        </w:p>
        <w:p w14:paraId="412B219F" w14:textId="146E5D00" w:rsidR="00C127D8" w:rsidRPr="00C127D8" w:rsidRDefault="00000000">
          <w:pPr>
            <w:pStyle w:val="TDC2"/>
            <w:rPr>
              <w:rFonts w:ascii="Arial" w:hAnsi="Arial" w:cstheme="minorBidi"/>
              <w:bCs w:val="0"/>
              <w:smallCaps w:val="0"/>
              <w:szCs w:val="22"/>
              <w:lang w:val="es-AR" w:eastAsia="es-AR"/>
            </w:rPr>
          </w:pPr>
          <w:hyperlink w:anchor="_Toc118037209" w:history="1">
            <w:r w:rsidR="00C127D8" w:rsidRPr="00C127D8">
              <w:rPr>
                <w:rStyle w:val="Hipervnculo"/>
                <w:rFonts w:ascii="Arial" w:hAnsi="Arial"/>
                <w:smallCaps w:val="0"/>
                <w:szCs w:val="22"/>
              </w:rPr>
              <w:t>Alcance</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_Toc118037209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5</w:t>
            </w:r>
            <w:r w:rsidR="00C127D8" w:rsidRPr="00C127D8">
              <w:rPr>
                <w:rFonts w:ascii="Arial" w:hAnsi="Arial"/>
                <w:smallCaps w:val="0"/>
                <w:webHidden/>
                <w:szCs w:val="22"/>
              </w:rPr>
              <w:fldChar w:fldCharType="end"/>
            </w:r>
          </w:hyperlink>
        </w:p>
        <w:p w14:paraId="2EB5BA30" w14:textId="394AC9BE" w:rsidR="00C127D8" w:rsidRPr="00C127D8" w:rsidRDefault="00000000">
          <w:pPr>
            <w:pStyle w:val="TDC2"/>
            <w:rPr>
              <w:rFonts w:ascii="Arial" w:hAnsi="Arial" w:cstheme="minorBidi"/>
              <w:bCs w:val="0"/>
              <w:smallCaps w:val="0"/>
              <w:szCs w:val="22"/>
              <w:lang w:val="es-AR" w:eastAsia="es-AR"/>
            </w:rPr>
          </w:pPr>
          <w:hyperlink w:anchor="_Toc118037210" w:history="1">
            <w:r w:rsidR="00C127D8" w:rsidRPr="00C127D8">
              <w:rPr>
                <w:rStyle w:val="Hipervnculo"/>
                <w:rFonts w:ascii="Arial" w:hAnsi="Arial"/>
                <w:smallCaps w:val="0"/>
                <w:szCs w:val="22"/>
              </w:rPr>
              <w:t>Definiciones, acrónimos y abreviaturas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_Toc118037210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5</w:t>
            </w:r>
            <w:r w:rsidR="00C127D8" w:rsidRPr="00C127D8">
              <w:rPr>
                <w:rFonts w:ascii="Arial" w:hAnsi="Arial"/>
                <w:smallCaps w:val="0"/>
                <w:webHidden/>
                <w:szCs w:val="22"/>
              </w:rPr>
              <w:fldChar w:fldCharType="end"/>
            </w:r>
          </w:hyperlink>
        </w:p>
        <w:p w14:paraId="0CB48CB9" w14:textId="4511E41A" w:rsidR="00C127D8" w:rsidRPr="00C127D8" w:rsidRDefault="00000000">
          <w:pPr>
            <w:pStyle w:val="TDC1"/>
            <w:rPr>
              <w:b w:val="0"/>
              <w:sz w:val="22"/>
              <w:lang w:val="es-AR" w:eastAsia="es-AR"/>
            </w:rPr>
          </w:pPr>
          <w:hyperlink w:anchor="_Toc118037211" w:history="1">
            <w:r w:rsidR="00C127D8" w:rsidRPr="00C127D8">
              <w:rPr>
                <w:rStyle w:val="Hipervnculo"/>
                <w:sz w:val="22"/>
              </w:rPr>
              <w:t>Descripción general</w:t>
            </w:r>
            <w:r w:rsidR="00C127D8" w:rsidRPr="00C127D8">
              <w:rPr>
                <w:webHidden/>
                <w:sz w:val="22"/>
              </w:rPr>
              <w:tab/>
            </w:r>
            <w:r w:rsidR="00C127D8" w:rsidRPr="00C127D8">
              <w:rPr>
                <w:webHidden/>
                <w:sz w:val="22"/>
              </w:rPr>
              <w:fldChar w:fldCharType="begin"/>
            </w:r>
            <w:r w:rsidR="00C127D8" w:rsidRPr="00C127D8">
              <w:rPr>
                <w:webHidden/>
                <w:sz w:val="22"/>
              </w:rPr>
              <w:instrText xml:space="preserve"> PAGEREF _Toc118037211 \h </w:instrText>
            </w:r>
            <w:r w:rsidR="00C127D8" w:rsidRPr="00C127D8">
              <w:rPr>
                <w:webHidden/>
                <w:sz w:val="22"/>
              </w:rPr>
            </w:r>
            <w:r w:rsidR="00C127D8" w:rsidRPr="00C127D8">
              <w:rPr>
                <w:webHidden/>
                <w:sz w:val="22"/>
              </w:rPr>
              <w:fldChar w:fldCharType="separate"/>
            </w:r>
            <w:r w:rsidR="00DD02AC">
              <w:rPr>
                <w:webHidden/>
                <w:sz w:val="22"/>
              </w:rPr>
              <w:t>6</w:t>
            </w:r>
            <w:r w:rsidR="00C127D8" w:rsidRPr="00C127D8">
              <w:rPr>
                <w:webHidden/>
                <w:sz w:val="22"/>
              </w:rPr>
              <w:fldChar w:fldCharType="end"/>
            </w:r>
          </w:hyperlink>
        </w:p>
        <w:p w14:paraId="05873B0D" w14:textId="7A9935A9" w:rsidR="00C127D8" w:rsidRPr="00C127D8" w:rsidRDefault="00000000">
          <w:pPr>
            <w:pStyle w:val="TDC2"/>
            <w:rPr>
              <w:rFonts w:ascii="Arial" w:hAnsi="Arial" w:cstheme="minorBidi"/>
              <w:bCs w:val="0"/>
              <w:smallCaps w:val="0"/>
              <w:szCs w:val="22"/>
              <w:lang w:val="es-AR" w:eastAsia="es-AR"/>
            </w:rPr>
          </w:pPr>
          <w:hyperlink w:anchor="_Toc118037212" w:history="1">
            <w:r w:rsidR="00C127D8" w:rsidRPr="00C127D8">
              <w:rPr>
                <w:rStyle w:val="Hipervnculo"/>
                <w:rFonts w:ascii="Arial" w:hAnsi="Arial"/>
                <w:smallCaps w:val="0"/>
                <w:szCs w:val="22"/>
              </w:rPr>
              <w:t>Perspectiva del producto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_Toc118037212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7</w:t>
            </w:r>
            <w:r w:rsidR="00C127D8" w:rsidRPr="00C127D8">
              <w:rPr>
                <w:rFonts w:ascii="Arial" w:hAnsi="Arial"/>
                <w:smallCaps w:val="0"/>
                <w:webHidden/>
                <w:szCs w:val="22"/>
              </w:rPr>
              <w:fldChar w:fldCharType="end"/>
            </w:r>
          </w:hyperlink>
        </w:p>
        <w:p w14:paraId="2FF10AC9" w14:textId="107772A6" w:rsidR="00C127D8" w:rsidRPr="00C127D8" w:rsidRDefault="00000000">
          <w:pPr>
            <w:pStyle w:val="TDC3"/>
            <w:rPr>
              <w:rFonts w:ascii="Arial" w:hAnsi="Arial" w:cstheme="minorBidi"/>
              <w:bCs w:val="0"/>
              <w:sz w:val="22"/>
              <w:lang w:val="es-AR" w:eastAsia="es-AR"/>
            </w:rPr>
          </w:pPr>
          <w:hyperlink w:anchor="_Toc118037213" w:history="1">
            <w:r w:rsidR="00C127D8" w:rsidRPr="00C127D8">
              <w:rPr>
                <w:rStyle w:val="Hipervnculo"/>
                <w:rFonts w:ascii="Arial" w:hAnsi="Arial"/>
                <w:sz w:val="22"/>
              </w:rPr>
              <w:t>Interfaces de usuario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_Toc118037213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7</w:t>
            </w:r>
            <w:r w:rsidR="00C127D8" w:rsidRPr="00C127D8">
              <w:rPr>
                <w:rFonts w:ascii="Arial" w:hAnsi="Arial"/>
                <w:webHidden/>
                <w:sz w:val="22"/>
              </w:rPr>
              <w:fldChar w:fldCharType="end"/>
            </w:r>
          </w:hyperlink>
        </w:p>
        <w:p w14:paraId="4D37892D" w14:textId="35456276" w:rsidR="00C127D8" w:rsidRPr="00C127D8" w:rsidRDefault="00000000">
          <w:pPr>
            <w:pStyle w:val="TDC3"/>
            <w:rPr>
              <w:rFonts w:ascii="Arial" w:hAnsi="Arial" w:cstheme="minorBidi"/>
              <w:bCs w:val="0"/>
              <w:sz w:val="22"/>
              <w:lang w:val="es-AR" w:eastAsia="es-AR"/>
            </w:rPr>
          </w:pPr>
          <w:hyperlink w:anchor="_Toc118037214" w:history="1">
            <w:r w:rsidR="00C127D8" w:rsidRPr="00C127D8">
              <w:rPr>
                <w:rStyle w:val="Hipervnculo"/>
                <w:rFonts w:ascii="Arial" w:hAnsi="Arial"/>
                <w:sz w:val="22"/>
              </w:rPr>
              <w:t>Interfaces de hardware</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_Toc118037214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7</w:t>
            </w:r>
            <w:r w:rsidR="00C127D8" w:rsidRPr="00C127D8">
              <w:rPr>
                <w:rFonts w:ascii="Arial" w:hAnsi="Arial"/>
                <w:webHidden/>
                <w:sz w:val="22"/>
              </w:rPr>
              <w:fldChar w:fldCharType="end"/>
            </w:r>
          </w:hyperlink>
        </w:p>
        <w:p w14:paraId="66965A1D" w14:textId="25B6C8C9" w:rsidR="00C127D8" w:rsidRPr="00C127D8" w:rsidRDefault="00000000">
          <w:pPr>
            <w:pStyle w:val="TDC2"/>
            <w:rPr>
              <w:rFonts w:ascii="Arial" w:hAnsi="Arial" w:cstheme="minorBidi"/>
              <w:bCs w:val="0"/>
              <w:smallCaps w:val="0"/>
              <w:szCs w:val="22"/>
              <w:lang w:val="es-AR" w:eastAsia="es-AR"/>
            </w:rPr>
          </w:pPr>
          <w:hyperlink w:anchor="_Toc118037215" w:history="1">
            <w:r w:rsidR="00C127D8" w:rsidRPr="00C127D8">
              <w:rPr>
                <w:rStyle w:val="Hipervnculo"/>
                <w:rFonts w:ascii="Arial" w:hAnsi="Arial"/>
                <w:smallCaps w:val="0"/>
                <w:szCs w:val="22"/>
              </w:rPr>
              <w:t>Restricciones y dependencias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_Toc118037215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7</w:t>
            </w:r>
            <w:r w:rsidR="00C127D8" w:rsidRPr="00C127D8">
              <w:rPr>
                <w:rFonts w:ascii="Arial" w:hAnsi="Arial"/>
                <w:smallCaps w:val="0"/>
                <w:webHidden/>
                <w:szCs w:val="22"/>
              </w:rPr>
              <w:fldChar w:fldCharType="end"/>
            </w:r>
          </w:hyperlink>
        </w:p>
        <w:p w14:paraId="310BF16A" w14:textId="1D2A331C" w:rsidR="00C127D8" w:rsidRPr="00C127D8" w:rsidRDefault="00000000">
          <w:pPr>
            <w:pStyle w:val="TDC2"/>
            <w:rPr>
              <w:rFonts w:ascii="Arial" w:hAnsi="Arial" w:cstheme="minorBidi"/>
              <w:bCs w:val="0"/>
              <w:smallCaps w:val="0"/>
              <w:szCs w:val="22"/>
              <w:lang w:val="es-AR" w:eastAsia="es-AR"/>
            </w:rPr>
          </w:pPr>
          <w:hyperlink w:anchor="_Toc118037216" w:history="1">
            <w:r w:rsidR="00C127D8" w:rsidRPr="00C127D8">
              <w:rPr>
                <w:rStyle w:val="Hipervnculo"/>
                <w:rFonts w:ascii="Arial" w:hAnsi="Arial"/>
                <w:smallCaps w:val="0"/>
                <w:szCs w:val="22"/>
              </w:rPr>
              <w:t>Características de los usuarios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_Toc118037216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7</w:t>
            </w:r>
            <w:r w:rsidR="00C127D8" w:rsidRPr="00C127D8">
              <w:rPr>
                <w:rFonts w:ascii="Arial" w:hAnsi="Arial"/>
                <w:smallCaps w:val="0"/>
                <w:webHidden/>
                <w:szCs w:val="22"/>
              </w:rPr>
              <w:fldChar w:fldCharType="end"/>
            </w:r>
          </w:hyperlink>
        </w:p>
        <w:p w14:paraId="3239320C" w14:textId="0FC78EAF" w:rsidR="00C127D8" w:rsidRPr="00C127D8" w:rsidRDefault="00000000">
          <w:pPr>
            <w:pStyle w:val="TDC1"/>
            <w:rPr>
              <w:b w:val="0"/>
              <w:sz w:val="22"/>
              <w:lang w:val="es-AR" w:eastAsia="es-AR"/>
            </w:rPr>
          </w:pPr>
          <w:hyperlink w:anchor="_Toc118037217" w:history="1">
            <w:r w:rsidR="00C127D8" w:rsidRPr="00C127D8">
              <w:rPr>
                <w:rStyle w:val="Hipervnculo"/>
                <w:sz w:val="22"/>
              </w:rPr>
              <w:t>Requerimientos específicos</w:t>
            </w:r>
            <w:r w:rsidR="00C127D8" w:rsidRPr="00C127D8">
              <w:rPr>
                <w:webHidden/>
                <w:sz w:val="22"/>
              </w:rPr>
              <w:tab/>
            </w:r>
            <w:r w:rsidR="00C127D8" w:rsidRPr="00C127D8">
              <w:rPr>
                <w:webHidden/>
                <w:sz w:val="22"/>
              </w:rPr>
              <w:fldChar w:fldCharType="begin"/>
            </w:r>
            <w:r w:rsidR="00C127D8" w:rsidRPr="00C127D8">
              <w:rPr>
                <w:webHidden/>
                <w:sz w:val="22"/>
              </w:rPr>
              <w:instrText xml:space="preserve"> PAGEREF _Toc118037217 \h </w:instrText>
            </w:r>
            <w:r w:rsidR="00C127D8" w:rsidRPr="00C127D8">
              <w:rPr>
                <w:webHidden/>
                <w:sz w:val="22"/>
              </w:rPr>
            </w:r>
            <w:r w:rsidR="00C127D8" w:rsidRPr="00C127D8">
              <w:rPr>
                <w:webHidden/>
                <w:sz w:val="22"/>
              </w:rPr>
              <w:fldChar w:fldCharType="separate"/>
            </w:r>
            <w:r w:rsidR="00DD02AC">
              <w:rPr>
                <w:webHidden/>
                <w:sz w:val="22"/>
              </w:rPr>
              <w:t>8</w:t>
            </w:r>
            <w:r w:rsidR="00C127D8" w:rsidRPr="00C127D8">
              <w:rPr>
                <w:webHidden/>
                <w:sz w:val="22"/>
              </w:rPr>
              <w:fldChar w:fldCharType="end"/>
            </w:r>
          </w:hyperlink>
        </w:p>
        <w:p w14:paraId="5741B539" w14:textId="68D9DBE9" w:rsidR="00C127D8" w:rsidRPr="00C127D8" w:rsidRDefault="00000000">
          <w:pPr>
            <w:pStyle w:val="TDC2"/>
            <w:rPr>
              <w:rFonts w:ascii="Arial" w:hAnsi="Arial" w:cstheme="minorBidi"/>
              <w:bCs w:val="0"/>
              <w:smallCaps w:val="0"/>
              <w:szCs w:val="22"/>
              <w:lang w:val="es-AR" w:eastAsia="es-AR"/>
            </w:rPr>
          </w:pPr>
          <w:hyperlink w:anchor="_Toc118037218" w:history="1">
            <w:r w:rsidR="00C127D8" w:rsidRPr="00C127D8">
              <w:rPr>
                <w:rStyle w:val="Hipervnculo"/>
                <w:rFonts w:ascii="Arial" w:eastAsiaTheme="majorEastAsia" w:hAnsi="Arial"/>
                <w:smallCaps w:val="0"/>
                <w:szCs w:val="22"/>
              </w:rPr>
              <w:t>Requerimientos no funcionales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_Toc118037218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8</w:t>
            </w:r>
            <w:r w:rsidR="00C127D8" w:rsidRPr="00C127D8">
              <w:rPr>
                <w:rFonts w:ascii="Arial" w:hAnsi="Arial"/>
                <w:smallCaps w:val="0"/>
                <w:webHidden/>
                <w:szCs w:val="22"/>
              </w:rPr>
              <w:fldChar w:fldCharType="end"/>
            </w:r>
          </w:hyperlink>
        </w:p>
        <w:p w14:paraId="0ED234C3" w14:textId="23BA71C9" w:rsidR="00C127D8" w:rsidRPr="00C127D8" w:rsidRDefault="00000000">
          <w:pPr>
            <w:pStyle w:val="TDC2"/>
            <w:rPr>
              <w:rFonts w:ascii="Arial" w:hAnsi="Arial" w:cstheme="minorBidi"/>
              <w:bCs w:val="0"/>
              <w:smallCaps w:val="0"/>
              <w:szCs w:val="22"/>
              <w:lang w:val="es-AR" w:eastAsia="es-AR"/>
            </w:rPr>
          </w:pPr>
          <w:hyperlink w:anchor="_Toc118037219" w:history="1">
            <w:r w:rsidR="00C127D8" w:rsidRPr="00C127D8">
              <w:rPr>
                <w:rStyle w:val="Hipervnculo"/>
                <w:rFonts w:ascii="Arial" w:hAnsi="Arial"/>
                <w:smallCaps w:val="0"/>
                <w:szCs w:val="22"/>
              </w:rPr>
              <w:t>Requerimientos funcionales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_Toc118037219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8</w:t>
            </w:r>
            <w:r w:rsidR="00C127D8" w:rsidRPr="00C127D8">
              <w:rPr>
                <w:rFonts w:ascii="Arial" w:hAnsi="Arial"/>
                <w:smallCaps w:val="0"/>
                <w:webHidden/>
                <w:szCs w:val="22"/>
              </w:rPr>
              <w:fldChar w:fldCharType="end"/>
            </w:r>
          </w:hyperlink>
        </w:p>
        <w:p w14:paraId="313EC347" w14:textId="5B2D68D1" w:rsidR="00C127D8" w:rsidRPr="00C127D8" w:rsidRDefault="00000000">
          <w:pPr>
            <w:pStyle w:val="TDC3"/>
            <w:rPr>
              <w:rFonts w:ascii="Arial" w:hAnsi="Arial" w:cstheme="minorBidi"/>
              <w:bCs w:val="0"/>
              <w:sz w:val="22"/>
              <w:lang w:val="es-AR" w:eastAsia="es-AR"/>
            </w:rPr>
          </w:pPr>
          <w:hyperlink w:anchor="_Toc118037220" w:history="1">
            <w:r w:rsidR="00C127D8" w:rsidRPr="00C127D8">
              <w:rPr>
                <w:rStyle w:val="Hipervnculo"/>
                <w:rFonts w:ascii="Arial" w:hAnsi="Arial"/>
                <w:sz w:val="22"/>
              </w:rPr>
              <w:t>Registrar cliente</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_Toc118037220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9</w:t>
            </w:r>
            <w:r w:rsidR="00C127D8" w:rsidRPr="00C127D8">
              <w:rPr>
                <w:rFonts w:ascii="Arial" w:hAnsi="Arial"/>
                <w:webHidden/>
                <w:sz w:val="22"/>
              </w:rPr>
              <w:fldChar w:fldCharType="end"/>
            </w:r>
          </w:hyperlink>
        </w:p>
        <w:p w14:paraId="4FD65B9A" w14:textId="41A6C298" w:rsidR="00C127D8" w:rsidRPr="00C127D8" w:rsidRDefault="00000000">
          <w:pPr>
            <w:pStyle w:val="TDC3"/>
            <w:rPr>
              <w:rFonts w:ascii="Arial" w:hAnsi="Arial" w:cstheme="minorBidi"/>
              <w:bCs w:val="0"/>
              <w:sz w:val="22"/>
              <w:lang w:val="es-AR" w:eastAsia="es-AR"/>
            </w:rPr>
          </w:pPr>
          <w:hyperlink w:anchor="_Toc118037221" w:history="1">
            <w:r w:rsidR="00C127D8" w:rsidRPr="00C127D8">
              <w:rPr>
                <w:rStyle w:val="Hipervnculo"/>
                <w:rFonts w:ascii="Arial" w:hAnsi="Arial"/>
                <w:sz w:val="22"/>
              </w:rPr>
              <w:t>Modificar cliente</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_Toc118037221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10</w:t>
            </w:r>
            <w:r w:rsidR="00C127D8" w:rsidRPr="00C127D8">
              <w:rPr>
                <w:rFonts w:ascii="Arial" w:hAnsi="Arial"/>
                <w:webHidden/>
                <w:sz w:val="22"/>
              </w:rPr>
              <w:fldChar w:fldCharType="end"/>
            </w:r>
          </w:hyperlink>
        </w:p>
        <w:p w14:paraId="6D84F07E" w14:textId="2687F1B6" w:rsidR="00C127D8" w:rsidRPr="00C127D8" w:rsidRDefault="00000000">
          <w:pPr>
            <w:pStyle w:val="TDC3"/>
            <w:rPr>
              <w:rFonts w:ascii="Arial" w:hAnsi="Arial" w:cstheme="minorBidi"/>
              <w:bCs w:val="0"/>
              <w:sz w:val="22"/>
              <w:lang w:val="es-AR" w:eastAsia="es-AR"/>
            </w:rPr>
          </w:pPr>
          <w:hyperlink w:anchor="_Toc118037222" w:history="1">
            <w:r w:rsidR="00C127D8" w:rsidRPr="00C127D8">
              <w:rPr>
                <w:rStyle w:val="Hipervnculo"/>
                <w:rFonts w:ascii="Arial" w:hAnsi="Arial"/>
                <w:sz w:val="22"/>
              </w:rPr>
              <w:t>Eliminar cliente</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_Toc118037222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11</w:t>
            </w:r>
            <w:r w:rsidR="00C127D8" w:rsidRPr="00C127D8">
              <w:rPr>
                <w:rFonts w:ascii="Arial" w:hAnsi="Arial"/>
                <w:webHidden/>
                <w:sz w:val="22"/>
              </w:rPr>
              <w:fldChar w:fldCharType="end"/>
            </w:r>
          </w:hyperlink>
        </w:p>
        <w:p w14:paraId="200B11E7" w14:textId="57B7DF51" w:rsidR="00C127D8" w:rsidRPr="00C127D8" w:rsidRDefault="00000000">
          <w:pPr>
            <w:pStyle w:val="TDC3"/>
            <w:rPr>
              <w:rFonts w:ascii="Arial" w:hAnsi="Arial" w:cstheme="minorBidi"/>
              <w:bCs w:val="0"/>
              <w:sz w:val="22"/>
              <w:lang w:val="es-AR" w:eastAsia="es-AR"/>
            </w:rPr>
          </w:pPr>
          <w:hyperlink w:anchor="_Toc118037223" w:history="1">
            <w:r w:rsidR="00C127D8" w:rsidRPr="00C127D8">
              <w:rPr>
                <w:rStyle w:val="Hipervnculo"/>
                <w:rFonts w:ascii="Arial" w:hAnsi="Arial"/>
                <w:sz w:val="22"/>
              </w:rPr>
              <w:t>Registrar vehículo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_Toc118037223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12</w:t>
            </w:r>
            <w:r w:rsidR="00C127D8" w:rsidRPr="00C127D8">
              <w:rPr>
                <w:rFonts w:ascii="Arial" w:hAnsi="Arial"/>
                <w:webHidden/>
                <w:sz w:val="22"/>
              </w:rPr>
              <w:fldChar w:fldCharType="end"/>
            </w:r>
          </w:hyperlink>
        </w:p>
        <w:p w14:paraId="63BA95C5" w14:textId="29667A9E" w:rsidR="00C127D8" w:rsidRPr="00C127D8" w:rsidRDefault="00000000">
          <w:pPr>
            <w:pStyle w:val="TDC3"/>
            <w:rPr>
              <w:rFonts w:ascii="Arial" w:hAnsi="Arial" w:cstheme="minorBidi"/>
              <w:bCs w:val="0"/>
              <w:sz w:val="22"/>
              <w:lang w:val="es-AR" w:eastAsia="es-AR"/>
            </w:rPr>
          </w:pPr>
          <w:hyperlink w:anchor="_Toc118037224" w:history="1">
            <w:r w:rsidR="00C127D8" w:rsidRPr="00C127D8">
              <w:rPr>
                <w:rStyle w:val="Hipervnculo"/>
                <w:rFonts w:ascii="Arial" w:hAnsi="Arial"/>
                <w:sz w:val="22"/>
              </w:rPr>
              <w:t>Modificar vehículo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_Toc118037224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13</w:t>
            </w:r>
            <w:r w:rsidR="00C127D8" w:rsidRPr="00C127D8">
              <w:rPr>
                <w:rFonts w:ascii="Arial" w:hAnsi="Arial"/>
                <w:webHidden/>
                <w:sz w:val="22"/>
              </w:rPr>
              <w:fldChar w:fldCharType="end"/>
            </w:r>
          </w:hyperlink>
        </w:p>
        <w:p w14:paraId="08109204" w14:textId="104C2919" w:rsidR="00C127D8" w:rsidRPr="00C127D8" w:rsidRDefault="00000000">
          <w:pPr>
            <w:pStyle w:val="TDC3"/>
            <w:rPr>
              <w:rFonts w:ascii="Arial" w:hAnsi="Arial" w:cstheme="minorBidi"/>
              <w:bCs w:val="0"/>
              <w:sz w:val="22"/>
              <w:lang w:val="es-AR" w:eastAsia="es-AR"/>
            </w:rPr>
          </w:pPr>
          <w:hyperlink w:anchor="_Toc118037225" w:history="1">
            <w:r w:rsidR="00C127D8" w:rsidRPr="00C127D8">
              <w:rPr>
                <w:rStyle w:val="Hipervnculo"/>
                <w:rFonts w:ascii="Arial" w:hAnsi="Arial"/>
                <w:sz w:val="22"/>
              </w:rPr>
              <w:t>Eliminar vehículo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_Toc118037225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14</w:t>
            </w:r>
            <w:r w:rsidR="00C127D8" w:rsidRPr="00C127D8">
              <w:rPr>
                <w:rFonts w:ascii="Arial" w:hAnsi="Arial"/>
                <w:webHidden/>
                <w:sz w:val="22"/>
              </w:rPr>
              <w:fldChar w:fldCharType="end"/>
            </w:r>
          </w:hyperlink>
        </w:p>
        <w:p w14:paraId="7EBE690F" w14:textId="7ED0D257" w:rsidR="00C127D8" w:rsidRPr="00C127D8" w:rsidRDefault="00000000">
          <w:pPr>
            <w:pStyle w:val="TDC3"/>
            <w:rPr>
              <w:rFonts w:ascii="Arial" w:hAnsi="Arial" w:cstheme="minorBidi"/>
              <w:bCs w:val="0"/>
              <w:sz w:val="22"/>
              <w:lang w:val="es-AR" w:eastAsia="es-AR"/>
            </w:rPr>
          </w:pPr>
          <w:hyperlink w:anchor="_Toc118037226" w:history="1">
            <w:r w:rsidR="00C127D8" w:rsidRPr="00C127D8">
              <w:rPr>
                <w:rStyle w:val="Hipervnculo"/>
                <w:rFonts w:ascii="Arial" w:hAnsi="Arial"/>
                <w:sz w:val="22"/>
              </w:rPr>
              <w:t>Registrar mecánico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_Toc118037226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15</w:t>
            </w:r>
            <w:r w:rsidR="00C127D8" w:rsidRPr="00C127D8">
              <w:rPr>
                <w:rFonts w:ascii="Arial" w:hAnsi="Arial"/>
                <w:webHidden/>
                <w:sz w:val="22"/>
              </w:rPr>
              <w:fldChar w:fldCharType="end"/>
            </w:r>
          </w:hyperlink>
        </w:p>
        <w:p w14:paraId="69D15AD5" w14:textId="3C9CB672" w:rsidR="00C127D8" w:rsidRPr="00C127D8" w:rsidRDefault="00000000">
          <w:pPr>
            <w:pStyle w:val="TDC3"/>
            <w:rPr>
              <w:rFonts w:ascii="Arial" w:hAnsi="Arial" w:cstheme="minorBidi"/>
              <w:bCs w:val="0"/>
              <w:sz w:val="22"/>
              <w:lang w:val="es-AR" w:eastAsia="es-AR"/>
            </w:rPr>
          </w:pPr>
          <w:hyperlink w:anchor="_Toc118037227" w:history="1">
            <w:r w:rsidR="00C127D8" w:rsidRPr="00C127D8">
              <w:rPr>
                <w:rStyle w:val="Hipervnculo"/>
                <w:rFonts w:ascii="Arial" w:hAnsi="Arial"/>
                <w:sz w:val="22"/>
              </w:rPr>
              <w:t>Modificar mecánico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_Toc118037227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16</w:t>
            </w:r>
            <w:r w:rsidR="00C127D8" w:rsidRPr="00C127D8">
              <w:rPr>
                <w:rFonts w:ascii="Arial" w:hAnsi="Arial"/>
                <w:webHidden/>
                <w:sz w:val="22"/>
              </w:rPr>
              <w:fldChar w:fldCharType="end"/>
            </w:r>
          </w:hyperlink>
        </w:p>
        <w:p w14:paraId="1F969D49" w14:textId="79802C4B" w:rsidR="00C127D8" w:rsidRPr="00C127D8" w:rsidRDefault="00000000">
          <w:pPr>
            <w:pStyle w:val="TDC3"/>
            <w:rPr>
              <w:rFonts w:ascii="Arial" w:hAnsi="Arial" w:cstheme="minorBidi"/>
              <w:bCs w:val="0"/>
              <w:sz w:val="22"/>
              <w:lang w:val="es-AR" w:eastAsia="es-AR"/>
            </w:rPr>
          </w:pPr>
          <w:hyperlink w:anchor="_Toc118037228" w:history="1">
            <w:r w:rsidR="00C127D8" w:rsidRPr="00C127D8">
              <w:rPr>
                <w:rStyle w:val="Hipervnculo"/>
                <w:rFonts w:ascii="Arial" w:hAnsi="Arial"/>
                <w:sz w:val="22"/>
              </w:rPr>
              <w:t>Eliminar mecánico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_Toc118037228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17</w:t>
            </w:r>
            <w:r w:rsidR="00C127D8" w:rsidRPr="00C127D8">
              <w:rPr>
                <w:rFonts w:ascii="Arial" w:hAnsi="Arial"/>
                <w:webHidden/>
                <w:sz w:val="22"/>
              </w:rPr>
              <w:fldChar w:fldCharType="end"/>
            </w:r>
          </w:hyperlink>
        </w:p>
        <w:p w14:paraId="701CAF51" w14:textId="622D8FBB" w:rsidR="00C127D8" w:rsidRPr="00C127D8" w:rsidRDefault="00000000">
          <w:pPr>
            <w:pStyle w:val="TDC3"/>
            <w:rPr>
              <w:rFonts w:ascii="Arial" w:hAnsi="Arial" w:cstheme="minorBidi"/>
              <w:bCs w:val="0"/>
              <w:sz w:val="22"/>
              <w:lang w:val="es-AR" w:eastAsia="es-AR"/>
            </w:rPr>
          </w:pPr>
          <w:hyperlink w:anchor="_Toc118037229" w:history="1">
            <w:r w:rsidR="00C127D8" w:rsidRPr="00C127D8">
              <w:rPr>
                <w:rStyle w:val="Hipervnculo"/>
                <w:rFonts w:ascii="Arial" w:hAnsi="Arial"/>
                <w:sz w:val="22"/>
              </w:rPr>
              <w:t>Inicio de sesión de mecánico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_Toc118037229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17</w:t>
            </w:r>
            <w:r w:rsidR="00C127D8" w:rsidRPr="00C127D8">
              <w:rPr>
                <w:rFonts w:ascii="Arial" w:hAnsi="Arial"/>
                <w:webHidden/>
                <w:sz w:val="22"/>
              </w:rPr>
              <w:fldChar w:fldCharType="end"/>
            </w:r>
          </w:hyperlink>
        </w:p>
        <w:p w14:paraId="177EA04D" w14:textId="784CAFDC" w:rsidR="00C127D8" w:rsidRPr="00C127D8" w:rsidRDefault="00000000">
          <w:pPr>
            <w:pStyle w:val="TDC3"/>
            <w:rPr>
              <w:rFonts w:ascii="Arial" w:hAnsi="Arial" w:cstheme="minorBidi"/>
              <w:bCs w:val="0"/>
              <w:sz w:val="22"/>
              <w:lang w:val="es-AR" w:eastAsia="es-AR"/>
            </w:rPr>
          </w:pPr>
          <w:hyperlink w:anchor="_Toc118037230" w:history="1">
            <w:r w:rsidR="00C127D8" w:rsidRPr="00C127D8">
              <w:rPr>
                <w:rStyle w:val="Hipervnculo"/>
                <w:rFonts w:ascii="Arial" w:hAnsi="Arial"/>
                <w:sz w:val="22"/>
              </w:rPr>
              <w:t>Registrar orden de trabajo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_Toc118037230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18</w:t>
            </w:r>
            <w:r w:rsidR="00C127D8" w:rsidRPr="00C127D8">
              <w:rPr>
                <w:rFonts w:ascii="Arial" w:hAnsi="Arial"/>
                <w:webHidden/>
                <w:sz w:val="22"/>
              </w:rPr>
              <w:fldChar w:fldCharType="end"/>
            </w:r>
          </w:hyperlink>
        </w:p>
        <w:p w14:paraId="6FD876C6" w14:textId="6E3410DB" w:rsidR="00C127D8" w:rsidRPr="00C127D8" w:rsidRDefault="00000000">
          <w:pPr>
            <w:pStyle w:val="TDC3"/>
            <w:rPr>
              <w:rFonts w:ascii="Arial" w:hAnsi="Arial" w:cstheme="minorBidi"/>
              <w:bCs w:val="0"/>
              <w:sz w:val="22"/>
              <w:lang w:val="es-AR" w:eastAsia="es-AR"/>
            </w:rPr>
          </w:pPr>
          <w:hyperlink w:anchor="_Toc118037231" w:history="1">
            <w:r w:rsidR="00C127D8" w:rsidRPr="00C127D8">
              <w:rPr>
                <w:rStyle w:val="Hipervnculo"/>
                <w:rFonts w:ascii="Arial" w:hAnsi="Arial"/>
                <w:sz w:val="22"/>
              </w:rPr>
              <w:t>Actualizar orden de trabajo</w:t>
            </w:r>
            <w:r w:rsidR="00C127D8" w:rsidRPr="00C127D8">
              <w:rPr>
                <w:rFonts w:ascii="Arial" w:hAnsi="Arial"/>
                <w:webHidden/>
                <w:sz w:val="22"/>
              </w:rPr>
              <w:tab/>
            </w:r>
            <w:r w:rsidR="00C127D8" w:rsidRPr="00C127D8">
              <w:rPr>
                <w:rFonts w:ascii="Arial" w:hAnsi="Arial"/>
                <w:webHidden/>
                <w:sz w:val="22"/>
              </w:rPr>
              <w:fldChar w:fldCharType="begin"/>
            </w:r>
            <w:r w:rsidR="00C127D8" w:rsidRPr="00C127D8">
              <w:rPr>
                <w:rFonts w:ascii="Arial" w:hAnsi="Arial"/>
                <w:webHidden/>
                <w:sz w:val="22"/>
              </w:rPr>
              <w:instrText xml:space="preserve"> PAGEREF _Toc118037231 \h </w:instrText>
            </w:r>
            <w:r w:rsidR="00C127D8" w:rsidRPr="00C127D8">
              <w:rPr>
                <w:rFonts w:ascii="Arial" w:hAnsi="Arial"/>
                <w:webHidden/>
                <w:sz w:val="22"/>
              </w:rPr>
            </w:r>
            <w:r w:rsidR="00C127D8" w:rsidRPr="00C127D8">
              <w:rPr>
                <w:rFonts w:ascii="Arial" w:hAnsi="Arial"/>
                <w:webHidden/>
                <w:sz w:val="22"/>
              </w:rPr>
              <w:fldChar w:fldCharType="separate"/>
            </w:r>
            <w:r w:rsidR="00DD02AC">
              <w:rPr>
                <w:rFonts w:ascii="Arial" w:hAnsi="Arial"/>
                <w:webHidden/>
                <w:sz w:val="22"/>
              </w:rPr>
              <w:t>19</w:t>
            </w:r>
            <w:r w:rsidR="00C127D8" w:rsidRPr="00C127D8">
              <w:rPr>
                <w:rFonts w:ascii="Arial" w:hAnsi="Arial"/>
                <w:webHidden/>
                <w:sz w:val="22"/>
              </w:rPr>
              <w:fldChar w:fldCharType="end"/>
            </w:r>
          </w:hyperlink>
        </w:p>
        <w:p w14:paraId="5E516ABC" w14:textId="2EEA2323" w:rsidR="00C127D8" w:rsidRPr="00C127D8" w:rsidRDefault="00000000">
          <w:pPr>
            <w:pStyle w:val="TDC1"/>
            <w:rPr>
              <w:b w:val="0"/>
              <w:sz w:val="22"/>
              <w:lang w:val="es-AR" w:eastAsia="es-AR"/>
            </w:rPr>
          </w:pPr>
          <w:hyperlink w:anchor="_Toc118037232" w:history="1">
            <w:r w:rsidR="00C127D8" w:rsidRPr="00C127D8">
              <w:rPr>
                <w:rStyle w:val="Hipervnculo"/>
                <w:sz w:val="22"/>
              </w:rPr>
              <w:t>Prototipos de interfaces gráficas del sistema</w:t>
            </w:r>
            <w:r w:rsidR="00C127D8" w:rsidRPr="00C127D8">
              <w:rPr>
                <w:webHidden/>
                <w:sz w:val="22"/>
              </w:rPr>
              <w:tab/>
            </w:r>
            <w:r w:rsidR="00C127D8" w:rsidRPr="00C127D8">
              <w:rPr>
                <w:webHidden/>
                <w:sz w:val="22"/>
              </w:rPr>
              <w:fldChar w:fldCharType="begin"/>
            </w:r>
            <w:r w:rsidR="00C127D8" w:rsidRPr="00C127D8">
              <w:rPr>
                <w:webHidden/>
                <w:sz w:val="22"/>
              </w:rPr>
              <w:instrText xml:space="preserve"> PAGEREF _Toc118037232 \h </w:instrText>
            </w:r>
            <w:r w:rsidR="00C127D8" w:rsidRPr="00C127D8">
              <w:rPr>
                <w:webHidden/>
                <w:sz w:val="22"/>
              </w:rPr>
            </w:r>
            <w:r w:rsidR="00C127D8" w:rsidRPr="00C127D8">
              <w:rPr>
                <w:webHidden/>
                <w:sz w:val="22"/>
              </w:rPr>
              <w:fldChar w:fldCharType="separate"/>
            </w:r>
            <w:r w:rsidR="00DD02AC">
              <w:rPr>
                <w:webHidden/>
                <w:sz w:val="22"/>
              </w:rPr>
              <w:t>20</w:t>
            </w:r>
            <w:r w:rsidR="00C127D8" w:rsidRPr="00C127D8">
              <w:rPr>
                <w:webHidden/>
                <w:sz w:val="22"/>
              </w:rPr>
              <w:fldChar w:fldCharType="end"/>
            </w:r>
          </w:hyperlink>
        </w:p>
        <w:p w14:paraId="7478A235" w14:textId="6C988749" w:rsidR="00C127D8" w:rsidRPr="00C127D8" w:rsidRDefault="00000000">
          <w:pPr>
            <w:pStyle w:val="TDC2"/>
            <w:rPr>
              <w:rFonts w:ascii="Arial" w:hAnsi="Arial" w:cstheme="minorBidi"/>
              <w:bCs w:val="0"/>
              <w:smallCaps w:val="0"/>
              <w:szCs w:val="22"/>
              <w:lang w:val="es-AR" w:eastAsia="es-AR"/>
            </w:rPr>
          </w:pPr>
          <w:hyperlink w:anchor="_Toc118037233" w:history="1">
            <w:r w:rsidR="00C127D8" w:rsidRPr="00C127D8">
              <w:rPr>
                <w:rStyle w:val="Hipervnculo"/>
                <w:rFonts w:ascii="Arial" w:hAnsi="Arial"/>
                <w:smallCaps w:val="0"/>
                <w:szCs w:val="22"/>
              </w:rPr>
              <w:t>Página de inicio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_Toc118037233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20</w:t>
            </w:r>
            <w:r w:rsidR="00C127D8" w:rsidRPr="00C127D8">
              <w:rPr>
                <w:rFonts w:ascii="Arial" w:hAnsi="Arial"/>
                <w:smallCaps w:val="0"/>
                <w:webHidden/>
                <w:szCs w:val="22"/>
              </w:rPr>
              <w:fldChar w:fldCharType="end"/>
            </w:r>
          </w:hyperlink>
        </w:p>
        <w:p w14:paraId="52F3CB61" w14:textId="15AEBF00" w:rsidR="00C127D8" w:rsidRPr="00C127D8" w:rsidRDefault="00000000">
          <w:pPr>
            <w:pStyle w:val="TDC2"/>
            <w:rPr>
              <w:rFonts w:ascii="Arial" w:hAnsi="Arial" w:cstheme="minorBidi"/>
              <w:bCs w:val="0"/>
              <w:smallCaps w:val="0"/>
              <w:szCs w:val="22"/>
              <w:lang w:val="es-AR" w:eastAsia="es-AR"/>
            </w:rPr>
          </w:pPr>
          <w:hyperlink w:anchor="_Toc118037234" w:history="1">
            <w:r w:rsidR="00C127D8" w:rsidRPr="00C127D8">
              <w:rPr>
                <w:rStyle w:val="Hipervnculo"/>
                <w:rFonts w:ascii="Arial" w:hAnsi="Arial"/>
                <w:smallCaps w:val="0"/>
                <w:szCs w:val="22"/>
              </w:rPr>
              <w:t>Gestión de empleados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_Toc118037234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20</w:t>
            </w:r>
            <w:r w:rsidR="00C127D8" w:rsidRPr="00C127D8">
              <w:rPr>
                <w:rFonts w:ascii="Arial" w:hAnsi="Arial"/>
                <w:smallCaps w:val="0"/>
                <w:webHidden/>
                <w:szCs w:val="22"/>
              </w:rPr>
              <w:fldChar w:fldCharType="end"/>
            </w:r>
          </w:hyperlink>
        </w:p>
        <w:p w14:paraId="6DCE3974" w14:textId="5A79C405" w:rsidR="00C127D8" w:rsidRPr="00C127D8" w:rsidRDefault="00000000">
          <w:pPr>
            <w:pStyle w:val="TDC2"/>
            <w:rPr>
              <w:rFonts w:ascii="Arial" w:hAnsi="Arial" w:cstheme="minorBidi"/>
              <w:bCs w:val="0"/>
              <w:smallCaps w:val="0"/>
              <w:szCs w:val="22"/>
              <w:lang w:val="es-AR" w:eastAsia="es-AR"/>
            </w:rPr>
          </w:pPr>
          <w:hyperlink w:anchor="_Toc118037235" w:history="1">
            <w:r w:rsidR="00C127D8" w:rsidRPr="00C127D8">
              <w:rPr>
                <w:rStyle w:val="Hipervnculo"/>
                <w:rFonts w:ascii="Arial" w:hAnsi="Arial"/>
                <w:smallCaps w:val="0"/>
                <w:szCs w:val="22"/>
              </w:rPr>
              <w:t>Registrar empleado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_Toc118037235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21</w:t>
            </w:r>
            <w:r w:rsidR="00C127D8" w:rsidRPr="00C127D8">
              <w:rPr>
                <w:rFonts w:ascii="Arial" w:hAnsi="Arial"/>
                <w:smallCaps w:val="0"/>
                <w:webHidden/>
                <w:szCs w:val="22"/>
              </w:rPr>
              <w:fldChar w:fldCharType="end"/>
            </w:r>
          </w:hyperlink>
        </w:p>
        <w:p w14:paraId="1B7F0297" w14:textId="1EFEB900" w:rsidR="00C127D8" w:rsidRPr="00C127D8" w:rsidRDefault="00000000">
          <w:pPr>
            <w:pStyle w:val="TDC2"/>
            <w:rPr>
              <w:rFonts w:ascii="Arial" w:hAnsi="Arial" w:cstheme="minorBidi"/>
              <w:bCs w:val="0"/>
              <w:smallCaps w:val="0"/>
              <w:szCs w:val="22"/>
              <w:lang w:val="es-AR" w:eastAsia="es-AR"/>
            </w:rPr>
          </w:pPr>
          <w:hyperlink w:anchor="_Toc118037236" w:history="1">
            <w:r w:rsidR="00C127D8" w:rsidRPr="00C127D8">
              <w:rPr>
                <w:rStyle w:val="Hipervnculo"/>
                <w:rFonts w:ascii="Arial" w:hAnsi="Arial"/>
                <w:smallCaps w:val="0"/>
                <w:szCs w:val="22"/>
              </w:rPr>
              <w:t>Modificar empleado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_Toc118037236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21</w:t>
            </w:r>
            <w:r w:rsidR="00C127D8" w:rsidRPr="00C127D8">
              <w:rPr>
                <w:rFonts w:ascii="Arial" w:hAnsi="Arial"/>
                <w:smallCaps w:val="0"/>
                <w:webHidden/>
                <w:szCs w:val="22"/>
              </w:rPr>
              <w:fldChar w:fldCharType="end"/>
            </w:r>
          </w:hyperlink>
        </w:p>
        <w:p w14:paraId="7293209C" w14:textId="3D3E5DDB" w:rsidR="00C127D8" w:rsidRPr="00C127D8" w:rsidRDefault="00000000">
          <w:pPr>
            <w:pStyle w:val="TDC2"/>
            <w:rPr>
              <w:rFonts w:ascii="Arial" w:hAnsi="Arial" w:cstheme="minorBidi"/>
              <w:bCs w:val="0"/>
              <w:smallCaps w:val="0"/>
              <w:szCs w:val="22"/>
              <w:lang w:val="es-AR" w:eastAsia="es-AR"/>
            </w:rPr>
          </w:pPr>
          <w:hyperlink w:anchor="_Toc118037237" w:history="1">
            <w:r w:rsidR="00C127D8" w:rsidRPr="00C127D8">
              <w:rPr>
                <w:rStyle w:val="Hipervnculo"/>
                <w:rFonts w:ascii="Arial" w:hAnsi="Arial"/>
                <w:smallCaps w:val="0"/>
                <w:szCs w:val="22"/>
              </w:rPr>
              <w:t>Gestión de clientes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_Toc118037237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22</w:t>
            </w:r>
            <w:r w:rsidR="00C127D8" w:rsidRPr="00C127D8">
              <w:rPr>
                <w:rFonts w:ascii="Arial" w:hAnsi="Arial"/>
                <w:smallCaps w:val="0"/>
                <w:webHidden/>
                <w:szCs w:val="22"/>
              </w:rPr>
              <w:fldChar w:fldCharType="end"/>
            </w:r>
          </w:hyperlink>
        </w:p>
        <w:p w14:paraId="11570500" w14:textId="43201C79" w:rsidR="00C127D8" w:rsidRPr="00C127D8" w:rsidRDefault="00000000">
          <w:pPr>
            <w:pStyle w:val="TDC2"/>
            <w:rPr>
              <w:rFonts w:ascii="Arial" w:hAnsi="Arial" w:cstheme="minorBidi"/>
              <w:bCs w:val="0"/>
              <w:smallCaps w:val="0"/>
              <w:szCs w:val="22"/>
              <w:lang w:val="es-AR" w:eastAsia="es-AR"/>
            </w:rPr>
          </w:pPr>
          <w:hyperlink w:anchor="_Toc118037238" w:history="1">
            <w:r w:rsidR="00C127D8" w:rsidRPr="00C127D8">
              <w:rPr>
                <w:rStyle w:val="Hipervnculo"/>
                <w:rFonts w:ascii="Arial" w:hAnsi="Arial"/>
                <w:smallCaps w:val="0"/>
                <w:szCs w:val="22"/>
              </w:rPr>
              <w:t>Registrar nuevo cliente (Paso 1)</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_Toc118037238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22</w:t>
            </w:r>
            <w:r w:rsidR="00C127D8" w:rsidRPr="00C127D8">
              <w:rPr>
                <w:rFonts w:ascii="Arial" w:hAnsi="Arial"/>
                <w:smallCaps w:val="0"/>
                <w:webHidden/>
                <w:szCs w:val="22"/>
              </w:rPr>
              <w:fldChar w:fldCharType="end"/>
            </w:r>
          </w:hyperlink>
        </w:p>
        <w:p w14:paraId="52677C15" w14:textId="59D022F4" w:rsidR="00C127D8" w:rsidRPr="00C127D8" w:rsidRDefault="00000000">
          <w:pPr>
            <w:pStyle w:val="TDC2"/>
            <w:rPr>
              <w:rFonts w:ascii="Arial" w:hAnsi="Arial" w:cstheme="minorBidi"/>
              <w:bCs w:val="0"/>
              <w:smallCaps w:val="0"/>
              <w:szCs w:val="22"/>
              <w:lang w:val="es-AR" w:eastAsia="es-AR"/>
            </w:rPr>
          </w:pPr>
          <w:hyperlink w:anchor="_Toc118037239" w:history="1">
            <w:r w:rsidR="00C127D8" w:rsidRPr="00C127D8">
              <w:rPr>
                <w:rStyle w:val="Hipervnculo"/>
                <w:rFonts w:ascii="Arial" w:hAnsi="Arial"/>
                <w:smallCaps w:val="0"/>
                <w:szCs w:val="22"/>
              </w:rPr>
              <w:t>Registrar nuevo cliente (Paso 2)</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_Toc118037239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23</w:t>
            </w:r>
            <w:r w:rsidR="00C127D8" w:rsidRPr="00C127D8">
              <w:rPr>
                <w:rFonts w:ascii="Arial" w:hAnsi="Arial"/>
                <w:smallCaps w:val="0"/>
                <w:webHidden/>
                <w:szCs w:val="22"/>
              </w:rPr>
              <w:fldChar w:fldCharType="end"/>
            </w:r>
          </w:hyperlink>
        </w:p>
        <w:p w14:paraId="67101C79" w14:textId="619D82F4" w:rsidR="00C127D8" w:rsidRPr="00C127D8" w:rsidRDefault="00000000">
          <w:pPr>
            <w:pStyle w:val="TDC2"/>
            <w:rPr>
              <w:rFonts w:ascii="Arial" w:hAnsi="Arial" w:cstheme="minorBidi"/>
              <w:bCs w:val="0"/>
              <w:smallCaps w:val="0"/>
              <w:szCs w:val="22"/>
              <w:lang w:val="es-AR" w:eastAsia="es-AR"/>
            </w:rPr>
          </w:pPr>
          <w:hyperlink w:anchor="_Toc118037240" w:history="1">
            <w:r w:rsidR="00C127D8" w:rsidRPr="00C127D8">
              <w:rPr>
                <w:rStyle w:val="Hipervnculo"/>
                <w:rFonts w:ascii="Arial" w:hAnsi="Arial"/>
                <w:smallCaps w:val="0"/>
                <w:szCs w:val="22"/>
              </w:rPr>
              <w:t>Modificar cliente</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_Toc118037240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23</w:t>
            </w:r>
            <w:r w:rsidR="00C127D8" w:rsidRPr="00C127D8">
              <w:rPr>
                <w:rFonts w:ascii="Arial" w:hAnsi="Arial"/>
                <w:smallCaps w:val="0"/>
                <w:webHidden/>
                <w:szCs w:val="22"/>
              </w:rPr>
              <w:fldChar w:fldCharType="end"/>
            </w:r>
          </w:hyperlink>
        </w:p>
        <w:p w14:paraId="70214EE8" w14:textId="3D2ED776" w:rsidR="00C127D8" w:rsidRPr="00C127D8" w:rsidRDefault="00000000">
          <w:pPr>
            <w:pStyle w:val="TDC2"/>
            <w:rPr>
              <w:rFonts w:ascii="Arial" w:hAnsi="Arial" w:cstheme="minorBidi"/>
              <w:bCs w:val="0"/>
              <w:smallCaps w:val="0"/>
              <w:szCs w:val="22"/>
              <w:lang w:val="es-AR" w:eastAsia="es-AR"/>
            </w:rPr>
          </w:pPr>
          <w:hyperlink w:anchor="_Toc118037241" w:history="1">
            <w:r w:rsidR="00C127D8" w:rsidRPr="00C127D8">
              <w:rPr>
                <w:rStyle w:val="Hipervnculo"/>
                <w:rFonts w:ascii="Arial" w:hAnsi="Arial"/>
                <w:smallCaps w:val="0"/>
                <w:szCs w:val="22"/>
              </w:rPr>
              <w:t>Gestión de vehículos</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_Toc118037241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24</w:t>
            </w:r>
            <w:r w:rsidR="00C127D8" w:rsidRPr="00C127D8">
              <w:rPr>
                <w:rFonts w:ascii="Arial" w:hAnsi="Arial"/>
                <w:smallCaps w:val="0"/>
                <w:webHidden/>
                <w:szCs w:val="22"/>
              </w:rPr>
              <w:fldChar w:fldCharType="end"/>
            </w:r>
          </w:hyperlink>
        </w:p>
        <w:p w14:paraId="48DD0B46" w14:textId="0278C4E2" w:rsidR="00C127D8" w:rsidRPr="00C127D8" w:rsidRDefault="00000000">
          <w:pPr>
            <w:pStyle w:val="TDC2"/>
            <w:rPr>
              <w:rFonts w:ascii="Arial" w:hAnsi="Arial" w:cstheme="minorBidi"/>
              <w:bCs w:val="0"/>
              <w:smallCaps w:val="0"/>
              <w:szCs w:val="22"/>
              <w:lang w:val="es-AR" w:eastAsia="es-AR"/>
            </w:rPr>
          </w:pPr>
          <w:hyperlink w:anchor="_Toc118037242" w:history="1">
            <w:r w:rsidR="00C127D8" w:rsidRPr="00C127D8">
              <w:rPr>
                <w:rStyle w:val="Hipervnculo"/>
                <w:rFonts w:ascii="Arial" w:hAnsi="Arial"/>
                <w:smallCaps w:val="0"/>
                <w:szCs w:val="22"/>
              </w:rPr>
              <w:t>Registrar nuevo vehículo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_Toc118037242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24</w:t>
            </w:r>
            <w:r w:rsidR="00C127D8" w:rsidRPr="00C127D8">
              <w:rPr>
                <w:rFonts w:ascii="Arial" w:hAnsi="Arial"/>
                <w:smallCaps w:val="0"/>
                <w:webHidden/>
                <w:szCs w:val="22"/>
              </w:rPr>
              <w:fldChar w:fldCharType="end"/>
            </w:r>
          </w:hyperlink>
        </w:p>
        <w:p w14:paraId="630652F8" w14:textId="37EBE988" w:rsidR="00C127D8" w:rsidRPr="00C127D8" w:rsidRDefault="00000000">
          <w:pPr>
            <w:pStyle w:val="TDC2"/>
            <w:rPr>
              <w:rFonts w:ascii="Arial" w:hAnsi="Arial" w:cstheme="minorBidi"/>
              <w:bCs w:val="0"/>
              <w:smallCaps w:val="0"/>
              <w:szCs w:val="22"/>
              <w:lang w:val="es-AR" w:eastAsia="es-AR"/>
            </w:rPr>
          </w:pPr>
          <w:hyperlink w:anchor="_Toc118037243" w:history="1">
            <w:r w:rsidR="00C127D8" w:rsidRPr="00C127D8">
              <w:rPr>
                <w:rStyle w:val="Hipervnculo"/>
                <w:rFonts w:ascii="Arial" w:hAnsi="Arial"/>
                <w:smallCaps w:val="0"/>
                <w:szCs w:val="22"/>
              </w:rPr>
              <w:t>Modificar vehículo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_Toc118037243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25</w:t>
            </w:r>
            <w:r w:rsidR="00C127D8" w:rsidRPr="00C127D8">
              <w:rPr>
                <w:rFonts w:ascii="Arial" w:hAnsi="Arial"/>
                <w:smallCaps w:val="0"/>
                <w:webHidden/>
                <w:szCs w:val="22"/>
              </w:rPr>
              <w:fldChar w:fldCharType="end"/>
            </w:r>
          </w:hyperlink>
        </w:p>
        <w:p w14:paraId="04A9EC6F" w14:textId="4BE24852" w:rsidR="00C127D8" w:rsidRPr="00C127D8" w:rsidRDefault="00000000">
          <w:pPr>
            <w:pStyle w:val="TDC2"/>
            <w:rPr>
              <w:rFonts w:ascii="Arial" w:hAnsi="Arial" w:cstheme="minorBidi"/>
              <w:bCs w:val="0"/>
              <w:smallCaps w:val="0"/>
              <w:szCs w:val="22"/>
              <w:lang w:val="es-AR" w:eastAsia="es-AR"/>
            </w:rPr>
          </w:pPr>
          <w:hyperlink w:anchor="_Toc118037244" w:history="1">
            <w:r w:rsidR="00C127D8" w:rsidRPr="00C127D8">
              <w:rPr>
                <w:rStyle w:val="Hipervnculo"/>
                <w:rFonts w:ascii="Arial" w:hAnsi="Arial"/>
                <w:smallCaps w:val="0"/>
                <w:szCs w:val="22"/>
              </w:rPr>
              <w:t>Inicio de sesión</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_Toc118037244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25</w:t>
            </w:r>
            <w:r w:rsidR="00C127D8" w:rsidRPr="00C127D8">
              <w:rPr>
                <w:rFonts w:ascii="Arial" w:hAnsi="Arial"/>
                <w:smallCaps w:val="0"/>
                <w:webHidden/>
                <w:szCs w:val="22"/>
              </w:rPr>
              <w:fldChar w:fldCharType="end"/>
            </w:r>
          </w:hyperlink>
        </w:p>
        <w:p w14:paraId="05E006DD" w14:textId="0C5C195E" w:rsidR="00C127D8" w:rsidRPr="00C127D8" w:rsidRDefault="00000000">
          <w:pPr>
            <w:pStyle w:val="TDC2"/>
            <w:rPr>
              <w:rFonts w:ascii="Arial" w:hAnsi="Arial" w:cstheme="minorBidi"/>
              <w:bCs w:val="0"/>
              <w:smallCaps w:val="0"/>
              <w:szCs w:val="22"/>
              <w:lang w:val="es-AR" w:eastAsia="es-AR"/>
            </w:rPr>
          </w:pPr>
          <w:hyperlink w:anchor="_Toc118037245" w:history="1">
            <w:r w:rsidR="00C127D8" w:rsidRPr="00C127D8">
              <w:rPr>
                <w:rStyle w:val="Hipervnculo"/>
                <w:rFonts w:ascii="Arial" w:hAnsi="Arial"/>
                <w:smallCaps w:val="0"/>
                <w:szCs w:val="22"/>
              </w:rPr>
              <w:t>Gestión de ordenes de trabajo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_Toc118037245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26</w:t>
            </w:r>
            <w:r w:rsidR="00C127D8" w:rsidRPr="00C127D8">
              <w:rPr>
                <w:rFonts w:ascii="Arial" w:hAnsi="Arial"/>
                <w:smallCaps w:val="0"/>
                <w:webHidden/>
                <w:szCs w:val="22"/>
              </w:rPr>
              <w:fldChar w:fldCharType="end"/>
            </w:r>
          </w:hyperlink>
        </w:p>
        <w:p w14:paraId="7E740A06" w14:textId="48C2230E" w:rsidR="00C127D8" w:rsidRPr="00C127D8" w:rsidRDefault="00000000">
          <w:pPr>
            <w:pStyle w:val="TDC2"/>
            <w:rPr>
              <w:rFonts w:ascii="Arial" w:hAnsi="Arial" w:cstheme="minorBidi"/>
              <w:bCs w:val="0"/>
              <w:smallCaps w:val="0"/>
              <w:szCs w:val="22"/>
              <w:lang w:val="es-AR" w:eastAsia="es-AR"/>
            </w:rPr>
          </w:pPr>
          <w:hyperlink w:anchor="_Toc118037246" w:history="1">
            <w:r w:rsidR="00C127D8" w:rsidRPr="00C127D8">
              <w:rPr>
                <w:rStyle w:val="Hipervnculo"/>
                <w:rFonts w:ascii="Arial" w:hAnsi="Arial"/>
                <w:smallCaps w:val="0"/>
                <w:szCs w:val="22"/>
              </w:rPr>
              <w:t>Registrar nueva orden de trabajo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_Toc118037246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26</w:t>
            </w:r>
            <w:r w:rsidR="00C127D8" w:rsidRPr="00C127D8">
              <w:rPr>
                <w:rFonts w:ascii="Arial" w:hAnsi="Arial"/>
                <w:smallCaps w:val="0"/>
                <w:webHidden/>
                <w:szCs w:val="22"/>
              </w:rPr>
              <w:fldChar w:fldCharType="end"/>
            </w:r>
          </w:hyperlink>
        </w:p>
        <w:p w14:paraId="44B17BCB" w14:textId="37534BD7" w:rsidR="00C127D8" w:rsidRPr="00C127D8" w:rsidRDefault="00000000">
          <w:pPr>
            <w:pStyle w:val="TDC2"/>
            <w:rPr>
              <w:rFonts w:ascii="Arial" w:hAnsi="Arial" w:cstheme="minorBidi"/>
              <w:bCs w:val="0"/>
              <w:smallCaps w:val="0"/>
              <w:szCs w:val="22"/>
              <w:lang w:val="es-AR" w:eastAsia="es-AR"/>
            </w:rPr>
          </w:pPr>
          <w:hyperlink w:anchor="_Toc118037247" w:history="1">
            <w:r w:rsidR="00C127D8" w:rsidRPr="00C127D8">
              <w:rPr>
                <w:rStyle w:val="Hipervnculo"/>
                <w:rFonts w:ascii="Arial" w:hAnsi="Arial"/>
                <w:smallCaps w:val="0"/>
                <w:szCs w:val="22"/>
              </w:rPr>
              <w:t>Modificar orden de trabajo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_Toc118037247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27</w:t>
            </w:r>
            <w:r w:rsidR="00C127D8" w:rsidRPr="00C127D8">
              <w:rPr>
                <w:rFonts w:ascii="Arial" w:hAnsi="Arial"/>
                <w:smallCaps w:val="0"/>
                <w:webHidden/>
                <w:szCs w:val="22"/>
              </w:rPr>
              <w:fldChar w:fldCharType="end"/>
            </w:r>
          </w:hyperlink>
        </w:p>
        <w:p w14:paraId="67E6FF13" w14:textId="0FD25A78" w:rsidR="00C127D8" w:rsidRPr="00C127D8" w:rsidRDefault="00000000">
          <w:pPr>
            <w:pStyle w:val="TDC2"/>
            <w:rPr>
              <w:rFonts w:ascii="Arial" w:hAnsi="Arial" w:cstheme="minorBidi"/>
              <w:bCs w:val="0"/>
              <w:smallCaps w:val="0"/>
              <w:szCs w:val="22"/>
              <w:lang w:val="es-AR" w:eastAsia="es-AR"/>
            </w:rPr>
          </w:pPr>
          <w:hyperlink w:anchor="_Toc118037248" w:history="1">
            <w:r w:rsidR="00C127D8" w:rsidRPr="00C127D8">
              <w:rPr>
                <w:rStyle w:val="Hipervnculo"/>
                <w:rFonts w:ascii="Arial" w:hAnsi="Arial"/>
                <w:smallCaps w:val="0"/>
                <w:szCs w:val="22"/>
              </w:rPr>
              <w:t>Actualizar estado de la orden de trabajo</w:t>
            </w:r>
            <w:r w:rsidR="00C127D8" w:rsidRPr="00C127D8">
              <w:rPr>
                <w:rFonts w:ascii="Arial" w:hAnsi="Arial"/>
                <w:smallCaps w:val="0"/>
                <w:webHidden/>
                <w:szCs w:val="22"/>
              </w:rPr>
              <w:tab/>
            </w:r>
            <w:r w:rsidR="00C127D8" w:rsidRPr="00C127D8">
              <w:rPr>
                <w:rFonts w:ascii="Arial" w:hAnsi="Arial"/>
                <w:smallCaps w:val="0"/>
                <w:webHidden/>
                <w:szCs w:val="22"/>
              </w:rPr>
              <w:fldChar w:fldCharType="begin"/>
            </w:r>
            <w:r w:rsidR="00C127D8" w:rsidRPr="00C127D8">
              <w:rPr>
                <w:rFonts w:ascii="Arial" w:hAnsi="Arial"/>
                <w:smallCaps w:val="0"/>
                <w:webHidden/>
                <w:szCs w:val="22"/>
              </w:rPr>
              <w:instrText xml:space="preserve"> PAGEREF _Toc118037248 \h </w:instrText>
            </w:r>
            <w:r w:rsidR="00C127D8" w:rsidRPr="00C127D8">
              <w:rPr>
                <w:rFonts w:ascii="Arial" w:hAnsi="Arial"/>
                <w:smallCaps w:val="0"/>
                <w:webHidden/>
                <w:szCs w:val="22"/>
              </w:rPr>
            </w:r>
            <w:r w:rsidR="00C127D8" w:rsidRPr="00C127D8">
              <w:rPr>
                <w:rFonts w:ascii="Arial" w:hAnsi="Arial"/>
                <w:smallCaps w:val="0"/>
                <w:webHidden/>
                <w:szCs w:val="22"/>
              </w:rPr>
              <w:fldChar w:fldCharType="separate"/>
            </w:r>
            <w:r w:rsidR="00DD02AC">
              <w:rPr>
                <w:rFonts w:ascii="Arial" w:hAnsi="Arial"/>
                <w:smallCaps w:val="0"/>
                <w:webHidden/>
                <w:szCs w:val="22"/>
              </w:rPr>
              <w:t>27</w:t>
            </w:r>
            <w:r w:rsidR="00C127D8" w:rsidRPr="00C127D8">
              <w:rPr>
                <w:rFonts w:ascii="Arial" w:hAnsi="Arial"/>
                <w:smallCaps w:val="0"/>
                <w:webHidden/>
                <w:szCs w:val="22"/>
              </w:rPr>
              <w:fldChar w:fldCharType="end"/>
            </w:r>
          </w:hyperlink>
        </w:p>
        <w:p w14:paraId="4885E51C" w14:textId="23D45E0F" w:rsidR="00A631EF" w:rsidRPr="00EE36F7" w:rsidRDefault="000A3555" w:rsidP="00EE36F7">
          <w:pPr>
            <w:rPr>
              <w:b w:val="0"/>
              <w:bCs/>
            </w:rPr>
          </w:pPr>
          <w:r w:rsidRPr="00B534F4">
            <w:rPr>
              <w:rFonts w:asciiTheme="majorHAnsi" w:hAnsiTheme="majorHAnsi" w:cstheme="majorHAnsi"/>
              <w:b w:val="0"/>
              <w:bCs/>
              <w:color w:val="auto"/>
              <w:sz w:val="12"/>
              <w:szCs w:val="8"/>
            </w:rPr>
            <w:fldChar w:fldCharType="end"/>
          </w:r>
        </w:p>
      </w:sdtContent>
    </w:sdt>
    <w:p w14:paraId="5F1DC4D9" w14:textId="35923D70" w:rsidR="00A631EF" w:rsidRDefault="00A631EF" w:rsidP="000D6CCB">
      <w:pPr>
        <w:jc w:val="both"/>
        <w:rPr>
          <w:rFonts w:ascii="Arial" w:eastAsia="Arial" w:hAnsi="Arial" w:cs="Arial"/>
          <w:b w:val="0"/>
          <w:color w:val="000000"/>
          <w:sz w:val="22"/>
          <w:lang w:val="es-AR" w:eastAsia="es-AR"/>
        </w:rPr>
      </w:pPr>
    </w:p>
    <w:p w14:paraId="464BC11D" w14:textId="633C3DB0" w:rsidR="00EE05C6" w:rsidRDefault="00EE05C6" w:rsidP="000D6CCB">
      <w:pPr>
        <w:jc w:val="both"/>
        <w:rPr>
          <w:rFonts w:ascii="Arial" w:eastAsia="Arial" w:hAnsi="Arial" w:cs="Arial"/>
          <w:b w:val="0"/>
          <w:color w:val="000000"/>
          <w:sz w:val="22"/>
          <w:lang w:val="es-AR" w:eastAsia="es-AR"/>
        </w:rPr>
      </w:pPr>
    </w:p>
    <w:p w14:paraId="19178612" w14:textId="683A30FD" w:rsidR="00EE05C6" w:rsidRDefault="00EE05C6" w:rsidP="000D6CCB">
      <w:pPr>
        <w:jc w:val="both"/>
        <w:rPr>
          <w:rFonts w:ascii="Arial" w:eastAsia="Arial" w:hAnsi="Arial" w:cs="Arial"/>
          <w:b w:val="0"/>
          <w:color w:val="000000"/>
          <w:sz w:val="22"/>
          <w:lang w:val="es-AR" w:eastAsia="es-AR"/>
        </w:rPr>
      </w:pPr>
    </w:p>
    <w:p w14:paraId="1B7642F6" w14:textId="7CADD782" w:rsidR="00EE05C6" w:rsidRDefault="00EE05C6" w:rsidP="000D6CCB">
      <w:pPr>
        <w:jc w:val="both"/>
        <w:rPr>
          <w:rFonts w:ascii="Arial" w:eastAsia="Arial" w:hAnsi="Arial" w:cs="Arial"/>
          <w:b w:val="0"/>
          <w:color w:val="000000"/>
          <w:sz w:val="22"/>
          <w:lang w:val="es-AR" w:eastAsia="es-AR"/>
        </w:rPr>
      </w:pPr>
    </w:p>
    <w:p w14:paraId="3431966E" w14:textId="2B9B85CA" w:rsidR="00EE05C6" w:rsidRDefault="00EE05C6" w:rsidP="000D6CCB">
      <w:pPr>
        <w:jc w:val="both"/>
        <w:rPr>
          <w:rFonts w:ascii="Arial" w:eastAsia="Arial" w:hAnsi="Arial" w:cs="Arial"/>
          <w:b w:val="0"/>
          <w:color w:val="000000"/>
          <w:sz w:val="22"/>
          <w:lang w:val="es-AR" w:eastAsia="es-AR"/>
        </w:rPr>
      </w:pPr>
    </w:p>
    <w:p w14:paraId="08687073" w14:textId="4CC3E552" w:rsidR="00EE05C6" w:rsidRDefault="00EE05C6" w:rsidP="000D6CCB">
      <w:pPr>
        <w:jc w:val="both"/>
        <w:rPr>
          <w:rFonts w:ascii="Arial" w:eastAsia="Arial" w:hAnsi="Arial" w:cs="Arial"/>
          <w:b w:val="0"/>
          <w:color w:val="000000"/>
          <w:sz w:val="22"/>
          <w:lang w:val="es-AR" w:eastAsia="es-AR"/>
        </w:rPr>
      </w:pPr>
    </w:p>
    <w:p w14:paraId="12416258" w14:textId="63D1FFD9" w:rsidR="00EE05C6" w:rsidRDefault="00EE05C6" w:rsidP="000D6CCB">
      <w:pPr>
        <w:jc w:val="both"/>
        <w:rPr>
          <w:rFonts w:ascii="Arial" w:eastAsia="Arial" w:hAnsi="Arial" w:cs="Arial"/>
          <w:b w:val="0"/>
          <w:color w:val="000000"/>
          <w:sz w:val="22"/>
          <w:lang w:val="es-AR" w:eastAsia="es-AR"/>
        </w:rPr>
      </w:pPr>
    </w:p>
    <w:p w14:paraId="0A5121AB" w14:textId="441E6A8A" w:rsidR="00EE05C6" w:rsidRDefault="00EE05C6" w:rsidP="000D6CCB">
      <w:pPr>
        <w:jc w:val="both"/>
        <w:rPr>
          <w:rFonts w:ascii="Arial" w:eastAsia="Arial" w:hAnsi="Arial" w:cs="Arial"/>
          <w:b w:val="0"/>
          <w:color w:val="000000"/>
          <w:sz w:val="22"/>
          <w:lang w:val="es-AR" w:eastAsia="es-AR"/>
        </w:rPr>
      </w:pPr>
    </w:p>
    <w:p w14:paraId="5DEA1AAE" w14:textId="473ED2AE" w:rsidR="00EE05C6" w:rsidRDefault="00EE05C6" w:rsidP="000D6CCB">
      <w:pPr>
        <w:jc w:val="both"/>
        <w:rPr>
          <w:rFonts w:ascii="Arial" w:eastAsia="Arial" w:hAnsi="Arial" w:cs="Arial"/>
          <w:b w:val="0"/>
          <w:color w:val="000000"/>
          <w:sz w:val="22"/>
          <w:lang w:val="es-AR" w:eastAsia="es-AR"/>
        </w:rPr>
      </w:pPr>
    </w:p>
    <w:p w14:paraId="50253D45" w14:textId="075E77B0" w:rsidR="00EE05C6" w:rsidRDefault="00EE05C6" w:rsidP="000D6CCB">
      <w:pPr>
        <w:jc w:val="both"/>
        <w:rPr>
          <w:rFonts w:ascii="Arial" w:eastAsia="Arial" w:hAnsi="Arial" w:cs="Arial"/>
          <w:b w:val="0"/>
          <w:color w:val="000000"/>
          <w:sz w:val="22"/>
          <w:lang w:val="es-AR" w:eastAsia="es-AR"/>
        </w:rPr>
      </w:pPr>
    </w:p>
    <w:p w14:paraId="4E224EF0" w14:textId="5A8FC517" w:rsidR="00EE05C6" w:rsidRDefault="00EE05C6" w:rsidP="000D6CCB">
      <w:pPr>
        <w:jc w:val="both"/>
        <w:rPr>
          <w:rFonts w:ascii="Arial" w:eastAsia="Arial" w:hAnsi="Arial" w:cs="Arial"/>
          <w:b w:val="0"/>
          <w:color w:val="000000"/>
          <w:sz w:val="22"/>
          <w:lang w:val="es-AR" w:eastAsia="es-AR"/>
        </w:rPr>
      </w:pPr>
    </w:p>
    <w:p w14:paraId="5888DCD2" w14:textId="15610C91" w:rsidR="00EE05C6" w:rsidRDefault="00EE05C6" w:rsidP="000D6CCB">
      <w:pPr>
        <w:jc w:val="both"/>
        <w:rPr>
          <w:rFonts w:ascii="Arial" w:eastAsia="Arial" w:hAnsi="Arial" w:cs="Arial"/>
          <w:b w:val="0"/>
          <w:color w:val="000000"/>
          <w:sz w:val="22"/>
          <w:lang w:val="es-AR" w:eastAsia="es-AR"/>
        </w:rPr>
      </w:pPr>
    </w:p>
    <w:p w14:paraId="472BCDAC" w14:textId="7D1E5FE3" w:rsidR="00EE05C6" w:rsidRDefault="00EE05C6" w:rsidP="000D6CCB">
      <w:pPr>
        <w:jc w:val="both"/>
        <w:rPr>
          <w:rFonts w:ascii="Arial" w:eastAsia="Arial" w:hAnsi="Arial" w:cs="Arial"/>
          <w:b w:val="0"/>
          <w:color w:val="000000"/>
          <w:sz w:val="22"/>
          <w:lang w:val="es-AR" w:eastAsia="es-AR"/>
        </w:rPr>
      </w:pPr>
    </w:p>
    <w:p w14:paraId="115193E2" w14:textId="2AD75EC6" w:rsidR="00EE05C6" w:rsidRDefault="00EE05C6" w:rsidP="000D6CCB">
      <w:pPr>
        <w:jc w:val="both"/>
        <w:rPr>
          <w:rFonts w:ascii="Arial" w:eastAsia="Arial" w:hAnsi="Arial" w:cs="Arial"/>
          <w:b w:val="0"/>
          <w:color w:val="000000"/>
          <w:sz w:val="22"/>
          <w:lang w:val="es-AR" w:eastAsia="es-AR"/>
        </w:rPr>
      </w:pPr>
    </w:p>
    <w:p w14:paraId="235BAB52" w14:textId="60BE9D3B" w:rsidR="00EE05C6" w:rsidRDefault="00EE05C6" w:rsidP="000D6CCB">
      <w:pPr>
        <w:jc w:val="both"/>
        <w:rPr>
          <w:rFonts w:ascii="Arial" w:eastAsia="Arial" w:hAnsi="Arial" w:cs="Arial"/>
          <w:b w:val="0"/>
          <w:color w:val="000000"/>
          <w:sz w:val="22"/>
          <w:lang w:val="es-AR" w:eastAsia="es-AR"/>
        </w:rPr>
      </w:pPr>
    </w:p>
    <w:p w14:paraId="0BA2C152" w14:textId="3799021A" w:rsidR="00EE05C6" w:rsidRDefault="00EE05C6" w:rsidP="000D6CCB">
      <w:pPr>
        <w:jc w:val="both"/>
        <w:rPr>
          <w:rFonts w:ascii="Arial" w:eastAsia="Arial" w:hAnsi="Arial" w:cs="Arial"/>
          <w:b w:val="0"/>
          <w:color w:val="000000"/>
          <w:sz w:val="22"/>
          <w:lang w:val="es-AR" w:eastAsia="es-AR"/>
        </w:rPr>
      </w:pPr>
    </w:p>
    <w:p w14:paraId="03F2807B" w14:textId="7873B57D" w:rsidR="00EE05C6" w:rsidRDefault="00EE05C6" w:rsidP="000D6CCB">
      <w:pPr>
        <w:jc w:val="both"/>
        <w:rPr>
          <w:rFonts w:ascii="Arial" w:eastAsia="Arial" w:hAnsi="Arial" w:cs="Arial"/>
          <w:b w:val="0"/>
          <w:color w:val="000000"/>
          <w:sz w:val="22"/>
          <w:lang w:val="es-AR" w:eastAsia="es-AR"/>
        </w:rPr>
      </w:pPr>
    </w:p>
    <w:p w14:paraId="0A0675B9" w14:textId="69E8E9E7" w:rsidR="00EE05C6" w:rsidRDefault="00EE05C6" w:rsidP="000D6CCB">
      <w:pPr>
        <w:jc w:val="both"/>
        <w:rPr>
          <w:rFonts w:ascii="Arial" w:eastAsia="Arial" w:hAnsi="Arial" w:cs="Arial"/>
          <w:b w:val="0"/>
          <w:color w:val="000000"/>
          <w:sz w:val="22"/>
          <w:lang w:val="es-AR" w:eastAsia="es-AR"/>
        </w:rPr>
      </w:pPr>
    </w:p>
    <w:p w14:paraId="27622021" w14:textId="21DF74AA" w:rsidR="00EE05C6" w:rsidRDefault="00EE05C6" w:rsidP="000D6CCB">
      <w:pPr>
        <w:jc w:val="both"/>
        <w:rPr>
          <w:rFonts w:ascii="Arial" w:eastAsia="Arial" w:hAnsi="Arial" w:cs="Arial"/>
          <w:b w:val="0"/>
          <w:color w:val="000000"/>
          <w:sz w:val="22"/>
          <w:lang w:val="es-AR" w:eastAsia="es-AR"/>
        </w:rPr>
      </w:pPr>
    </w:p>
    <w:p w14:paraId="148B726E" w14:textId="0DDF7B9A" w:rsidR="00EE05C6" w:rsidRDefault="00EE05C6" w:rsidP="000D6CCB">
      <w:pPr>
        <w:jc w:val="both"/>
        <w:rPr>
          <w:rFonts w:ascii="Arial" w:eastAsia="Arial" w:hAnsi="Arial" w:cs="Arial"/>
          <w:b w:val="0"/>
          <w:color w:val="000000"/>
          <w:sz w:val="22"/>
          <w:lang w:val="es-AR" w:eastAsia="es-AR"/>
        </w:rPr>
      </w:pPr>
    </w:p>
    <w:p w14:paraId="51957539" w14:textId="28DBE88B" w:rsidR="00EE05C6" w:rsidRDefault="00EE05C6" w:rsidP="000D6CCB">
      <w:pPr>
        <w:jc w:val="both"/>
        <w:rPr>
          <w:rFonts w:ascii="Arial" w:eastAsia="Arial" w:hAnsi="Arial" w:cs="Arial"/>
          <w:b w:val="0"/>
          <w:color w:val="000000"/>
          <w:sz w:val="22"/>
          <w:lang w:val="es-AR" w:eastAsia="es-AR"/>
        </w:rPr>
      </w:pPr>
    </w:p>
    <w:p w14:paraId="1774DAD7" w14:textId="02644105" w:rsidR="00EE05C6" w:rsidRDefault="00EE05C6" w:rsidP="000D6CCB">
      <w:pPr>
        <w:jc w:val="both"/>
        <w:rPr>
          <w:rFonts w:ascii="Arial" w:eastAsia="Arial" w:hAnsi="Arial" w:cs="Arial"/>
          <w:b w:val="0"/>
          <w:color w:val="000000"/>
          <w:sz w:val="22"/>
          <w:lang w:val="es-AR" w:eastAsia="es-AR"/>
        </w:rPr>
      </w:pPr>
    </w:p>
    <w:p w14:paraId="5B1F044D" w14:textId="48147CEB" w:rsidR="00EE05C6" w:rsidRDefault="00EE05C6" w:rsidP="000D6CCB">
      <w:pPr>
        <w:jc w:val="both"/>
        <w:rPr>
          <w:rFonts w:ascii="Arial" w:eastAsia="Arial" w:hAnsi="Arial" w:cs="Arial"/>
          <w:b w:val="0"/>
          <w:color w:val="000000"/>
          <w:sz w:val="22"/>
          <w:lang w:val="es-AR" w:eastAsia="es-AR"/>
        </w:rPr>
      </w:pPr>
    </w:p>
    <w:p w14:paraId="55092A53" w14:textId="394ACD93" w:rsidR="00EE05C6" w:rsidRDefault="00EE05C6" w:rsidP="000D6CCB">
      <w:pPr>
        <w:jc w:val="both"/>
        <w:rPr>
          <w:rFonts w:ascii="Arial" w:eastAsia="Arial" w:hAnsi="Arial" w:cs="Arial"/>
          <w:b w:val="0"/>
          <w:color w:val="000000"/>
          <w:sz w:val="22"/>
          <w:lang w:val="es-AR" w:eastAsia="es-AR"/>
        </w:rPr>
      </w:pPr>
    </w:p>
    <w:p w14:paraId="05BD499C" w14:textId="4E4CE1CC" w:rsidR="00EE05C6" w:rsidRDefault="00EE05C6" w:rsidP="000D6CCB">
      <w:pPr>
        <w:jc w:val="both"/>
        <w:rPr>
          <w:rFonts w:ascii="Arial" w:eastAsia="Arial" w:hAnsi="Arial" w:cs="Arial"/>
          <w:b w:val="0"/>
          <w:color w:val="000000"/>
          <w:sz w:val="22"/>
          <w:lang w:val="es-AR" w:eastAsia="es-AR"/>
        </w:rPr>
      </w:pPr>
    </w:p>
    <w:p w14:paraId="767F2965" w14:textId="36B9C190" w:rsidR="00EE05C6" w:rsidRDefault="00EE05C6" w:rsidP="000D6CCB">
      <w:pPr>
        <w:jc w:val="both"/>
        <w:rPr>
          <w:rFonts w:ascii="Arial" w:eastAsia="Arial" w:hAnsi="Arial" w:cs="Arial"/>
          <w:b w:val="0"/>
          <w:color w:val="000000"/>
          <w:sz w:val="22"/>
          <w:lang w:val="es-AR" w:eastAsia="es-AR"/>
        </w:rPr>
      </w:pPr>
    </w:p>
    <w:p w14:paraId="0F438E4D" w14:textId="76DF93E0" w:rsidR="00EE05C6" w:rsidRDefault="00EE05C6" w:rsidP="000D6CCB">
      <w:pPr>
        <w:jc w:val="both"/>
        <w:rPr>
          <w:rFonts w:ascii="Arial" w:eastAsia="Arial" w:hAnsi="Arial" w:cs="Arial"/>
          <w:b w:val="0"/>
          <w:color w:val="000000"/>
          <w:sz w:val="22"/>
          <w:lang w:val="es-AR" w:eastAsia="es-AR"/>
        </w:rPr>
      </w:pPr>
    </w:p>
    <w:p w14:paraId="6A3C549B" w14:textId="2F96220E" w:rsidR="00EE05C6" w:rsidRDefault="00EE05C6" w:rsidP="000D6CCB">
      <w:pPr>
        <w:jc w:val="both"/>
        <w:rPr>
          <w:rFonts w:ascii="Arial" w:eastAsia="Arial" w:hAnsi="Arial" w:cs="Arial"/>
          <w:b w:val="0"/>
          <w:color w:val="000000"/>
          <w:sz w:val="22"/>
          <w:lang w:val="es-AR" w:eastAsia="es-AR"/>
        </w:rPr>
      </w:pPr>
    </w:p>
    <w:p w14:paraId="2DA54EBA" w14:textId="77777777" w:rsidR="00EE05C6" w:rsidRDefault="00EE05C6" w:rsidP="000D6CCB">
      <w:pPr>
        <w:jc w:val="both"/>
        <w:rPr>
          <w:rFonts w:ascii="Arial" w:eastAsia="Arial" w:hAnsi="Arial" w:cs="Arial"/>
          <w:b w:val="0"/>
          <w:color w:val="000000"/>
          <w:sz w:val="22"/>
          <w:lang w:val="es-AR" w:eastAsia="es-AR"/>
        </w:rPr>
      </w:pPr>
    </w:p>
    <w:p w14:paraId="3EB85CE6" w14:textId="5B0EEF9A" w:rsidR="00314F77" w:rsidRPr="00314F77" w:rsidRDefault="00EE36F7" w:rsidP="00314F77">
      <w:pPr>
        <w:pStyle w:val="Ttulo1"/>
        <w:rPr>
          <w:smallCaps/>
          <w:noProof/>
          <w:color w:val="auto"/>
          <w:sz w:val="36"/>
          <w:szCs w:val="28"/>
        </w:rPr>
      </w:pPr>
      <w:bookmarkStart w:id="0" w:name="_Toc118037205"/>
      <w:r>
        <w:rPr>
          <w:smallCaps/>
          <w:noProof/>
          <w:color w:val="auto"/>
          <w:sz w:val="36"/>
          <w:szCs w:val="28"/>
        </w:rPr>
        <w:lastRenderedPageBreak/>
        <w:t>H</w:t>
      </w:r>
      <w:r w:rsidR="00314F77" w:rsidRPr="00314F77">
        <w:rPr>
          <w:smallCaps/>
          <w:noProof/>
          <w:color w:val="auto"/>
          <w:sz w:val="36"/>
          <w:szCs w:val="28"/>
        </w:rPr>
        <w:t xml:space="preserve">istorial de </w:t>
      </w:r>
      <w:r w:rsidR="00D22528">
        <w:rPr>
          <w:smallCaps/>
          <w:noProof/>
          <w:color w:val="auto"/>
          <w:sz w:val="36"/>
          <w:szCs w:val="28"/>
        </w:rPr>
        <w:t>c</w:t>
      </w:r>
      <w:r w:rsidR="00314F77" w:rsidRPr="00314F77">
        <w:rPr>
          <w:smallCaps/>
          <w:noProof/>
          <w:color w:val="auto"/>
          <w:sz w:val="36"/>
          <w:szCs w:val="28"/>
        </w:rPr>
        <w:t>ambios</w:t>
      </w:r>
      <w:bookmarkEnd w:id="0"/>
    </w:p>
    <w:tbl>
      <w:tblPr>
        <w:tblW w:w="10065"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1418"/>
        <w:gridCol w:w="4961"/>
        <w:gridCol w:w="1276"/>
      </w:tblGrid>
      <w:tr w:rsidR="00314F77" w:rsidRPr="00314F77" w14:paraId="33C60122" w14:textId="77777777" w:rsidTr="007C4A2D">
        <w:tc>
          <w:tcPr>
            <w:tcW w:w="2410" w:type="dxa"/>
            <w:shd w:val="clear" w:color="auto" w:fill="C00000"/>
            <w:tcMar>
              <w:top w:w="100" w:type="dxa"/>
              <w:left w:w="100" w:type="dxa"/>
              <w:bottom w:w="100" w:type="dxa"/>
              <w:right w:w="100" w:type="dxa"/>
            </w:tcMar>
            <w:vAlign w:val="center"/>
          </w:tcPr>
          <w:p w14:paraId="165FEF22" w14:textId="3FE8B3E8" w:rsidR="00314F77" w:rsidRPr="00314F77" w:rsidRDefault="00314F77" w:rsidP="00504E1F">
            <w:pPr>
              <w:widowControl w:val="0"/>
              <w:spacing w:line="240" w:lineRule="auto"/>
              <w:jc w:val="center"/>
              <w:rPr>
                <w:rFonts w:ascii="Arial" w:eastAsia="Arial" w:hAnsi="Arial" w:cs="Arial"/>
                <w:b w:val="0"/>
                <w:color w:val="FFFFFF"/>
                <w:sz w:val="22"/>
                <w:lang w:val="es-AR" w:eastAsia="es-AR"/>
              </w:rPr>
            </w:pPr>
            <w:r w:rsidRPr="00314F77">
              <w:rPr>
                <w:rFonts w:ascii="Arial" w:eastAsia="Arial" w:hAnsi="Arial" w:cs="Arial"/>
                <w:b w:val="0"/>
                <w:color w:val="FFFFFF"/>
                <w:sz w:val="22"/>
                <w:lang w:val="es-AR" w:eastAsia="es-AR"/>
              </w:rPr>
              <w:t>Autor</w:t>
            </w:r>
            <w:r w:rsidR="0099748B">
              <w:rPr>
                <w:rFonts w:ascii="Arial" w:eastAsia="Arial" w:hAnsi="Arial" w:cs="Arial"/>
                <w:b w:val="0"/>
                <w:color w:val="FFFFFF"/>
                <w:sz w:val="22"/>
                <w:lang w:val="es-AR" w:eastAsia="es-AR"/>
              </w:rPr>
              <w:t>/es</w:t>
            </w:r>
          </w:p>
        </w:tc>
        <w:tc>
          <w:tcPr>
            <w:tcW w:w="1418" w:type="dxa"/>
            <w:shd w:val="clear" w:color="auto" w:fill="C00000"/>
            <w:tcMar>
              <w:top w:w="100" w:type="dxa"/>
              <w:left w:w="100" w:type="dxa"/>
              <w:bottom w:w="100" w:type="dxa"/>
              <w:right w:w="100" w:type="dxa"/>
            </w:tcMar>
            <w:vAlign w:val="center"/>
          </w:tcPr>
          <w:p w14:paraId="7965AEDC" w14:textId="77777777" w:rsidR="00314F77" w:rsidRPr="00314F77" w:rsidRDefault="00314F77" w:rsidP="00504E1F">
            <w:pPr>
              <w:widowControl w:val="0"/>
              <w:spacing w:line="240" w:lineRule="auto"/>
              <w:jc w:val="center"/>
              <w:rPr>
                <w:rFonts w:ascii="Arial" w:eastAsia="Arial" w:hAnsi="Arial" w:cs="Arial"/>
                <w:b w:val="0"/>
                <w:color w:val="FFFFFF"/>
                <w:sz w:val="22"/>
                <w:lang w:val="es-AR" w:eastAsia="es-AR"/>
              </w:rPr>
            </w:pPr>
            <w:r w:rsidRPr="00314F77">
              <w:rPr>
                <w:rFonts w:ascii="Arial" w:eastAsia="Arial" w:hAnsi="Arial" w:cs="Arial"/>
                <w:b w:val="0"/>
                <w:color w:val="FFFFFF"/>
                <w:sz w:val="22"/>
                <w:lang w:val="es-AR" w:eastAsia="es-AR"/>
              </w:rPr>
              <w:t>Fecha</w:t>
            </w:r>
          </w:p>
        </w:tc>
        <w:tc>
          <w:tcPr>
            <w:tcW w:w="4961" w:type="dxa"/>
            <w:shd w:val="clear" w:color="auto" w:fill="C00000"/>
            <w:tcMar>
              <w:top w:w="100" w:type="dxa"/>
              <w:left w:w="100" w:type="dxa"/>
              <w:bottom w:w="100" w:type="dxa"/>
              <w:right w:w="100" w:type="dxa"/>
            </w:tcMar>
          </w:tcPr>
          <w:p w14:paraId="4CF22103" w14:textId="77777777" w:rsidR="00314F77" w:rsidRPr="00314F77" w:rsidRDefault="00314F77" w:rsidP="00314F77">
            <w:pPr>
              <w:widowControl w:val="0"/>
              <w:spacing w:line="240" w:lineRule="auto"/>
              <w:jc w:val="center"/>
              <w:rPr>
                <w:rFonts w:ascii="Arial" w:eastAsia="Arial" w:hAnsi="Arial" w:cs="Arial"/>
                <w:b w:val="0"/>
                <w:color w:val="FFFFFF"/>
                <w:sz w:val="22"/>
                <w:lang w:val="es-AR" w:eastAsia="es-AR"/>
              </w:rPr>
            </w:pPr>
            <w:r w:rsidRPr="00314F77">
              <w:rPr>
                <w:rFonts w:ascii="Arial" w:eastAsia="Arial" w:hAnsi="Arial" w:cs="Arial"/>
                <w:b w:val="0"/>
                <w:color w:val="FFFFFF"/>
                <w:sz w:val="22"/>
                <w:lang w:val="es-AR" w:eastAsia="es-AR"/>
              </w:rPr>
              <w:t>Descripción</w:t>
            </w:r>
          </w:p>
        </w:tc>
        <w:tc>
          <w:tcPr>
            <w:tcW w:w="1276" w:type="dxa"/>
            <w:shd w:val="clear" w:color="auto" w:fill="C00000"/>
            <w:tcMar>
              <w:top w:w="100" w:type="dxa"/>
              <w:left w:w="100" w:type="dxa"/>
              <w:bottom w:w="100" w:type="dxa"/>
              <w:right w:w="100" w:type="dxa"/>
            </w:tcMar>
            <w:vAlign w:val="center"/>
          </w:tcPr>
          <w:p w14:paraId="7FE949ED" w14:textId="77777777" w:rsidR="00314F77" w:rsidRPr="00314F77" w:rsidRDefault="00314F77" w:rsidP="00504E1F">
            <w:pPr>
              <w:widowControl w:val="0"/>
              <w:spacing w:line="240" w:lineRule="auto"/>
              <w:jc w:val="center"/>
              <w:rPr>
                <w:rFonts w:ascii="Arial" w:eastAsia="Arial" w:hAnsi="Arial" w:cs="Arial"/>
                <w:b w:val="0"/>
                <w:color w:val="FFFFFF"/>
                <w:sz w:val="22"/>
                <w:lang w:val="es-AR" w:eastAsia="es-AR"/>
              </w:rPr>
            </w:pPr>
            <w:r w:rsidRPr="00314F77">
              <w:rPr>
                <w:rFonts w:ascii="Arial" w:eastAsia="Arial" w:hAnsi="Arial" w:cs="Arial"/>
                <w:b w:val="0"/>
                <w:color w:val="FFFFFF"/>
                <w:sz w:val="22"/>
                <w:lang w:val="es-AR" w:eastAsia="es-AR"/>
              </w:rPr>
              <w:t>Versión</w:t>
            </w:r>
          </w:p>
        </w:tc>
      </w:tr>
      <w:tr w:rsidR="00314F77" w:rsidRPr="00314F77" w14:paraId="53944F3A" w14:textId="77777777" w:rsidTr="007C4A2D">
        <w:tc>
          <w:tcPr>
            <w:tcW w:w="2410" w:type="dxa"/>
            <w:shd w:val="clear" w:color="auto" w:fill="auto"/>
            <w:tcMar>
              <w:top w:w="100" w:type="dxa"/>
              <w:left w:w="100" w:type="dxa"/>
              <w:bottom w:w="100" w:type="dxa"/>
              <w:right w:w="100" w:type="dxa"/>
            </w:tcMar>
            <w:vAlign w:val="center"/>
          </w:tcPr>
          <w:p w14:paraId="4E264EE4" w14:textId="77777777" w:rsidR="00314F77" w:rsidRPr="00314F77" w:rsidRDefault="00314F77" w:rsidP="00504E1F">
            <w:pPr>
              <w:widowControl w:val="0"/>
              <w:spacing w:line="240" w:lineRule="auto"/>
              <w:jc w:val="center"/>
              <w:rPr>
                <w:rFonts w:ascii="Arial" w:eastAsia="Arial" w:hAnsi="Arial" w:cs="Arial"/>
                <w:b w:val="0"/>
                <w:color w:val="auto"/>
                <w:sz w:val="22"/>
                <w:lang w:val="es-AR" w:eastAsia="es-AR"/>
              </w:rPr>
            </w:pPr>
            <w:r w:rsidRPr="00314F77">
              <w:rPr>
                <w:rFonts w:ascii="Arial" w:eastAsia="Arial" w:hAnsi="Arial" w:cs="Arial"/>
                <w:b w:val="0"/>
                <w:color w:val="auto"/>
                <w:sz w:val="22"/>
                <w:lang w:val="es-AR" w:eastAsia="es-AR"/>
              </w:rPr>
              <w:t>Asmuzi, Mora, Ventura</w:t>
            </w:r>
          </w:p>
        </w:tc>
        <w:tc>
          <w:tcPr>
            <w:tcW w:w="1418" w:type="dxa"/>
            <w:shd w:val="clear" w:color="auto" w:fill="auto"/>
            <w:tcMar>
              <w:top w:w="100" w:type="dxa"/>
              <w:left w:w="100" w:type="dxa"/>
              <w:bottom w:w="100" w:type="dxa"/>
              <w:right w:w="100" w:type="dxa"/>
            </w:tcMar>
            <w:vAlign w:val="center"/>
          </w:tcPr>
          <w:p w14:paraId="2EAD5CFE" w14:textId="77777777" w:rsidR="00314F77" w:rsidRPr="00314F77" w:rsidRDefault="00314F77" w:rsidP="00504E1F">
            <w:pPr>
              <w:widowControl w:val="0"/>
              <w:spacing w:line="240" w:lineRule="auto"/>
              <w:jc w:val="center"/>
              <w:rPr>
                <w:rFonts w:ascii="Arial" w:eastAsia="Arial" w:hAnsi="Arial" w:cs="Arial"/>
                <w:b w:val="0"/>
                <w:color w:val="auto"/>
                <w:sz w:val="22"/>
                <w:lang w:val="es-AR" w:eastAsia="es-AR"/>
              </w:rPr>
            </w:pPr>
            <w:r w:rsidRPr="00314F77">
              <w:rPr>
                <w:rFonts w:ascii="Arial" w:eastAsia="Arial" w:hAnsi="Arial" w:cs="Arial"/>
                <w:b w:val="0"/>
                <w:color w:val="auto"/>
                <w:sz w:val="22"/>
                <w:lang w:val="es-AR" w:eastAsia="es-AR"/>
              </w:rPr>
              <w:t>29/09/2022</w:t>
            </w:r>
          </w:p>
        </w:tc>
        <w:tc>
          <w:tcPr>
            <w:tcW w:w="4961" w:type="dxa"/>
            <w:shd w:val="clear" w:color="auto" w:fill="auto"/>
            <w:tcMar>
              <w:top w:w="100" w:type="dxa"/>
              <w:left w:w="100" w:type="dxa"/>
              <w:bottom w:w="100" w:type="dxa"/>
              <w:right w:w="100" w:type="dxa"/>
            </w:tcMar>
            <w:vAlign w:val="center"/>
          </w:tcPr>
          <w:p w14:paraId="4BD53FC9" w14:textId="77777777" w:rsidR="00314F77" w:rsidRPr="00314F77" w:rsidRDefault="00314F77" w:rsidP="00504E1F">
            <w:pPr>
              <w:widowControl w:val="0"/>
              <w:spacing w:line="240" w:lineRule="auto"/>
              <w:jc w:val="both"/>
              <w:rPr>
                <w:rFonts w:ascii="Arial" w:eastAsia="Arial" w:hAnsi="Arial" w:cs="Arial"/>
                <w:b w:val="0"/>
                <w:color w:val="auto"/>
                <w:sz w:val="22"/>
                <w:lang w:val="es-AR" w:eastAsia="es-AR"/>
              </w:rPr>
            </w:pPr>
            <w:r w:rsidRPr="00314F77">
              <w:rPr>
                <w:rFonts w:ascii="Arial" w:eastAsia="Arial" w:hAnsi="Arial" w:cs="Arial"/>
                <w:b w:val="0"/>
                <w:color w:val="auto"/>
                <w:sz w:val="22"/>
                <w:lang w:val="es-AR" w:eastAsia="es-AR"/>
              </w:rPr>
              <w:t>Creación del documento de requerimientos. Se establece el primer listado de requerimientos del proyecto</w:t>
            </w:r>
          </w:p>
        </w:tc>
        <w:tc>
          <w:tcPr>
            <w:tcW w:w="1276" w:type="dxa"/>
            <w:shd w:val="clear" w:color="auto" w:fill="auto"/>
            <w:tcMar>
              <w:top w:w="100" w:type="dxa"/>
              <w:left w:w="100" w:type="dxa"/>
              <w:bottom w:w="100" w:type="dxa"/>
              <w:right w:w="100" w:type="dxa"/>
            </w:tcMar>
            <w:vAlign w:val="center"/>
          </w:tcPr>
          <w:p w14:paraId="4EFCCEBF" w14:textId="77777777" w:rsidR="00314F77" w:rsidRPr="00314F77" w:rsidRDefault="00314F77" w:rsidP="00504E1F">
            <w:pPr>
              <w:widowControl w:val="0"/>
              <w:spacing w:line="240" w:lineRule="auto"/>
              <w:jc w:val="center"/>
              <w:rPr>
                <w:rFonts w:ascii="Arial" w:eastAsia="Arial" w:hAnsi="Arial" w:cs="Arial"/>
                <w:b w:val="0"/>
                <w:color w:val="auto"/>
                <w:sz w:val="22"/>
                <w:lang w:val="es-AR" w:eastAsia="es-AR"/>
              </w:rPr>
            </w:pPr>
            <w:r w:rsidRPr="00314F77">
              <w:rPr>
                <w:rFonts w:ascii="Arial" w:eastAsia="Arial" w:hAnsi="Arial" w:cs="Arial"/>
                <w:b w:val="0"/>
                <w:color w:val="auto"/>
                <w:sz w:val="22"/>
                <w:lang w:val="es-AR" w:eastAsia="es-AR"/>
              </w:rPr>
              <w:t>V1.0.0</w:t>
            </w:r>
          </w:p>
        </w:tc>
      </w:tr>
      <w:tr w:rsidR="00474CCF" w:rsidRPr="00314F77" w14:paraId="3A76400D" w14:textId="77777777" w:rsidTr="007C4A2D">
        <w:tc>
          <w:tcPr>
            <w:tcW w:w="2410" w:type="dxa"/>
            <w:shd w:val="clear" w:color="auto" w:fill="auto"/>
            <w:tcMar>
              <w:top w:w="100" w:type="dxa"/>
              <w:left w:w="100" w:type="dxa"/>
              <w:bottom w:w="100" w:type="dxa"/>
              <w:right w:w="100" w:type="dxa"/>
            </w:tcMar>
            <w:vAlign w:val="center"/>
          </w:tcPr>
          <w:p w14:paraId="6B5D5173" w14:textId="26EEF84B" w:rsidR="00474CCF" w:rsidRPr="006E55B4" w:rsidRDefault="0099748B"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Asmuzi, Mora, Ventura</w:t>
            </w:r>
          </w:p>
        </w:tc>
        <w:tc>
          <w:tcPr>
            <w:tcW w:w="1418" w:type="dxa"/>
            <w:shd w:val="clear" w:color="auto" w:fill="auto"/>
            <w:tcMar>
              <w:top w:w="100" w:type="dxa"/>
              <w:left w:w="100" w:type="dxa"/>
              <w:bottom w:w="100" w:type="dxa"/>
              <w:right w:w="100" w:type="dxa"/>
            </w:tcMar>
            <w:vAlign w:val="center"/>
          </w:tcPr>
          <w:p w14:paraId="760A8D8E" w14:textId="3F4421CC" w:rsidR="00474CCF" w:rsidRDefault="0099748B"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21/10/2022</w:t>
            </w:r>
          </w:p>
        </w:tc>
        <w:tc>
          <w:tcPr>
            <w:tcW w:w="4961" w:type="dxa"/>
            <w:shd w:val="clear" w:color="auto" w:fill="auto"/>
            <w:tcMar>
              <w:top w:w="100" w:type="dxa"/>
              <w:left w:w="100" w:type="dxa"/>
              <w:bottom w:w="100" w:type="dxa"/>
              <w:right w:w="100" w:type="dxa"/>
            </w:tcMar>
            <w:vAlign w:val="center"/>
          </w:tcPr>
          <w:p w14:paraId="0DE56644" w14:textId="1AC3A656" w:rsidR="00474CCF" w:rsidRDefault="0099748B"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Corrección de alcance, propósito, descripción general, corrección de definiciones, acrónimos y abreviaturas y otras correcciones de redacción.</w:t>
            </w:r>
          </w:p>
        </w:tc>
        <w:tc>
          <w:tcPr>
            <w:tcW w:w="1276" w:type="dxa"/>
            <w:shd w:val="clear" w:color="auto" w:fill="auto"/>
            <w:tcMar>
              <w:top w:w="100" w:type="dxa"/>
              <w:left w:w="100" w:type="dxa"/>
              <w:bottom w:w="100" w:type="dxa"/>
              <w:right w:w="100" w:type="dxa"/>
            </w:tcMar>
            <w:vAlign w:val="center"/>
          </w:tcPr>
          <w:p w14:paraId="17C41916" w14:textId="09E4920C" w:rsidR="00474CCF" w:rsidRDefault="0099748B"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V 1.</w:t>
            </w:r>
            <w:r w:rsidR="008875D4">
              <w:rPr>
                <w:rFonts w:ascii="Arial" w:eastAsia="Arial" w:hAnsi="Arial" w:cs="Arial"/>
                <w:b w:val="0"/>
                <w:color w:val="auto"/>
                <w:sz w:val="22"/>
                <w:lang w:val="es-AR" w:eastAsia="es-AR"/>
              </w:rPr>
              <w:t>1</w:t>
            </w:r>
            <w:r>
              <w:rPr>
                <w:rFonts w:ascii="Arial" w:eastAsia="Arial" w:hAnsi="Arial" w:cs="Arial"/>
                <w:b w:val="0"/>
                <w:color w:val="auto"/>
                <w:sz w:val="22"/>
                <w:lang w:val="es-AR" w:eastAsia="es-AR"/>
              </w:rPr>
              <w:t>.</w:t>
            </w:r>
            <w:r w:rsidR="008875D4">
              <w:rPr>
                <w:rFonts w:ascii="Arial" w:eastAsia="Arial" w:hAnsi="Arial" w:cs="Arial"/>
                <w:b w:val="0"/>
                <w:color w:val="auto"/>
                <w:sz w:val="22"/>
                <w:lang w:val="es-AR" w:eastAsia="es-AR"/>
              </w:rPr>
              <w:t>0</w:t>
            </w:r>
          </w:p>
          <w:p w14:paraId="349104E9" w14:textId="18D75427" w:rsidR="0066124C" w:rsidRDefault="0066124C" w:rsidP="00504E1F">
            <w:pPr>
              <w:widowControl w:val="0"/>
              <w:spacing w:line="240" w:lineRule="auto"/>
              <w:jc w:val="center"/>
              <w:rPr>
                <w:rFonts w:ascii="Arial" w:eastAsia="Arial" w:hAnsi="Arial" w:cs="Arial"/>
                <w:b w:val="0"/>
                <w:color w:val="auto"/>
                <w:sz w:val="22"/>
                <w:lang w:val="es-AR" w:eastAsia="es-AR"/>
              </w:rPr>
            </w:pPr>
          </w:p>
        </w:tc>
      </w:tr>
      <w:tr w:rsidR="0066124C" w:rsidRPr="00314F77" w14:paraId="009EEC64" w14:textId="77777777" w:rsidTr="007C4A2D">
        <w:tc>
          <w:tcPr>
            <w:tcW w:w="2410" w:type="dxa"/>
            <w:shd w:val="clear" w:color="auto" w:fill="auto"/>
            <w:tcMar>
              <w:top w:w="100" w:type="dxa"/>
              <w:left w:w="100" w:type="dxa"/>
              <w:bottom w:w="100" w:type="dxa"/>
              <w:right w:w="100" w:type="dxa"/>
            </w:tcMar>
            <w:vAlign w:val="center"/>
          </w:tcPr>
          <w:p w14:paraId="02D68AF9" w14:textId="5F6F8A81" w:rsidR="0066124C" w:rsidRDefault="00864F63"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Asmuzi, Mora, Ventura</w:t>
            </w:r>
          </w:p>
        </w:tc>
        <w:tc>
          <w:tcPr>
            <w:tcW w:w="1418" w:type="dxa"/>
            <w:shd w:val="clear" w:color="auto" w:fill="auto"/>
            <w:tcMar>
              <w:top w:w="100" w:type="dxa"/>
              <w:left w:w="100" w:type="dxa"/>
              <w:bottom w:w="100" w:type="dxa"/>
              <w:right w:w="100" w:type="dxa"/>
            </w:tcMar>
            <w:vAlign w:val="center"/>
          </w:tcPr>
          <w:p w14:paraId="7B9E32D1" w14:textId="63405AEC" w:rsidR="0066124C" w:rsidRDefault="00864F63"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24/10/2022</w:t>
            </w:r>
          </w:p>
        </w:tc>
        <w:tc>
          <w:tcPr>
            <w:tcW w:w="4961" w:type="dxa"/>
            <w:shd w:val="clear" w:color="auto" w:fill="auto"/>
            <w:tcMar>
              <w:top w:w="100" w:type="dxa"/>
              <w:left w:w="100" w:type="dxa"/>
              <w:bottom w:w="100" w:type="dxa"/>
              <w:right w:w="100" w:type="dxa"/>
            </w:tcMar>
            <w:vAlign w:val="center"/>
          </w:tcPr>
          <w:p w14:paraId="7F107D40" w14:textId="6B797520" w:rsidR="0066124C" w:rsidRDefault="0068634A"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Diseño de prototipos de interfaces de los casos de uso </w:t>
            </w:r>
            <w:r w:rsidR="00171F79">
              <w:rPr>
                <w:rFonts w:ascii="Arial" w:eastAsia="Arial" w:hAnsi="Arial" w:cs="Arial"/>
                <w:b w:val="0"/>
                <w:color w:val="auto"/>
                <w:sz w:val="22"/>
                <w:lang w:val="es-AR" w:eastAsia="es-AR"/>
              </w:rPr>
              <w:t>más</w:t>
            </w:r>
            <w:r>
              <w:rPr>
                <w:rFonts w:ascii="Arial" w:eastAsia="Arial" w:hAnsi="Arial" w:cs="Arial"/>
                <w:b w:val="0"/>
                <w:color w:val="auto"/>
                <w:sz w:val="22"/>
                <w:lang w:val="es-AR" w:eastAsia="es-AR"/>
              </w:rPr>
              <w:t xml:space="preserve"> relevantes.</w:t>
            </w:r>
          </w:p>
        </w:tc>
        <w:tc>
          <w:tcPr>
            <w:tcW w:w="1276" w:type="dxa"/>
            <w:shd w:val="clear" w:color="auto" w:fill="auto"/>
            <w:tcMar>
              <w:top w:w="100" w:type="dxa"/>
              <w:left w:w="100" w:type="dxa"/>
              <w:bottom w:w="100" w:type="dxa"/>
              <w:right w:w="100" w:type="dxa"/>
            </w:tcMar>
            <w:vAlign w:val="center"/>
          </w:tcPr>
          <w:p w14:paraId="7B6BF0B5" w14:textId="07F62F25" w:rsidR="0066124C" w:rsidRDefault="00864F63"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V </w:t>
            </w:r>
            <w:r w:rsidR="0068634A">
              <w:rPr>
                <w:rFonts w:ascii="Arial" w:eastAsia="Arial" w:hAnsi="Arial" w:cs="Arial"/>
                <w:b w:val="0"/>
                <w:color w:val="auto"/>
                <w:sz w:val="22"/>
                <w:lang w:val="es-AR" w:eastAsia="es-AR"/>
              </w:rPr>
              <w:t>1.</w:t>
            </w:r>
            <w:r w:rsidR="008875D4">
              <w:rPr>
                <w:rFonts w:ascii="Arial" w:eastAsia="Arial" w:hAnsi="Arial" w:cs="Arial"/>
                <w:b w:val="0"/>
                <w:color w:val="auto"/>
                <w:sz w:val="22"/>
                <w:lang w:val="es-AR" w:eastAsia="es-AR"/>
              </w:rPr>
              <w:t>2</w:t>
            </w:r>
            <w:r>
              <w:rPr>
                <w:rFonts w:ascii="Arial" w:eastAsia="Arial" w:hAnsi="Arial" w:cs="Arial"/>
                <w:b w:val="0"/>
                <w:color w:val="auto"/>
                <w:sz w:val="22"/>
                <w:lang w:val="es-AR" w:eastAsia="es-AR"/>
              </w:rPr>
              <w:t>.</w:t>
            </w:r>
            <w:r w:rsidR="0068634A">
              <w:rPr>
                <w:rFonts w:ascii="Arial" w:eastAsia="Arial" w:hAnsi="Arial" w:cs="Arial"/>
                <w:b w:val="0"/>
                <w:color w:val="auto"/>
                <w:sz w:val="22"/>
                <w:lang w:val="es-AR" w:eastAsia="es-AR"/>
              </w:rPr>
              <w:t>0</w:t>
            </w:r>
          </w:p>
          <w:p w14:paraId="36A204CD" w14:textId="3C1B70A5" w:rsidR="00996652" w:rsidRDefault="00996652" w:rsidP="00504E1F">
            <w:pPr>
              <w:widowControl w:val="0"/>
              <w:spacing w:line="240" w:lineRule="auto"/>
              <w:jc w:val="center"/>
              <w:rPr>
                <w:rFonts w:ascii="Arial" w:eastAsia="Arial" w:hAnsi="Arial" w:cs="Arial"/>
                <w:b w:val="0"/>
                <w:color w:val="auto"/>
                <w:sz w:val="22"/>
                <w:lang w:val="es-AR" w:eastAsia="es-AR"/>
              </w:rPr>
            </w:pPr>
          </w:p>
        </w:tc>
      </w:tr>
      <w:tr w:rsidR="008875D4" w:rsidRPr="00314F77" w14:paraId="13E9C847" w14:textId="77777777" w:rsidTr="007C4A2D">
        <w:tc>
          <w:tcPr>
            <w:tcW w:w="2410" w:type="dxa"/>
            <w:shd w:val="clear" w:color="auto" w:fill="auto"/>
            <w:tcMar>
              <w:top w:w="100" w:type="dxa"/>
              <w:left w:w="100" w:type="dxa"/>
              <w:bottom w:w="100" w:type="dxa"/>
              <w:right w:w="100" w:type="dxa"/>
            </w:tcMar>
            <w:vAlign w:val="center"/>
          </w:tcPr>
          <w:p w14:paraId="6B282110" w14:textId="71BABE0F" w:rsidR="008875D4" w:rsidRDefault="008875D4"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Asmuzi, Mora, Ventura</w:t>
            </w:r>
          </w:p>
        </w:tc>
        <w:tc>
          <w:tcPr>
            <w:tcW w:w="1418" w:type="dxa"/>
            <w:shd w:val="clear" w:color="auto" w:fill="auto"/>
            <w:tcMar>
              <w:top w:w="100" w:type="dxa"/>
              <w:left w:w="100" w:type="dxa"/>
              <w:bottom w:w="100" w:type="dxa"/>
              <w:right w:w="100" w:type="dxa"/>
            </w:tcMar>
            <w:vAlign w:val="center"/>
          </w:tcPr>
          <w:p w14:paraId="7D895E84" w14:textId="3932F774" w:rsidR="008875D4" w:rsidRDefault="008875D4"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28/10/2022</w:t>
            </w:r>
          </w:p>
        </w:tc>
        <w:tc>
          <w:tcPr>
            <w:tcW w:w="4961" w:type="dxa"/>
            <w:shd w:val="clear" w:color="auto" w:fill="auto"/>
            <w:tcMar>
              <w:top w:w="100" w:type="dxa"/>
              <w:left w:w="100" w:type="dxa"/>
              <w:bottom w:w="100" w:type="dxa"/>
              <w:right w:w="100" w:type="dxa"/>
            </w:tcMar>
            <w:vAlign w:val="center"/>
          </w:tcPr>
          <w:p w14:paraId="19FBE9F6" w14:textId="5AB7186F" w:rsidR="008875D4" w:rsidRDefault="008875D4"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Corrección general en la redacción del documento, corrección en los prototipos de interfaces gráficas.  </w:t>
            </w:r>
          </w:p>
        </w:tc>
        <w:tc>
          <w:tcPr>
            <w:tcW w:w="1276" w:type="dxa"/>
            <w:shd w:val="clear" w:color="auto" w:fill="auto"/>
            <w:tcMar>
              <w:top w:w="100" w:type="dxa"/>
              <w:left w:w="100" w:type="dxa"/>
              <w:bottom w:w="100" w:type="dxa"/>
              <w:right w:w="100" w:type="dxa"/>
            </w:tcMar>
            <w:vAlign w:val="center"/>
          </w:tcPr>
          <w:p w14:paraId="704B4D85" w14:textId="76CB09C1" w:rsidR="008875D4" w:rsidRDefault="008875D4"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V 1.3.0</w:t>
            </w:r>
          </w:p>
        </w:tc>
      </w:tr>
      <w:tr w:rsidR="00B75A50" w:rsidRPr="00314F77" w14:paraId="18BF1B06" w14:textId="77777777" w:rsidTr="007C4A2D">
        <w:tc>
          <w:tcPr>
            <w:tcW w:w="2410" w:type="dxa"/>
            <w:shd w:val="clear" w:color="auto" w:fill="auto"/>
            <w:tcMar>
              <w:top w:w="100" w:type="dxa"/>
              <w:left w:w="100" w:type="dxa"/>
              <w:bottom w:w="100" w:type="dxa"/>
              <w:right w:w="100" w:type="dxa"/>
            </w:tcMar>
            <w:vAlign w:val="center"/>
          </w:tcPr>
          <w:p w14:paraId="46869BC1" w14:textId="34A11BA7" w:rsidR="00B75A50" w:rsidRDefault="00C127D8" w:rsidP="00C127D8">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Asmuzi, Mora, Ventura</w:t>
            </w:r>
          </w:p>
        </w:tc>
        <w:tc>
          <w:tcPr>
            <w:tcW w:w="1418" w:type="dxa"/>
            <w:shd w:val="clear" w:color="auto" w:fill="auto"/>
            <w:tcMar>
              <w:top w:w="100" w:type="dxa"/>
              <w:left w:w="100" w:type="dxa"/>
              <w:bottom w:w="100" w:type="dxa"/>
              <w:right w:w="100" w:type="dxa"/>
            </w:tcMar>
            <w:vAlign w:val="center"/>
          </w:tcPr>
          <w:p w14:paraId="35120B96" w14:textId="05179C5D" w:rsidR="00B75A50" w:rsidRDefault="00C127D8"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30/10/2022</w:t>
            </w:r>
          </w:p>
        </w:tc>
        <w:tc>
          <w:tcPr>
            <w:tcW w:w="4961" w:type="dxa"/>
            <w:shd w:val="clear" w:color="auto" w:fill="auto"/>
            <w:tcMar>
              <w:top w:w="100" w:type="dxa"/>
              <w:left w:w="100" w:type="dxa"/>
              <w:bottom w:w="100" w:type="dxa"/>
              <w:right w:w="100" w:type="dxa"/>
            </w:tcMar>
            <w:vAlign w:val="center"/>
          </w:tcPr>
          <w:p w14:paraId="1053567B" w14:textId="2E34F004" w:rsidR="00B75A50" w:rsidRDefault="00C127D8"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Especificación del detalle de requerimientos funcionales.</w:t>
            </w:r>
          </w:p>
        </w:tc>
        <w:tc>
          <w:tcPr>
            <w:tcW w:w="1276" w:type="dxa"/>
            <w:shd w:val="clear" w:color="auto" w:fill="auto"/>
            <w:tcMar>
              <w:top w:w="100" w:type="dxa"/>
              <w:left w:w="100" w:type="dxa"/>
              <w:bottom w:w="100" w:type="dxa"/>
              <w:right w:w="100" w:type="dxa"/>
            </w:tcMar>
            <w:vAlign w:val="center"/>
          </w:tcPr>
          <w:p w14:paraId="6829701E" w14:textId="66DE859D" w:rsidR="00B75A50" w:rsidRDefault="00C127D8"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V 2.0.0</w:t>
            </w:r>
          </w:p>
        </w:tc>
      </w:tr>
    </w:tbl>
    <w:p w14:paraId="331B207F" w14:textId="77777777" w:rsidR="00474CCF" w:rsidRPr="00474CCF" w:rsidRDefault="00474CCF" w:rsidP="00474CCF">
      <w:pPr>
        <w:jc w:val="both"/>
        <w:rPr>
          <w:rFonts w:ascii="Arial" w:eastAsia="Arial" w:hAnsi="Arial" w:cs="Arial"/>
          <w:b w:val="0"/>
          <w:color w:val="000000"/>
          <w:sz w:val="14"/>
          <w:szCs w:val="14"/>
          <w:lang w:val="es-AR" w:eastAsia="es-AR"/>
        </w:rPr>
      </w:pPr>
    </w:p>
    <w:p w14:paraId="55B6E5B0" w14:textId="112EDB2E" w:rsidR="00474CCF" w:rsidRPr="00984280" w:rsidRDefault="00474CCF" w:rsidP="00474CCF">
      <w:pPr>
        <w:pStyle w:val="Ttulo2"/>
        <w:jc w:val="both"/>
        <w:rPr>
          <w:rFonts w:asciiTheme="majorHAnsi" w:hAnsiTheme="majorHAnsi" w:cstheme="majorHAnsi"/>
          <w:bCs/>
          <w:smallCaps/>
          <w:noProof/>
          <w:color w:val="auto"/>
          <w:sz w:val="32"/>
          <w:szCs w:val="24"/>
        </w:rPr>
      </w:pPr>
      <w:bookmarkStart w:id="1" w:name="_Toc118037206"/>
      <w:r w:rsidRPr="00984280">
        <w:rPr>
          <w:rFonts w:asciiTheme="majorHAnsi" w:hAnsiTheme="majorHAnsi" w:cstheme="majorHAnsi"/>
          <w:bCs/>
          <w:smallCaps/>
          <w:noProof/>
          <w:color w:val="auto"/>
          <w:sz w:val="32"/>
          <w:szCs w:val="24"/>
        </w:rPr>
        <w:t>Personal involucrado</w:t>
      </w:r>
      <w:bookmarkEnd w:id="1"/>
    </w:p>
    <w:tbl>
      <w:tblPr>
        <w:tblW w:w="10065"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842"/>
        <w:gridCol w:w="4962"/>
        <w:gridCol w:w="1701"/>
      </w:tblGrid>
      <w:tr w:rsidR="00474CCF" w:rsidRPr="00837B61" w14:paraId="218CBE49" w14:textId="77777777" w:rsidTr="007C4A2D">
        <w:tc>
          <w:tcPr>
            <w:tcW w:w="1560" w:type="dxa"/>
            <w:shd w:val="clear" w:color="auto" w:fill="C00000"/>
            <w:tcMar>
              <w:top w:w="100" w:type="dxa"/>
              <w:left w:w="100" w:type="dxa"/>
              <w:bottom w:w="100" w:type="dxa"/>
              <w:right w:w="100" w:type="dxa"/>
            </w:tcMar>
          </w:tcPr>
          <w:p w14:paraId="64967D82" w14:textId="77777777" w:rsidR="00474CCF" w:rsidRPr="00837B61" w:rsidRDefault="00474CCF" w:rsidP="00F24D90">
            <w:pPr>
              <w:widowControl w:val="0"/>
              <w:spacing w:line="240" w:lineRule="auto"/>
              <w:jc w:val="center"/>
              <w:rPr>
                <w:rFonts w:ascii="Arial" w:eastAsia="Arial" w:hAnsi="Arial" w:cs="Arial"/>
                <w:b w:val="0"/>
                <w:color w:val="FFFFFF"/>
                <w:sz w:val="22"/>
                <w:lang w:val="es-AR" w:eastAsia="es-AR"/>
              </w:rPr>
            </w:pPr>
            <w:r w:rsidRPr="00837B61">
              <w:rPr>
                <w:rFonts w:ascii="Arial" w:eastAsia="Arial" w:hAnsi="Arial" w:cs="Arial"/>
                <w:b w:val="0"/>
                <w:color w:val="FFFFFF"/>
                <w:sz w:val="22"/>
                <w:lang w:val="es-AR" w:eastAsia="es-AR"/>
              </w:rPr>
              <w:t>Nombre</w:t>
            </w:r>
          </w:p>
        </w:tc>
        <w:tc>
          <w:tcPr>
            <w:tcW w:w="1842" w:type="dxa"/>
            <w:shd w:val="clear" w:color="auto" w:fill="C00000"/>
            <w:tcMar>
              <w:top w:w="100" w:type="dxa"/>
              <w:left w:w="100" w:type="dxa"/>
              <w:bottom w:w="100" w:type="dxa"/>
              <w:right w:w="100" w:type="dxa"/>
            </w:tcMar>
          </w:tcPr>
          <w:p w14:paraId="7C59C5A1" w14:textId="77777777" w:rsidR="00474CCF" w:rsidRPr="00837B61" w:rsidRDefault="00474CCF" w:rsidP="00F24D90">
            <w:pPr>
              <w:widowControl w:val="0"/>
              <w:spacing w:line="240" w:lineRule="auto"/>
              <w:jc w:val="center"/>
              <w:rPr>
                <w:rFonts w:ascii="Arial" w:eastAsia="Arial" w:hAnsi="Arial" w:cs="Arial"/>
                <w:b w:val="0"/>
                <w:color w:val="FFFFFF"/>
                <w:sz w:val="22"/>
                <w:lang w:val="es-AR" w:eastAsia="es-AR"/>
              </w:rPr>
            </w:pPr>
            <w:r w:rsidRPr="00837B61">
              <w:rPr>
                <w:rFonts w:ascii="Arial" w:eastAsia="Arial" w:hAnsi="Arial" w:cs="Arial"/>
                <w:b w:val="0"/>
                <w:color w:val="FFFFFF"/>
                <w:sz w:val="22"/>
                <w:lang w:val="es-AR" w:eastAsia="es-AR"/>
              </w:rPr>
              <w:t>Rol</w:t>
            </w:r>
          </w:p>
        </w:tc>
        <w:tc>
          <w:tcPr>
            <w:tcW w:w="4962" w:type="dxa"/>
            <w:shd w:val="clear" w:color="auto" w:fill="C00000"/>
            <w:tcMar>
              <w:top w:w="100" w:type="dxa"/>
              <w:left w:w="100" w:type="dxa"/>
              <w:bottom w:w="100" w:type="dxa"/>
              <w:right w:w="100" w:type="dxa"/>
            </w:tcMar>
          </w:tcPr>
          <w:p w14:paraId="1AFFB6CA" w14:textId="77777777" w:rsidR="00474CCF" w:rsidRPr="00837B61" w:rsidRDefault="00474CCF" w:rsidP="00F24D90">
            <w:pPr>
              <w:widowControl w:val="0"/>
              <w:spacing w:line="240" w:lineRule="auto"/>
              <w:jc w:val="center"/>
              <w:rPr>
                <w:rFonts w:ascii="Arial" w:eastAsia="Arial" w:hAnsi="Arial" w:cs="Arial"/>
                <w:b w:val="0"/>
                <w:color w:val="FFFFFF"/>
                <w:sz w:val="22"/>
                <w:lang w:val="es-AR" w:eastAsia="es-AR"/>
              </w:rPr>
            </w:pPr>
            <w:r w:rsidRPr="00837B61">
              <w:rPr>
                <w:rFonts w:ascii="Arial" w:eastAsia="Arial" w:hAnsi="Arial" w:cs="Arial"/>
                <w:b w:val="0"/>
                <w:color w:val="FFFFFF"/>
                <w:sz w:val="22"/>
                <w:lang w:val="es-AR" w:eastAsia="es-AR"/>
              </w:rPr>
              <w:t>Responsabilidades</w:t>
            </w:r>
          </w:p>
        </w:tc>
        <w:tc>
          <w:tcPr>
            <w:tcW w:w="1701" w:type="dxa"/>
            <w:shd w:val="clear" w:color="auto" w:fill="C00000"/>
            <w:tcMar>
              <w:top w:w="100" w:type="dxa"/>
              <w:left w:w="100" w:type="dxa"/>
              <w:bottom w:w="100" w:type="dxa"/>
              <w:right w:w="100" w:type="dxa"/>
            </w:tcMar>
            <w:vAlign w:val="center"/>
          </w:tcPr>
          <w:p w14:paraId="5F141C40" w14:textId="77777777" w:rsidR="00474CCF" w:rsidRPr="00837B61" w:rsidRDefault="00474CCF" w:rsidP="00504E1F">
            <w:pPr>
              <w:widowControl w:val="0"/>
              <w:spacing w:line="240" w:lineRule="auto"/>
              <w:jc w:val="center"/>
              <w:rPr>
                <w:rFonts w:ascii="Arial" w:eastAsia="Arial" w:hAnsi="Arial" w:cs="Arial"/>
                <w:b w:val="0"/>
                <w:color w:val="FFFFFF"/>
                <w:sz w:val="22"/>
                <w:lang w:val="es-AR" w:eastAsia="es-AR"/>
              </w:rPr>
            </w:pPr>
            <w:r w:rsidRPr="00837B61">
              <w:rPr>
                <w:rFonts w:ascii="Arial" w:eastAsia="Arial" w:hAnsi="Arial" w:cs="Arial"/>
                <w:b w:val="0"/>
                <w:color w:val="FFFFFF"/>
                <w:sz w:val="22"/>
                <w:lang w:val="es-AR" w:eastAsia="es-AR"/>
              </w:rPr>
              <w:t>Contacto</w:t>
            </w:r>
          </w:p>
        </w:tc>
      </w:tr>
      <w:tr w:rsidR="00474CCF" w:rsidRPr="00837B61" w14:paraId="1580EEB9" w14:textId="77777777" w:rsidTr="007C4A2D">
        <w:tc>
          <w:tcPr>
            <w:tcW w:w="1560" w:type="dxa"/>
            <w:shd w:val="clear" w:color="auto" w:fill="auto"/>
            <w:tcMar>
              <w:top w:w="100" w:type="dxa"/>
              <w:left w:w="100" w:type="dxa"/>
              <w:bottom w:w="100" w:type="dxa"/>
              <w:right w:w="100" w:type="dxa"/>
            </w:tcMar>
            <w:vAlign w:val="center"/>
          </w:tcPr>
          <w:p w14:paraId="2F6CB3BD" w14:textId="77777777" w:rsidR="00474CCF" w:rsidRPr="00837B61" w:rsidRDefault="00474CCF" w:rsidP="00504E1F">
            <w:pPr>
              <w:widowControl w:val="0"/>
              <w:spacing w:line="240" w:lineRule="auto"/>
              <w:jc w:val="center"/>
              <w:rPr>
                <w:rFonts w:ascii="Arial" w:eastAsia="Arial" w:hAnsi="Arial" w:cs="Arial"/>
                <w:b w:val="0"/>
                <w:color w:val="auto"/>
                <w:sz w:val="22"/>
                <w:lang w:val="es-AR" w:eastAsia="es-AR"/>
              </w:rPr>
            </w:pPr>
            <w:r w:rsidRPr="00837B61">
              <w:rPr>
                <w:rFonts w:ascii="Arial" w:eastAsia="Arial" w:hAnsi="Arial" w:cs="Arial"/>
                <w:b w:val="0"/>
                <w:color w:val="auto"/>
                <w:sz w:val="22"/>
                <w:lang w:val="es-AR" w:eastAsia="es-AR"/>
              </w:rPr>
              <w:t>Asmuzi, Gali</w:t>
            </w:r>
          </w:p>
        </w:tc>
        <w:tc>
          <w:tcPr>
            <w:tcW w:w="1842" w:type="dxa"/>
            <w:shd w:val="clear" w:color="auto" w:fill="auto"/>
            <w:tcMar>
              <w:top w:w="100" w:type="dxa"/>
              <w:left w:w="100" w:type="dxa"/>
              <w:bottom w:w="100" w:type="dxa"/>
              <w:right w:w="100" w:type="dxa"/>
            </w:tcMar>
            <w:vAlign w:val="center"/>
          </w:tcPr>
          <w:p w14:paraId="78381C7E" w14:textId="2F2F3FDD" w:rsidR="00474CCF" w:rsidRPr="00837B61" w:rsidRDefault="00AF158C"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Diseñador, Desarrollador</w:t>
            </w:r>
            <w:r w:rsidR="000514AB">
              <w:rPr>
                <w:rFonts w:ascii="Arial" w:eastAsia="Arial" w:hAnsi="Arial" w:cs="Arial"/>
                <w:b w:val="0"/>
                <w:color w:val="auto"/>
                <w:sz w:val="22"/>
                <w:lang w:val="es-AR" w:eastAsia="es-AR"/>
              </w:rPr>
              <w:t>, Tester</w:t>
            </w:r>
          </w:p>
        </w:tc>
        <w:tc>
          <w:tcPr>
            <w:tcW w:w="4962" w:type="dxa"/>
            <w:shd w:val="clear" w:color="auto" w:fill="auto"/>
            <w:tcMar>
              <w:top w:w="100" w:type="dxa"/>
              <w:left w:w="100" w:type="dxa"/>
              <w:bottom w:w="100" w:type="dxa"/>
              <w:right w:w="100" w:type="dxa"/>
            </w:tcMar>
          </w:tcPr>
          <w:p w14:paraId="346A8CB6" w14:textId="77777777" w:rsidR="00474CCF" w:rsidRDefault="00AF158C" w:rsidP="00504E1F">
            <w:pPr>
              <w:widowControl w:val="0"/>
              <w:tabs>
                <w:tab w:val="left" w:pos="253"/>
              </w:tabs>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Generar el diseño arquitectónico y diseño detallado del sistema.</w:t>
            </w:r>
          </w:p>
          <w:p w14:paraId="79C3185B" w14:textId="77777777" w:rsidR="00AF158C" w:rsidRDefault="00AF158C" w:rsidP="00504E1F">
            <w:pPr>
              <w:widowControl w:val="0"/>
              <w:tabs>
                <w:tab w:val="left" w:pos="253"/>
              </w:tabs>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Generar prototipos rápidos para chequear requisitos.</w:t>
            </w:r>
          </w:p>
          <w:p w14:paraId="7E81AD0B" w14:textId="77777777" w:rsidR="00AF158C" w:rsidRDefault="00AF158C" w:rsidP="00504E1F">
            <w:pPr>
              <w:widowControl w:val="0"/>
              <w:tabs>
                <w:tab w:val="left" w:pos="253"/>
              </w:tabs>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Generar el </w:t>
            </w:r>
            <w:r w:rsidR="000514AB">
              <w:rPr>
                <w:rFonts w:ascii="Arial" w:eastAsia="Arial" w:hAnsi="Arial" w:cs="Arial"/>
                <w:b w:val="0"/>
                <w:color w:val="auto"/>
                <w:sz w:val="22"/>
                <w:lang w:val="es-AR" w:eastAsia="es-AR"/>
              </w:rPr>
              <w:t>documento de diseño y mantenerlo actualizado.</w:t>
            </w:r>
          </w:p>
          <w:p w14:paraId="437C4AE5" w14:textId="71173D1E" w:rsidR="000514AB" w:rsidRPr="000514AB" w:rsidRDefault="000514AB" w:rsidP="00504E1F">
            <w:pPr>
              <w:widowControl w:val="0"/>
              <w:tabs>
                <w:tab w:val="left" w:pos="253"/>
              </w:tabs>
              <w:spacing w:line="240" w:lineRule="auto"/>
              <w:jc w:val="both"/>
              <w:rPr>
                <w:rFonts w:ascii="Arial" w:eastAsia="Arial" w:hAnsi="Arial" w:cs="Arial"/>
                <w:b w:val="0"/>
                <w:color w:val="auto"/>
                <w:sz w:val="22"/>
                <w:lang w:val="es-AR" w:eastAsia="es-AR"/>
              </w:rPr>
            </w:pPr>
            <w:r w:rsidRPr="000514AB">
              <w:rPr>
                <w:rFonts w:ascii="Arial" w:eastAsia="Arial" w:hAnsi="Arial" w:cs="Arial"/>
                <w:b w:val="0"/>
                <w:color w:val="auto"/>
                <w:sz w:val="22"/>
                <w:lang w:val="es-AR" w:eastAsia="es-AR"/>
              </w:rPr>
              <w:t>Generar planes de prueba.</w:t>
            </w:r>
          </w:p>
          <w:p w14:paraId="605D7BA0" w14:textId="1044EBBD" w:rsidR="000514AB" w:rsidRDefault="000514AB" w:rsidP="00504E1F">
            <w:pPr>
              <w:widowControl w:val="0"/>
              <w:tabs>
                <w:tab w:val="left" w:pos="253"/>
              </w:tabs>
              <w:spacing w:line="240" w:lineRule="auto"/>
              <w:jc w:val="both"/>
              <w:rPr>
                <w:rFonts w:ascii="Arial" w:eastAsia="Arial" w:hAnsi="Arial" w:cs="Arial"/>
                <w:b w:val="0"/>
                <w:color w:val="auto"/>
                <w:sz w:val="22"/>
                <w:lang w:val="es-AR" w:eastAsia="es-AR"/>
              </w:rPr>
            </w:pPr>
            <w:r w:rsidRPr="000514AB">
              <w:rPr>
                <w:rFonts w:ascii="Arial" w:eastAsia="Arial" w:hAnsi="Arial" w:cs="Arial"/>
                <w:b w:val="0"/>
                <w:color w:val="auto"/>
                <w:sz w:val="22"/>
                <w:lang w:val="es-AR" w:eastAsia="es-AR"/>
              </w:rPr>
              <w:t>Encontrar errores en la aplicación.</w:t>
            </w:r>
          </w:p>
          <w:p w14:paraId="1BAA0EE1" w14:textId="0AA4BFC0" w:rsidR="000514AB" w:rsidRPr="00837B61" w:rsidRDefault="000514AB" w:rsidP="00504E1F">
            <w:pPr>
              <w:widowControl w:val="0"/>
              <w:tabs>
                <w:tab w:val="left" w:pos="253"/>
              </w:tabs>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Demostrar que el sistema parece estar funcionando de acuerdo a sus especificaciones</w:t>
            </w:r>
          </w:p>
        </w:tc>
        <w:tc>
          <w:tcPr>
            <w:tcW w:w="1701" w:type="dxa"/>
            <w:shd w:val="clear" w:color="auto" w:fill="auto"/>
            <w:tcMar>
              <w:top w:w="100" w:type="dxa"/>
              <w:left w:w="100" w:type="dxa"/>
              <w:bottom w:w="100" w:type="dxa"/>
              <w:right w:w="100" w:type="dxa"/>
            </w:tcMar>
            <w:vAlign w:val="center"/>
          </w:tcPr>
          <w:p w14:paraId="66098003" w14:textId="77777777" w:rsidR="00474CCF" w:rsidRPr="00837B61" w:rsidRDefault="00474CCF"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351 209-4749</w:t>
            </w:r>
          </w:p>
        </w:tc>
      </w:tr>
      <w:tr w:rsidR="00474CCF" w:rsidRPr="00837B61" w14:paraId="20045426" w14:textId="77777777" w:rsidTr="007C4A2D">
        <w:tc>
          <w:tcPr>
            <w:tcW w:w="1560" w:type="dxa"/>
            <w:shd w:val="clear" w:color="auto" w:fill="auto"/>
            <w:tcMar>
              <w:top w:w="100" w:type="dxa"/>
              <w:left w:w="100" w:type="dxa"/>
              <w:bottom w:w="100" w:type="dxa"/>
              <w:right w:w="100" w:type="dxa"/>
            </w:tcMar>
            <w:vAlign w:val="center"/>
          </w:tcPr>
          <w:p w14:paraId="0E52FDCF" w14:textId="77777777" w:rsidR="00474CCF" w:rsidRPr="00837B61" w:rsidRDefault="00474CCF" w:rsidP="00504E1F">
            <w:pPr>
              <w:widowControl w:val="0"/>
              <w:spacing w:line="240" w:lineRule="auto"/>
              <w:jc w:val="center"/>
              <w:rPr>
                <w:rFonts w:ascii="Arial" w:eastAsia="Arial" w:hAnsi="Arial" w:cs="Arial"/>
                <w:b w:val="0"/>
                <w:color w:val="auto"/>
                <w:sz w:val="22"/>
                <w:lang w:val="es-AR" w:eastAsia="es-AR"/>
              </w:rPr>
            </w:pPr>
            <w:r w:rsidRPr="00837B61">
              <w:rPr>
                <w:rFonts w:ascii="Arial" w:eastAsia="Arial" w:hAnsi="Arial" w:cs="Arial"/>
                <w:b w:val="0"/>
                <w:color w:val="auto"/>
                <w:sz w:val="22"/>
                <w:lang w:val="es-AR" w:eastAsia="es-AR"/>
              </w:rPr>
              <w:t>Mora, Jonathan</w:t>
            </w:r>
          </w:p>
        </w:tc>
        <w:tc>
          <w:tcPr>
            <w:tcW w:w="1842" w:type="dxa"/>
            <w:shd w:val="clear" w:color="auto" w:fill="auto"/>
            <w:tcMar>
              <w:top w:w="100" w:type="dxa"/>
              <w:left w:w="100" w:type="dxa"/>
              <w:bottom w:w="100" w:type="dxa"/>
              <w:right w:w="100" w:type="dxa"/>
            </w:tcMar>
            <w:vAlign w:val="center"/>
          </w:tcPr>
          <w:p w14:paraId="20DFB66F" w14:textId="26CA8C2F" w:rsidR="000514AB" w:rsidRPr="00837B61" w:rsidRDefault="00AF158C"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Desarrollador, Programador, </w:t>
            </w:r>
            <w:r w:rsidR="000514AB">
              <w:rPr>
                <w:rFonts w:ascii="Arial" w:eastAsia="Arial" w:hAnsi="Arial" w:cs="Arial"/>
                <w:b w:val="0"/>
                <w:color w:val="auto"/>
                <w:sz w:val="22"/>
                <w:lang w:val="es-AR" w:eastAsia="es-AR"/>
              </w:rPr>
              <w:t>Ing. de mantenimiento</w:t>
            </w:r>
          </w:p>
        </w:tc>
        <w:tc>
          <w:tcPr>
            <w:tcW w:w="4962" w:type="dxa"/>
            <w:shd w:val="clear" w:color="auto" w:fill="auto"/>
            <w:tcMar>
              <w:top w:w="100" w:type="dxa"/>
              <w:left w:w="100" w:type="dxa"/>
              <w:bottom w:w="100" w:type="dxa"/>
              <w:right w:w="100" w:type="dxa"/>
            </w:tcMar>
          </w:tcPr>
          <w:p w14:paraId="15D1FCCE" w14:textId="38485850" w:rsidR="000514AB" w:rsidRDefault="000514AB"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Interactuar con los analistas, diseñadores y testers</w:t>
            </w:r>
          </w:p>
          <w:p w14:paraId="3616464A" w14:textId="0828870F" w:rsidR="00474CCF" w:rsidRDefault="000514AB"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Traducir a código las especificaciones del sistema.</w:t>
            </w:r>
          </w:p>
          <w:p w14:paraId="77D19BFD" w14:textId="77777777" w:rsidR="000514AB" w:rsidRDefault="000514AB"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Realizar la documentación del código.</w:t>
            </w:r>
          </w:p>
          <w:p w14:paraId="416677B2" w14:textId="42C9A2A5" w:rsidR="000514AB" w:rsidRPr="00837B61" w:rsidRDefault="000514AB"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Modificar el software para adaptar nuevas funciones o modificar existentes.</w:t>
            </w:r>
          </w:p>
        </w:tc>
        <w:tc>
          <w:tcPr>
            <w:tcW w:w="1701" w:type="dxa"/>
            <w:shd w:val="clear" w:color="auto" w:fill="auto"/>
            <w:tcMar>
              <w:top w:w="100" w:type="dxa"/>
              <w:left w:w="100" w:type="dxa"/>
              <w:bottom w:w="100" w:type="dxa"/>
              <w:right w:w="100" w:type="dxa"/>
            </w:tcMar>
            <w:vAlign w:val="center"/>
          </w:tcPr>
          <w:p w14:paraId="130ACA6C" w14:textId="77777777" w:rsidR="00474CCF" w:rsidRPr="00837B61" w:rsidRDefault="00474CCF"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297 505-9686</w:t>
            </w:r>
          </w:p>
        </w:tc>
      </w:tr>
      <w:tr w:rsidR="00474CCF" w:rsidRPr="00474CCF" w14:paraId="4FC31039" w14:textId="77777777" w:rsidTr="007C4A2D">
        <w:tc>
          <w:tcPr>
            <w:tcW w:w="1560" w:type="dxa"/>
            <w:shd w:val="clear" w:color="auto" w:fill="auto"/>
            <w:tcMar>
              <w:top w:w="100" w:type="dxa"/>
              <w:left w:w="100" w:type="dxa"/>
              <w:bottom w:w="100" w:type="dxa"/>
              <w:right w:w="100" w:type="dxa"/>
            </w:tcMar>
            <w:vAlign w:val="center"/>
          </w:tcPr>
          <w:p w14:paraId="611CF125" w14:textId="77777777" w:rsidR="00474CCF" w:rsidRPr="00474CCF" w:rsidRDefault="00474CCF" w:rsidP="00504E1F">
            <w:pPr>
              <w:widowControl w:val="0"/>
              <w:spacing w:line="240" w:lineRule="auto"/>
              <w:jc w:val="center"/>
              <w:rPr>
                <w:rFonts w:ascii="Arial" w:eastAsia="Arial" w:hAnsi="Arial" w:cs="Arial"/>
                <w:b w:val="0"/>
                <w:color w:val="auto"/>
                <w:sz w:val="22"/>
                <w:lang w:val="es-AR" w:eastAsia="es-AR"/>
              </w:rPr>
            </w:pPr>
            <w:r w:rsidRPr="00474CCF">
              <w:rPr>
                <w:rFonts w:ascii="Arial" w:eastAsia="Arial" w:hAnsi="Arial" w:cs="Arial"/>
                <w:b w:val="0"/>
                <w:color w:val="auto"/>
                <w:sz w:val="22"/>
                <w:lang w:val="es-AR" w:eastAsia="es-AR"/>
              </w:rPr>
              <w:t>Ventura, Gino</w:t>
            </w:r>
          </w:p>
        </w:tc>
        <w:tc>
          <w:tcPr>
            <w:tcW w:w="1842" w:type="dxa"/>
            <w:shd w:val="clear" w:color="auto" w:fill="auto"/>
            <w:tcMar>
              <w:top w:w="100" w:type="dxa"/>
              <w:left w:w="100" w:type="dxa"/>
              <w:bottom w:w="100" w:type="dxa"/>
              <w:right w:w="100" w:type="dxa"/>
            </w:tcMar>
            <w:vAlign w:val="center"/>
          </w:tcPr>
          <w:p w14:paraId="2E5C1340" w14:textId="5CF65F7E" w:rsidR="00474CCF" w:rsidRPr="00474CCF" w:rsidRDefault="00AF158C" w:rsidP="00504E1F">
            <w:pPr>
              <w:widowControl w:val="0"/>
              <w:spacing w:line="240" w:lineRule="auto"/>
              <w:jc w:val="center"/>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PM, Analista, </w:t>
            </w:r>
            <w:r w:rsidR="000514AB">
              <w:rPr>
                <w:rFonts w:ascii="Arial" w:eastAsia="Arial" w:hAnsi="Arial" w:cs="Arial"/>
                <w:b w:val="0"/>
                <w:color w:val="auto"/>
                <w:sz w:val="22"/>
                <w:lang w:val="es-AR" w:eastAsia="es-AR"/>
              </w:rPr>
              <w:t>QA</w:t>
            </w:r>
          </w:p>
        </w:tc>
        <w:tc>
          <w:tcPr>
            <w:tcW w:w="4962" w:type="dxa"/>
            <w:shd w:val="clear" w:color="auto" w:fill="auto"/>
            <w:tcMar>
              <w:top w:w="100" w:type="dxa"/>
              <w:left w:w="100" w:type="dxa"/>
              <w:bottom w:w="100" w:type="dxa"/>
              <w:right w:w="100" w:type="dxa"/>
            </w:tcMar>
          </w:tcPr>
          <w:p w14:paraId="4C5A648B" w14:textId="77777777" w:rsidR="00AF158C" w:rsidRDefault="00AF158C"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Administrar los recursos del proyecto.</w:t>
            </w:r>
          </w:p>
          <w:p w14:paraId="18D1F8B1" w14:textId="77777777" w:rsidR="00AF158C" w:rsidRDefault="00AF158C" w:rsidP="00504E1F">
            <w:pPr>
              <w:widowControl w:val="0"/>
              <w:spacing w:line="240" w:lineRule="auto"/>
              <w:jc w:val="both"/>
              <w:rPr>
                <w:rFonts w:ascii="Arial" w:eastAsia="Arial" w:hAnsi="Arial" w:cs="Arial"/>
                <w:b w:val="0"/>
                <w:color w:val="auto"/>
                <w:sz w:val="22"/>
                <w:lang w:val="es-AR" w:eastAsia="es-AR"/>
              </w:rPr>
            </w:pPr>
            <w:r w:rsidRPr="00AF158C">
              <w:rPr>
                <w:rFonts w:ascii="Arial" w:eastAsia="Arial" w:hAnsi="Arial" w:cs="Arial"/>
                <w:b w:val="0"/>
                <w:color w:val="auto"/>
                <w:sz w:val="22"/>
                <w:lang w:val="es-AR" w:eastAsia="es-AR"/>
              </w:rPr>
              <w:t>Identificar necesidades del cliente, Analizar los requisitos y estructura básica del sistema.</w:t>
            </w:r>
          </w:p>
          <w:p w14:paraId="0E1023CE" w14:textId="2390A734" w:rsidR="00AF158C" w:rsidRDefault="00AF158C" w:rsidP="00504E1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Generar diagramas de la arquitectura.</w:t>
            </w:r>
          </w:p>
          <w:p w14:paraId="2348515B" w14:textId="77777777" w:rsidR="000514AB" w:rsidRPr="000514AB" w:rsidRDefault="000514AB" w:rsidP="00504E1F">
            <w:pPr>
              <w:widowControl w:val="0"/>
              <w:spacing w:line="240" w:lineRule="auto"/>
              <w:jc w:val="both"/>
              <w:rPr>
                <w:rFonts w:ascii="Arial" w:eastAsia="Arial" w:hAnsi="Arial" w:cs="Arial"/>
                <w:b w:val="0"/>
                <w:color w:val="auto"/>
                <w:sz w:val="22"/>
                <w:lang w:val="es-AR" w:eastAsia="es-AR"/>
              </w:rPr>
            </w:pPr>
            <w:r w:rsidRPr="000514AB">
              <w:rPr>
                <w:rFonts w:ascii="Arial" w:eastAsia="Arial" w:hAnsi="Arial" w:cs="Arial"/>
                <w:b w:val="0"/>
                <w:color w:val="auto"/>
                <w:sz w:val="22"/>
                <w:lang w:val="es-AR" w:eastAsia="es-AR"/>
              </w:rPr>
              <w:t>Asegurar que el sistema final cumpla con los estándares de calidad de la compañía.</w:t>
            </w:r>
          </w:p>
          <w:p w14:paraId="1D5B4CED" w14:textId="3F145F38" w:rsidR="000514AB" w:rsidRPr="00474CCF" w:rsidRDefault="000514AB" w:rsidP="00504E1F">
            <w:pPr>
              <w:widowControl w:val="0"/>
              <w:spacing w:line="240" w:lineRule="auto"/>
              <w:jc w:val="both"/>
              <w:rPr>
                <w:rFonts w:ascii="Arial" w:eastAsia="Arial" w:hAnsi="Arial" w:cs="Arial"/>
                <w:b w:val="0"/>
                <w:color w:val="auto"/>
                <w:sz w:val="22"/>
                <w:lang w:val="es-AR" w:eastAsia="es-AR"/>
              </w:rPr>
            </w:pPr>
            <w:r w:rsidRPr="000514AB">
              <w:rPr>
                <w:rFonts w:ascii="Arial" w:eastAsia="Arial" w:hAnsi="Arial" w:cs="Arial"/>
                <w:b w:val="0"/>
                <w:color w:val="auto"/>
                <w:sz w:val="22"/>
                <w:lang w:val="es-AR" w:eastAsia="es-AR"/>
              </w:rPr>
              <w:t>Revisar la documentación.</w:t>
            </w:r>
          </w:p>
        </w:tc>
        <w:tc>
          <w:tcPr>
            <w:tcW w:w="1701" w:type="dxa"/>
            <w:shd w:val="clear" w:color="auto" w:fill="auto"/>
            <w:tcMar>
              <w:top w:w="100" w:type="dxa"/>
              <w:left w:w="100" w:type="dxa"/>
              <w:bottom w:w="100" w:type="dxa"/>
              <w:right w:w="100" w:type="dxa"/>
            </w:tcMar>
            <w:vAlign w:val="center"/>
          </w:tcPr>
          <w:p w14:paraId="52A2EF4C" w14:textId="77777777" w:rsidR="00474CCF" w:rsidRPr="00474CCF" w:rsidRDefault="00474CCF" w:rsidP="00504E1F">
            <w:pPr>
              <w:widowControl w:val="0"/>
              <w:spacing w:line="240" w:lineRule="auto"/>
              <w:jc w:val="center"/>
              <w:rPr>
                <w:rFonts w:ascii="Arial" w:eastAsia="Arial" w:hAnsi="Arial" w:cs="Arial"/>
                <w:b w:val="0"/>
                <w:color w:val="auto"/>
                <w:sz w:val="22"/>
                <w:lang w:val="es-AR" w:eastAsia="es-AR"/>
              </w:rPr>
            </w:pPr>
            <w:r w:rsidRPr="00474CCF">
              <w:rPr>
                <w:rFonts w:ascii="Arial" w:eastAsia="Arial" w:hAnsi="Arial" w:cs="Arial"/>
                <w:b w:val="0"/>
                <w:color w:val="auto"/>
                <w:sz w:val="22"/>
                <w:lang w:val="es-AR" w:eastAsia="es-AR"/>
              </w:rPr>
              <w:t>3571 63-7380</w:t>
            </w:r>
          </w:p>
        </w:tc>
      </w:tr>
    </w:tbl>
    <w:p w14:paraId="639C66AD" w14:textId="021BEB18" w:rsidR="008875D4" w:rsidRDefault="008875D4" w:rsidP="00474CCF">
      <w:pPr>
        <w:jc w:val="both"/>
        <w:rPr>
          <w:rFonts w:ascii="Arial" w:eastAsia="Arial" w:hAnsi="Arial" w:cs="Arial"/>
          <w:b w:val="0"/>
          <w:color w:val="000000"/>
          <w:sz w:val="22"/>
          <w:lang w:val="es-AR" w:eastAsia="es-AR"/>
        </w:rPr>
      </w:pPr>
    </w:p>
    <w:p w14:paraId="6E298964" w14:textId="0A2E8E46" w:rsidR="00314F77" w:rsidRDefault="00314F77" w:rsidP="00314F77">
      <w:pPr>
        <w:pStyle w:val="Ttulo1"/>
        <w:rPr>
          <w:smallCaps/>
          <w:noProof/>
          <w:color w:val="auto"/>
          <w:sz w:val="36"/>
          <w:szCs w:val="28"/>
        </w:rPr>
      </w:pPr>
      <w:bookmarkStart w:id="2" w:name="_Toc118037207"/>
      <w:r w:rsidRPr="00314F77">
        <w:rPr>
          <w:smallCaps/>
          <w:noProof/>
          <w:color w:val="auto"/>
          <w:sz w:val="36"/>
          <w:szCs w:val="28"/>
        </w:rPr>
        <w:lastRenderedPageBreak/>
        <w:t>Introducci</w:t>
      </w:r>
      <w:r>
        <w:rPr>
          <w:smallCaps/>
          <w:noProof/>
          <w:color w:val="auto"/>
          <w:sz w:val="36"/>
          <w:szCs w:val="28"/>
        </w:rPr>
        <w:t>ó</w:t>
      </w:r>
      <w:r w:rsidRPr="00314F77">
        <w:rPr>
          <w:smallCaps/>
          <w:noProof/>
          <w:color w:val="auto"/>
          <w:sz w:val="36"/>
          <w:szCs w:val="28"/>
        </w:rPr>
        <w:t>n</w:t>
      </w:r>
      <w:bookmarkEnd w:id="2"/>
    </w:p>
    <w:p w14:paraId="7FF24F24" w14:textId="434DFEBE" w:rsidR="00314F77" w:rsidRDefault="00314F77" w:rsidP="006023AA">
      <w:pPr>
        <w:pStyle w:val="Ttulo2"/>
        <w:jc w:val="both"/>
        <w:rPr>
          <w:rFonts w:asciiTheme="majorHAnsi" w:hAnsiTheme="majorHAnsi" w:cstheme="majorHAnsi"/>
          <w:bCs/>
          <w:smallCaps/>
          <w:noProof/>
          <w:color w:val="auto"/>
          <w:sz w:val="32"/>
          <w:szCs w:val="24"/>
        </w:rPr>
      </w:pPr>
      <w:bookmarkStart w:id="3" w:name="_Toc118037208"/>
      <w:r w:rsidRPr="00984280">
        <w:rPr>
          <w:rFonts w:asciiTheme="majorHAnsi" w:hAnsiTheme="majorHAnsi" w:cstheme="majorHAnsi"/>
          <w:bCs/>
          <w:smallCaps/>
          <w:noProof/>
          <w:color w:val="auto"/>
          <w:sz w:val="32"/>
          <w:szCs w:val="24"/>
        </w:rPr>
        <w:t>Propósito</w:t>
      </w:r>
      <w:bookmarkEnd w:id="3"/>
    </w:p>
    <w:p w14:paraId="7DAF5CE6" w14:textId="5F47556C" w:rsidR="00A2494A" w:rsidRDefault="00A2494A" w:rsidP="002A6860">
      <w:pPr>
        <w:ind w:firstLine="720"/>
        <w:jc w:val="both"/>
        <w:rPr>
          <w:rFonts w:ascii="Arial" w:eastAsia="Arial" w:hAnsi="Arial" w:cs="Arial"/>
          <w:b w:val="0"/>
          <w:color w:val="000000"/>
          <w:sz w:val="22"/>
          <w:lang w:val="es-AR" w:eastAsia="es-AR"/>
        </w:rPr>
      </w:pPr>
      <w:r w:rsidRPr="001E4B98">
        <w:rPr>
          <w:rFonts w:ascii="Arial" w:eastAsia="Arial" w:hAnsi="Arial" w:cs="Arial"/>
          <w:b w:val="0"/>
          <w:color w:val="000000"/>
          <w:sz w:val="22"/>
          <w:lang w:val="es-AR" w:eastAsia="es-AR"/>
        </w:rPr>
        <w:t xml:space="preserve">Este </w:t>
      </w:r>
      <w:r>
        <w:rPr>
          <w:rFonts w:ascii="Arial" w:eastAsia="Arial" w:hAnsi="Arial" w:cs="Arial"/>
          <w:b w:val="0"/>
          <w:color w:val="000000"/>
          <w:sz w:val="22"/>
          <w:lang w:val="es-AR" w:eastAsia="es-AR"/>
        </w:rPr>
        <w:t xml:space="preserve">documento de requerimientos </w:t>
      </w:r>
      <w:r w:rsidR="00DB6E1A">
        <w:rPr>
          <w:rFonts w:ascii="Arial" w:eastAsia="Arial" w:hAnsi="Arial" w:cs="Arial"/>
          <w:b w:val="0"/>
          <w:color w:val="000000"/>
          <w:sz w:val="22"/>
          <w:lang w:val="es-AR" w:eastAsia="es-AR"/>
        </w:rPr>
        <w:t>expone</w:t>
      </w:r>
      <w:r>
        <w:rPr>
          <w:rFonts w:ascii="Arial" w:eastAsia="Arial" w:hAnsi="Arial" w:cs="Arial"/>
          <w:b w:val="0"/>
          <w:color w:val="000000"/>
          <w:sz w:val="22"/>
          <w:lang w:val="es-AR" w:eastAsia="es-AR"/>
        </w:rPr>
        <w:t xml:space="preserve"> el objetivo de nuestro sistema, propósito</w:t>
      </w:r>
      <w:r w:rsidR="00DB6E1A">
        <w:rPr>
          <w:rFonts w:ascii="Arial" w:eastAsia="Arial" w:hAnsi="Arial" w:cs="Arial"/>
          <w:b w:val="0"/>
          <w:color w:val="000000"/>
          <w:sz w:val="22"/>
          <w:lang w:val="es-AR" w:eastAsia="es-AR"/>
        </w:rPr>
        <w:t xml:space="preserve"> y </w:t>
      </w:r>
      <w:r>
        <w:rPr>
          <w:rFonts w:ascii="Arial" w:eastAsia="Arial" w:hAnsi="Arial" w:cs="Arial"/>
          <w:b w:val="0"/>
          <w:color w:val="000000"/>
          <w:sz w:val="22"/>
          <w:lang w:val="es-AR" w:eastAsia="es-AR"/>
        </w:rPr>
        <w:t xml:space="preserve">alcance.  </w:t>
      </w:r>
    </w:p>
    <w:p w14:paraId="6F70F11D" w14:textId="4014CF62" w:rsidR="00A2494A" w:rsidRDefault="00A2494A" w:rsidP="006F0D74">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E</w:t>
      </w:r>
      <w:r w:rsidR="006F0D74">
        <w:rPr>
          <w:rFonts w:ascii="Arial" w:eastAsia="Arial" w:hAnsi="Arial" w:cs="Arial"/>
          <w:b w:val="0"/>
          <w:color w:val="000000"/>
          <w:sz w:val="22"/>
          <w:lang w:val="es-AR" w:eastAsia="es-AR"/>
        </w:rPr>
        <w:t xml:space="preserve">ste </w:t>
      </w:r>
      <w:r>
        <w:rPr>
          <w:rFonts w:ascii="Arial" w:eastAsia="Arial" w:hAnsi="Arial" w:cs="Arial"/>
          <w:b w:val="0"/>
          <w:color w:val="000000"/>
          <w:sz w:val="22"/>
          <w:lang w:val="es-AR" w:eastAsia="es-AR"/>
        </w:rPr>
        <w:t xml:space="preserve">documento </w:t>
      </w:r>
      <w:r w:rsidR="006F0D74">
        <w:rPr>
          <w:rFonts w:ascii="Arial" w:eastAsia="Arial" w:hAnsi="Arial" w:cs="Arial"/>
          <w:b w:val="0"/>
          <w:color w:val="000000"/>
          <w:sz w:val="22"/>
          <w:lang w:val="es-AR" w:eastAsia="es-AR"/>
        </w:rPr>
        <w:t>está dirigido a los clientes para validar que el software va a cumplir con los requerimientos deseados, a</w:t>
      </w:r>
      <w:r>
        <w:rPr>
          <w:rFonts w:ascii="Arial" w:eastAsia="Arial" w:hAnsi="Arial" w:cs="Arial"/>
          <w:b w:val="0"/>
          <w:color w:val="000000"/>
          <w:sz w:val="22"/>
          <w:lang w:val="es-AR" w:eastAsia="es-AR"/>
        </w:rPr>
        <w:t xml:space="preserve"> los diseñadores a la hora de diseñar el sistema, </w:t>
      </w:r>
      <w:r w:rsidR="006F0D74">
        <w:rPr>
          <w:rFonts w:ascii="Arial" w:eastAsia="Arial" w:hAnsi="Arial" w:cs="Arial"/>
          <w:b w:val="0"/>
          <w:color w:val="000000"/>
          <w:sz w:val="22"/>
          <w:lang w:val="es-AR" w:eastAsia="es-AR"/>
        </w:rPr>
        <w:t xml:space="preserve">a </w:t>
      </w:r>
      <w:r>
        <w:rPr>
          <w:rFonts w:ascii="Arial" w:eastAsia="Arial" w:hAnsi="Arial" w:cs="Arial"/>
          <w:b w:val="0"/>
          <w:color w:val="000000"/>
          <w:sz w:val="22"/>
          <w:lang w:val="es-AR" w:eastAsia="es-AR"/>
        </w:rPr>
        <w:t xml:space="preserve">los verificadores cuando </w:t>
      </w:r>
      <w:r w:rsidR="006F0D74">
        <w:rPr>
          <w:rFonts w:ascii="Arial" w:eastAsia="Arial" w:hAnsi="Arial" w:cs="Arial"/>
          <w:b w:val="0"/>
          <w:color w:val="000000"/>
          <w:sz w:val="22"/>
          <w:lang w:val="es-AR" w:eastAsia="es-AR"/>
        </w:rPr>
        <w:t xml:space="preserve">verifiquen si </w:t>
      </w:r>
      <w:r>
        <w:rPr>
          <w:rFonts w:ascii="Arial" w:eastAsia="Arial" w:hAnsi="Arial" w:cs="Arial"/>
          <w:b w:val="0"/>
          <w:color w:val="000000"/>
          <w:sz w:val="22"/>
          <w:lang w:val="es-AR" w:eastAsia="es-AR"/>
        </w:rPr>
        <w:t xml:space="preserve">el software cumple con los requerimientos y </w:t>
      </w:r>
      <w:r w:rsidR="006F0D74">
        <w:rPr>
          <w:rFonts w:ascii="Arial" w:eastAsia="Arial" w:hAnsi="Arial" w:cs="Arial"/>
          <w:b w:val="0"/>
          <w:color w:val="000000"/>
          <w:sz w:val="22"/>
          <w:lang w:val="es-AR" w:eastAsia="es-AR"/>
        </w:rPr>
        <w:t>a</w:t>
      </w:r>
      <w:r>
        <w:rPr>
          <w:rFonts w:ascii="Arial" w:eastAsia="Arial" w:hAnsi="Arial" w:cs="Arial"/>
          <w:b w:val="0"/>
          <w:color w:val="000000"/>
          <w:sz w:val="22"/>
          <w:lang w:val="es-AR" w:eastAsia="es-AR"/>
        </w:rPr>
        <w:t xml:space="preserve"> los analistas en el momento de validar los requerimientos junto al cliente.</w:t>
      </w:r>
      <w:r w:rsidR="00DB6E1A">
        <w:rPr>
          <w:rFonts w:ascii="Arial" w:eastAsia="Arial" w:hAnsi="Arial" w:cs="Arial"/>
          <w:b w:val="0"/>
          <w:color w:val="000000"/>
          <w:sz w:val="22"/>
          <w:lang w:val="es-AR" w:eastAsia="es-AR"/>
        </w:rPr>
        <w:t xml:space="preserve"> </w:t>
      </w:r>
    </w:p>
    <w:p w14:paraId="7964BD1D" w14:textId="77777777" w:rsidR="006F0D74" w:rsidRPr="006F0D74" w:rsidRDefault="006F0D74" w:rsidP="006F0D74">
      <w:pPr>
        <w:jc w:val="both"/>
        <w:rPr>
          <w:rFonts w:ascii="Arial" w:eastAsia="Arial" w:hAnsi="Arial" w:cs="Arial"/>
          <w:b w:val="0"/>
          <w:color w:val="000000"/>
          <w:sz w:val="6"/>
          <w:szCs w:val="6"/>
          <w:lang w:val="es-AR" w:eastAsia="es-AR"/>
        </w:rPr>
      </w:pPr>
    </w:p>
    <w:p w14:paraId="44C9EE74" w14:textId="0C2143BB" w:rsidR="00A2494A" w:rsidRDefault="00D12294" w:rsidP="006023AA">
      <w:pPr>
        <w:pStyle w:val="Ttulo2"/>
        <w:jc w:val="both"/>
        <w:rPr>
          <w:rFonts w:asciiTheme="majorHAnsi" w:hAnsiTheme="majorHAnsi" w:cstheme="majorHAnsi"/>
          <w:bCs/>
          <w:smallCaps/>
          <w:noProof/>
          <w:color w:val="auto"/>
          <w:sz w:val="32"/>
          <w:szCs w:val="24"/>
        </w:rPr>
      </w:pPr>
      <w:bookmarkStart w:id="4" w:name="_Toc118037209"/>
      <w:r w:rsidRPr="00984280">
        <w:rPr>
          <w:rFonts w:asciiTheme="majorHAnsi" w:hAnsiTheme="majorHAnsi" w:cstheme="majorHAnsi"/>
          <w:bCs/>
          <w:smallCaps/>
          <w:noProof/>
          <w:color w:val="auto"/>
          <w:sz w:val="32"/>
          <w:szCs w:val="24"/>
        </w:rPr>
        <w:t>Alcance</w:t>
      </w:r>
      <w:bookmarkEnd w:id="4"/>
    </w:p>
    <w:p w14:paraId="29DE3419" w14:textId="4C816D1C" w:rsidR="00110895" w:rsidRPr="006023AA" w:rsidRDefault="00A2494A" w:rsidP="00110895">
      <w:pPr>
        <w:ind w:firstLine="720"/>
        <w:jc w:val="both"/>
        <w:rPr>
          <w:rFonts w:ascii="Arial" w:eastAsia="Arial" w:hAnsi="Arial" w:cs="Arial"/>
          <w:b w:val="0"/>
          <w:color w:val="000000"/>
          <w:sz w:val="22"/>
          <w:lang w:val="es-AR" w:eastAsia="es-AR"/>
        </w:rPr>
      </w:pPr>
      <w:r w:rsidRPr="006023AA">
        <w:rPr>
          <w:rFonts w:ascii="Arial" w:eastAsia="Arial" w:hAnsi="Arial" w:cs="Arial"/>
          <w:b w:val="0"/>
          <w:color w:val="000000"/>
          <w:sz w:val="22"/>
          <w:lang w:val="es-AR" w:eastAsia="es-AR"/>
        </w:rPr>
        <w:t>El sistema cubr</w:t>
      </w:r>
      <w:r w:rsidR="00110895">
        <w:rPr>
          <w:rFonts w:ascii="Arial" w:eastAsia="Arial" w:hAnsi="Arial" w:cs="Arial"/>
          <w:b w:val="0"/>
          <w:color w:val="000000"/>
          <w:sz w:val="22"/>
          <w:lang w:val="es-AR" w:eastAsia="es-AR"/>
        </w:rPr>
        <w:t>iría</w:t>
      </w:r>
      <w:r w:rsidRPr="006023AA">
        <w:rPr>
          <w:rFonts w:ascii="Arial" w:eastAsia="Arial" w:hAnsi="Arial" w:cs="Arial"/>
          <w:b w:val="0"/>
          <w:color w:val="000000"/>
          <w:sz w:val="22"/>
          <w:lang w:val="es-AR" w:eastAsia="es-AR"/>
        </w:rPr>
        <w:t xml:space="preserve"> la necesidad de administrar los procesos de negocio vinculados a la gestión de clientes y de los vehículos que se reparan en el taller.</w:t>
      </w:r>
      <w:r w:rsidR="00110895">
        <w:rPr>
          <w:rFonts w:ascii="Arial" w:eastAsia="Arial" w:hAnsi="Arial" w:cs="Arial"/>
          <w:b w:val="0"/>
          <w:color w:val="000000"/>
          <w:sz w:val="22"/>
          <w:lang w:val="es-AR" w:eastAsia="es-AR"/>
        </w:rPr>
        <w:t xml:space="preserve"> </w:t>
      </w:r>
      <w:r w:rsidRPr="006023AA">
        <w:rPr>
          <w:rFonts w:ascii="Arial" w:eastAsia="Arial" w:hAnsi="Arial" w:cs="Arial"/>
          <w:b w:val="0"/>
          <w:color w:val="000000"/>
          <w:sz w:val="22"/>
          <w:lang w:val="es-AR" w:eastAsia="es-AR"/>
        </w:rPr>
        <w:t>Las funciones con las que c</w:t>
      </w:r>
      <w:r w:rsidR="00110895">
        <w:rPr>
          <w:rFonts w:ascii="Arial" w:eastAsia="Arial" w:hAnsi="Arial" w:cs="Arial"/>
          <w:b w:val="0"/>
          <w:color w:val="000000"/>
          <w:sz w:val="22"/>
          <w:lang w:val="es-AR" w:eastAsia="es-AR"/>
        </w:rPr>
        <w:t>ontará</w:t>
      </w:r>
      <w:r w:rsidRPr="006023AA">
        <w:rPr>
          <w:rFonts w:ascii="Arial" w:eastAsia="Arial" w:hAnsi="Arial" w:cs="Arial"/>
          <w:b w:val="0"/>
          <w:color w:val="000000"/>
          <w:sz w:val="22"/>
          <w:lang w:val="es-AR" w:eastAsia="es-AR"/>
        </w:rPr>
        <w:t xml:space="preserve"> el sistema s</w:t>
      </w:r>
      <w:r w:rsidR="00110895">
        <w:rPr>
          <w:rFonts w:ascii="Arial" w:eastAsia="Arial" w:hAnsi="Arial" w:cs="Arial"/>
          <w:b w:val="0"/>
          <w:color w:val="000000"/>
          <w:sz w:val="22"/>
          <w:lang w:val="es-AR" w:eastAsia="es-AR"/>
        </w:rPr>
        <w:t>erán</w:t>
      </w:r>
      <w:r w:rsidRPr="006023AA">
        <w:rPr>
          <w:rFonts w:ascii="Arial" w:eastAsia="Arial" w:hAnsi="Arial" w:cs="Arial"/>
          <w:b w:val="0"/>
          <w:color w:val="000000"/>
          <w:sz w:val="22"/>
          <w:lang w:val="es-AR" w:eastAsia="es-AR"/>
        </w:rPr>
        <w:t xml:space="preserve">: </w:t>
      </w:r>
    </w:p>
    <w:p w14:paraId="0C083461" w14:textId="1C43B6B2" w:rsidR="00A2494A" w:rsidRDefault="00A2494A" w:rsidP="002A6860">
      <w:pPr>
        <w:pStyle w:val="Prrafodelista"/>
        <w:numPr>
          <w:ilvl w:val="0"/>
          <w:numId w:val="4"/>
        </w:numPr>
        <w:jc w:val="both"/>
        <w:rPr>
          <w:rFonts w:ascii="Arial" w:eastAsia="Arial" w:hAnsi="Arial" w:cs="Arial"/>
          <w:b w:val="0"/>
          <w:color w:val="000000"/>
          <w:sz w:val="22"/>
          <w:lang w:val="es-AR" w:eastAsia="es-AR"/>
        </w:rPr>
      </w:pPr>
      <w:r w:rsidRPr="002A6860">
        <w:rPr>
          <w:rFonts w:ascii="Arial" w:eastAsia="Arial" w:hAnsi="Arial" w:cs="Arial"/>
          <w:b w:val="0"/>
          <w:color w:val="000000"/>
          <w:sz w:val="22"/>
          <w:lang w:val="es-AR" w:eastAsia="es-AR"/>
        </w:rPr>
        <w:t>Recepción de solicitud de servicio.</w:t>
      </w:r>
    </w:p>
    <w:p w14:paraId="6CC4973D" w14:textId="7A4731C0" w:rsidR="00110895" w:rsidRDefault="00110895" w:rsidP="002A6860">
      <w:pPr>
        <w:pStyle w:val="Prrafodelista"/>
        <w:numPr>
          <w:ilvl w:val="0"/>
          <w:numId w:val="4"/>
        </w:numPr>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 xml:space="preserve">Gestión de los </w:t>
      </w:r>
      <w:r w:rsidR="0026053A">
        <w:rPr>
          <w:rFonts w:ascii="Arial" w:eastAsia="Arial" w:hAnsi="Arial" w:cs="Arial"/>
          <w:b w:val="0"/>
          <w:color w:val="000000"/>
          <w:sz w:val="22"/>
          <w:lang w:val="es-AR" w:eastAsia="es-AR"/>
        </w:rPr>
        <w:t>vehículos que ingresen al taller.</w:t>
      </w:r>
    </w:p>
    <w:p w14:paraId="028F399E" w14:textId="46446141" w:rsidR="0026053A" w:rsidRPr="0026053A" w:rsidRDefault="0026053A" w:rsidP="0026053A">
      <w:pPr>
        <w:pStyle w:val="Prrafodelista"/>
        <w:numPr>
          <w:ilvl w:val="0"/>
          <w:numId w:val="4"/>
        </w:numPr>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Gestión de los clientes.</w:t>
      </w:r>
    </w:p>
    <w:p w14:paraId="31CE243D" w14:textId="7091B324" w:rsidR="00A2494A" w:rsidRPr="002A6860" w:rsidRDefault="00110895" w:rsidP="002A6860">
      <w:pPr>
        <w:pStyle w:val="Prrafodelista"/>
        <w:numPr>
          <w:ilvl w:val="0"/>
          <w:numId w:val="4"/>
        </w:numPr>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 xml:space="preserve">Gestión de </w:t>
      </w:r>
      <w:r w:rsidR="00A2494A" w:rsidRPr="002A6860">
        <w:rPr>
          <w:rFonts w:ascii="Arial" w:eastAsia="Arial" w:hAnsi="Arial" w:cs="Arial"/>
          <w:b w:val="0"/>
          <w:color w:val="000000"/>
          <w:sz w:val="22"/>
          <w:lang w:val="es-AR" w:eastAsia="es-AR"/>
        </w:rPr>
        <w:t>orden</w:t>
      </w:r>
      <w:r>
        <w:rPr>
          <w:rFonts w:ascii="Arial" w:eastAsia="Arial" w:hAnsi="Arial" w:cs="Arial"/>
          <w:b w:val="0"/>
          <w:color w:val="000000"/>
          <w:sz w:val="22"/>
          <w:lang w:val="es-AR" w:eastAsia="es-AR"/>
        </w:rPr>
        <w:t>es</w:t>
      </w:r>
      <w:r w:rsidR="00A2494A" w:rsidRPr="002A6860">
        <w:rPr>
          <w:rFonts w:ascii="Arial" w:eastAsia="Arial" w:hAnsi="Arial" w:cs="Arial"/>
          <w:b w:val="0"/>
          <w:color w:val="000000"/>
          <w:sz w:val="22"/>
          <w:lang w:val="es-AR" w:eastAsia="es-AR"/>
        </w:rPr>
        <w:t xml:space="preserve"> de trabajo. </w:t>
      </w:r>
    </w:p>
    <w:p w14:paraId="4C50F813" w14:textId="77777777" w:rsidR="00A2494A" w:rsidRPr="002A6860" w:rsidRDefault="00A2494A" w:rsidP="002A6860">
      <w:pPr>
        <w:pStyle w:val="Prrafodelista"/>
        <w:numPr>
          <w:ilvl w:val="0"/>
          <w:numId w:val="4"/>
        </w:numPr>
        <w:jc w:val="both"/>
        <w:rPr>
          <w:rFonts w:ascii="Arial" w:eastAsia="Arial" w:hAnsi="Arial" w:cs="Arial"/>
          <w:b w:val="0"/>
          <w:color w:val="000000"/>
          <w:sz w:val="22"/>
          <w:lang w:val="es-AR" w:eastAsia="es-AR"/>
        </w:rPr>
      </w:pPr>
      <w:r w:rsidRPr="002A6860">
        <w:rPr>
          <w:rFonts w:ascii="Arial" w:eastAsia="Arial" w:hAnsi="Arial" w:cs="Arial"/>
          <w:b w:val="0"/>
          <w:color w:val="000000"/>
          <w:sz w:val="22"/>
          <w:lang w:val="es-AR" w:eastAsia="es-AR"/>
        </w:rPr>
        <w:t>Diagnóstico y presupuesto del trabajo a realizar.</w:t>
      </w:r>
    </w:p>
    <w:p w14:paraId="5949C86B" w14:textId="77777777" w:rsidR="00A2494A" w:rsidRPr="002A6860" w:rsidRDefault="00A2494A" w:rsidP="002A6860">
      <w:pPr>
        <w:pStyle w:val="Prrafodelista"/>
        <w:numPr>
          <w:ilvl w:val="0"/>
          <w:numId w:val="4"/>
        </w:numPr>
        <w:jc w:val="both"/>
        <w:rPr>
          <w:rFonts w:ascii="Arial" w:eastAsia="Arial" w:hAnsi="Arial" w:cs="Arial"/>
          <w:b w:val="0"/>
          <w:color w:val="000000"/>
          <w:sz w:val="22"/>
          <w:lang w:val="es-AR" w:eastAsia="es-AR"/>
        </w:rPr>
      </w:pPr>
      <w:r w:rsidRPr="002A6860">
        <w:rPr>
          <w:rFonts w:ascii="Arial" w:eastAsia="Arial" w:hAnsi="Arial" w:cs="Arial"/>
          <w:b w:val="0"/>
          <w:color w:val="000000"/>
          <w:sz w:val="22"/>
          <w:lang w:val="es-AR" w:eastAsia="es-AR"/>
        </w:rPr>
        <w:t>Notificaciones al cliente vía e-mail y/o teléfono.</w:t>
      </w:r>
    </w:p>
    <w:p w14:paraId="7D6E1CD8" w14:textId="4853D401" w:rsidR="00110895" w:rsidRDefault="00A2494A" w:rsidP="00110895">
      <w:pPr>
        <w:pStyle w:val="Prrafodelista"/>
        <w:numPr>
          <w:ilvl w:val="0"/>
          <w:numId w:val="4"/>
        </w:numPr>
        <w:spacing w:after="200"/>
        <w:jc w:val="both"/>
        <w:rPr>
          <w:rFonts w:ascii="Arial" w:eastAsia="Arial" w:hAnsi="Arial" w:cs="Arial"/>
          <w:b w:val="0"/>
          <w:color w:val="000000"/>
          <w:sz w:val="22"/>
          <w:lang w:val="es-AR" w:eastAsia="es-AR"/>
        </w:rPr>
      </w:pPr>
      <w:r w:rsidRPr="002A6860">
        <w:rPr>
          <w:rFonts w:ascii="Arial" w:eastAsia="Arial" w:hAnsi="Arial" w:cs="Arial"/>
          <w:b w:val="0"/>
          <w:color w:val="000000"/>
          <w:sz w:val="22"/>
          <w:lang w:val="es-AR" w:eastAsia="es-AR"/>
        </w:rPr>
        <w:t xml:space="preserve">Gestión del proceso de reparación y retiro del vehículo. </w:t>
      </w:r>
    </w:p>
    <w:p w14:paraId="52F8F896" w14:textId="4FFCC588" w:rsidR="0026053A" w:rsidRPr="00110895" w:rsidRDefault="0026053A" w:rsidP="00110895">
      <w:pPr>
        <w:pStyle w:val="Prrafodelista"/>
        <w:numPr>
          <w:ilvl w:val="0"/>
          <w:numId w:val="4"/>
        </w:numPr>
        <w:spacing w:after="20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Gestión de los empleados del taller.</w:t>
      </w:r>
    </w:p>
    <w:p w14:paraId="79FACA4F" w14:textId="41762484" w:rsidR="00D12294" w:rsidRDefault="006023AA" w:rsidP="002A6860">
      <w:pPr>
        <w:ind w:firstLine="720"/>
        <w:jc w:val="both"/>
        <w:rPr>
          <w:rFonts w:ascii="Arial" w:eastAsia="Arial" w:hAnsi="Arial" w:cs="Arial"/>
          <w:b w:val="0"/>
          <w:color w:val="000000"/>
          <w:sz w:val="22"/>
          <w:lang w:val="es-AR" w:eastAsia="es-AR"/>
        </w:rPr>
      </w:pPr>
      <w:r w:rsidRPr="006023AA">
        <w:rPr>
          <w:rFonts w:ascii="Arial" w:eastAsia="Arial" w:hAnsi="Arial" w:cs="Arial"/>
          <w:b w:val="0"/>
          <w:color w:val="000000"/>
          <w:sz w:val="22"/>
          <w:lang w:val="es-AR" w:eastAsia="es-AR"/>
        </w:rPr>
        <w:t xml:space="preserve">A su vez, para el registro </w:t>
      </w:r>
      <w:r>
        <w:rPr>
          <w:rFonts w:ascii="Arial" w:eastAsia="Arial" w:hAnsi="Arial" w:cs="Arial"/>
          <w:b w:val="0"/>
          <w:color w:val="000000"/>
          <w:sz w:val="22"/>
          <w:lang w:val="es-AR" w:eastAsia="es-AR"/>
        </w:rPr>
        <w:t xml:space="preserve">de las órdenes de trabajo, el sistema contará con un mecanismo de seguridad que solicita un usuario y una contraseña para confirmar el registro de dicha orden, ya que, el taller tiene varios encargados que trabajan en distintos turnos. </w:t>
      </w:r>
    </w:p>
    <w:p w14:paraId="6C63AFCC" w14:textId="3ED2B23D" w:rsidR="006023AA" w:rsidRDefault="006023AA"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Por otro lado, cuando se empie</w:t>
      </w:r>
      <w:r w:rsidR="0026053A">
        <w:rPr>
          <w:rFonts w:ascii="Arial" w:eastAsia="Arial" w:hAnsi="Arial" w:cs="Arial"/>
          <w:b w:val="0"/>
          <w:color w:val="000000"/>
          <w:sz w:val="22"/>
          <w:lang w:val="es-AR" w:eastAsia="es-AR"/>
        </w:rPr>
        <w:t>ce</w:t>
      </w:r>
      <w:r>
        <w:rPr>
          <w:rFonts w:ascii="Arial" w:eastAsia="Arial" w:hAnsi="Arial" w:cs="Arial"/>
          <w:b w:val="0"/>
          <w:color w:val="000000"/>
          <w:sz w:val="22"/>
          <w:lang w:val="es-AR" w:eastAsia="es-AR"/>
        </w:rPr>
        <w:t xml:space="preserve"> a trabajar con el vehículo, se le realiza</w:t>
      </w:r>
      <w:r w:rsidR="0026053A">
        <w:rPr>
          <w:rFonts w:ascii="Arial" w:eastAsia="Arial" w:hAnsi="Arial" w:cs="Arial"/>
          <w:b w:val="0"/>
          <w:color w:val="000000"/>
          <w:sz w:val="22"/>
          <w:lang w:val="es-AR" w:eastAsia="es-AR"/>
        </w:rPr>
        <w:t>rá</w:t>
      </w:r>
      <w:r>
        <w:rPr>
          <w:rFonts w:ascii="Arial" w:eastAsia="Arial" w:hAnsi="Arial" w:cs="Arial"/>
          <w:b w:val="0"/>
          <w:color w:val="000000"/>
          <w:sz w:val="22"/>
          <w:lang w:val="es-AR" w:eastAsia="es-AR"/>
        </w:rPr>
        <w:t xml:space="preserve"> un diagnóstico para determinar cuáles son las reparaciones y/o actividades de mantenimiento necesarias para completar el trabajo, cómo también los repuestos necesarios, determinando un tiempo de demora aproximado y generando un presupuesto estimado, para poder informarle al cliente vía e-mail o número de celular.</w:t>
      </w:r>
    </w:p>
    <w:p w14:paraId="416F17F2" w14:textId="366848F4" w:rsidR="006023AA" w:rsidRDefault="00837B61"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 xml:space="preserve">El sistema ofrecerá la posibilidad de la aceptación parcial (aceptar algunos ítems del presupuesto y cancelar otros) o total (aceptar todos los ítems del presupuesto). </w:t>
      </w:r>
    </w:p>
    <w:p w14:paraId="43C356FF" w14:textId="6B1B5741" w:rsidR="00837B61" w:rsidRDefault="00837B61"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Por último, luego de que el cliente confirmó total o parcialmente el presupuesto, el sistema confirma</w:t>
      </w:r>
      <w:r w:rsidR="0026053A">
        <w:rPr>
          <w:rFonts w:ascii="Arial" w:eastAsia="Arial" w:hAnsi="Arial" w:cs="Arial"/>
          <w:b w:val="0"/>
          <w:color w:val="000000"/>
          <w:sz w:val="22"/>
          <w:lang w:val="es-AR" w:eastAsia="es-AR"/>
        </w:rPr>
        <w:t>rá</w:t>
      </w:r>
      <w:r>
        <w:rPr>
          <w:rFonts w:ascii="Arial" w:eastAsia="Arial" w:hAnsi="Arial" w:cs="Arial"/>
          <w:b w:val="0"/>
          <w:color w:val="000000"/>
          <w:sz w:val="22"/>
          <w:lang w:val="es-AR" w:eastAsia="es-AR"/>
        </w:rPr>
        <w:t xml:space="preserve"> la orden de trabajo y la pasa</w:t>
      </w:r>
      <w:r w:rsidR="0026053A">
        <w:rPr>
          <w:rFonts w:ascii="Arial" w:eastAsia="Arial" w:hAnsi="Arial" w:cs="Arial"/>
          <w:b w:val="0"/>
          <w:color w:val="000000"/>
          <w:sz w:val="22"/>
          <w:lang w:val="es-AR" w:eastAsia="es-AR"/>
        </w:rPr>
        <w:t>rá</w:t>
      </w:r>
      <w:r>
        <w:rPr>
          <w:rFonts w:ascii="Arial" w:eastAsia="Arial" w:hAnsi="Arial" w:cs="Arial"/>
          <w:b w:val="0"/>
          <w:color w:val="000000"/>
          <w:sz w:val="22"/>
          <w:lang w:val="es-AR" w:eastAsia="es-AR"/>
        </w:rPr>
        <w:t xml:space="preserve"> a la siguiente fase para que el responsable del taller pueda asignar a uno o más mecánicos que van a trabajar en el vehículo. Durante el proceso de reparación del vehículo, el sistema permit</w:t>
      </w:r>
      <w:r w:rsidR="0026053A">
        <w:rPr>
          <w:rFonts w:ascii="Arial" w:eastAsia="Arial" w:hAnsi="Arial" w:cs="Arial"/>
          <w:b w:val="0"/>
          <w:color w:val="000000"/>
          <w:sz w:val="22"/>
          <w:lang w:val="es-AR" w:eastAsia="es-AR"/>
        </w:rPr>
        <w:t>irá</w:t>
      </w:r>
      <w:r>
        <w:rPr>
          <w:rFonts w:ascii="Arial" w:eastAsia="Arial" w:hAnsi="Arial" w:cs="Arial"/>
          <w:b w:val="0"/>
          <w:color w:val="000000"/>
          <w:sz w:val="22"/>
          <w:lang w:val="es-AR" w:eastAsia="es-AR"/>
        </w:rPr>
        <w:t xml:space="preserve"> actualizar la orden de trabajo registrando el detalle de los repuestos y/o insumos utilizados en las tareas ya realizadas cómo también detallar aquellas tareas que no se pudieron realizar por distintas razones. </w:t>
      </w:r>
    </w:p>
    <w:p w14:paraId="3DAC464C" w14:textId="6223CA16" w:rsidR="00837B61" w:rsidRPr="009242EB" w:rsidRDefault="00837B61" w:rsidP="00837B61">
      <w:pPr>
        <w:rPr>
          <w:sz w:val="12"/>
          <w:szCs w:val="8"/>
        </w:rPr>
      </w:pPr>
    </w:p>
    <w:p w14:paraId="120CA236" w14:textId="3BC92898" w:rsidR="00BF76EB" w:rsidRPr="00984280" w:rsidRDefault="00BF76EB" w:rsidP="00BF76EB">
      <w:pPr>
        <w:pStyle w:val="Ttulo2"/>
        <w:jc w:val="both"/>
        <w:rPr>
          <w:rFonts w:asciiTheme="majorHAnsi" w:hAnsiTheme="majorHAnsi" w:cstheme="majorHAnsi"/>
          <w:bCs/>
          <w:smallCaps/>
          <w:noProof/>
          <w:color w:val="auto"/>
          <w:sz w:val="32"/>
          <w:szCs w:val="24"/>
        </w:rPr>
      </w:pPr>
      <w:bookmarkStart w:id="5" w:name="_Toc118037210"/>
      <w:r w:rsidRPr="00984280">
        <w:rPr>
          <w:rFonts w:asciiTheme="majorHAnsi" w:hAnsiTheme="majorHAnsi" w:cstheme="majorHAnsi"/>
          <w:bCs/>
          <w:smallCaps/>
          <w:noProof/>
          <w:color w:val="auto"/>
          <w:sz w:val="32"/>
          <w:szCs w:val="24"/>
        </w:rPr>
        <w:t xml:space="preserve">Definiciones, </w:t>
      </w:r>
      <w:r w:rsidR="00D22528">
        <w:rPr>
          <w:rFonts w:asciiTheme="majorHAnsi" w:hAnsiTheme="majorHAnsi" w:cstheme="majorHAnsi"/>
          <w:bCs/>
          <w:smallCaps/>
          <w:noProof/>
          <w:color w:val="auto"/>
          <w:sz w:val="32"/>
          <w:szCs w:val="24"/>
        </w:rPr>
        <w:t>a</w:t>
      </w:r>
      <w:r w:rsidRPr="00984280">
        <w:rPr>
          <w:rFonts w:asciiTheme="majorHAnsi" w:hAnsiTheme="majorHAnsi" w:cstheme="majorHAnsi"/>
          <w:bCs/>
          <w:smallCaps/>
          <w:noProof/>
          <w:color w:val="auto"/>
          <w:sz w:val="32"/>
          <w:szCs w:val="24"/>
        </w:rPr>
        <w:t xml:space="preserve">crónimos y </w:t>
      </w:r>
      <w:r w:rsidR="00D22528">
        <w:rPr>
          <w:rFonts w:asciiTheme="majorHAnsi" w:hAnsiTheme="majorHAnsi" w:cstheme="majorHAnsi"/>
          <w:bCs/>
          <w:smallCaps/>
          <w:noProof/>
          <w:color w:val="auto"/>
          <w:sz w:val="32"/>
          <w:szCs w:val="24"/>
        </w:rPr>
        <w:t>a</w:t>
      </w:r>
      <w:r w:rsidRPr="00984280">
        <w:rPr>
          <w:rFonts w:asciiTheme="majorHAnsi" w:hAnsiTheme="majorHAnsi" w:cstheme="majorHAnsi"/>
          <w:bCs/>
          <w:smallCaps/>
          <w:noProof/>
          <w:color w:val="auto"/>
          <w:sz w:val="32"/>
          <w:szCs w:val="24"/>
        </w:rPr>
        <w:t>breviaturas</w:t>
      </w:r>
      <w:bookmarkEnd w:id="5"/>
    </w:p>
    <w:p w14:paraId="7C9E9C97" w14:textId="75767B44" w:rsidR="00BF76EB" w:rsidRPr="00BF76EB" w:rsidRDefault="00BF76EB" w:rsidP="00BF76EB">
      <w:pPr>
        <w:pStyle w:val="Prrafodelista"/>
        <w:numPr>
          <w:ilvl w:val="0"/>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t>OT:</w:t>
      </w:r>
      <w:r w:rsidRPr="00BF76EB">
        <w:rPr>
          <w:rFonts w:ascii="Arial" w:eastAsia="Arial" w:hAnsi="Arial" w:cs="Arial"/>
          <w:b w:val="0"/>
          <w:color w:val="auto"/>
          <w:sz w:val="22"/>
          <w:lang w:val="es-AR" w:eastAsia="es-AR"/>
        </w:rPr>
        <w:t xml:space="preserve"> Orden de trabajo, </w:t>
      </w:r>
      <w:r w:rsidR="0026053A">
        <w:rPr>
          <w:rFonts w:ascii="Arial" w:eastAsia="Arial" w:hAnsi="Arial" w:cs="Arial"/>
          <w:b w:val="0"/>
          <w:color w:val="auto"/>
          <w:sz w:val="22"/>
          <w:lang w:val="es-AR" w:eastAsia="es-AR"/>
        </w:rPr>
        <w:t>es aquello que da comienzo al proceso de reparación, se deberá ingresar una serie de datos para poder comenzar con el proceso de reparación del vehículo.</w:t>
      </w:r>
    </w:p>
    <w:p w14:paraId="3648E831" w14:textId="588F3BB0" w:rsidR="00BF76EB" w:rsidRPr="00BF76EB" w:rsidRDefault="00BF76EB" w:rsidP="00BF76EB">
      <w:pPr>
        <w:pStyle w:val="Prrafodelista"/>
        <w:numPr>
          <w:ilvl w:val="1"/>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lastRenderedPageBreak/>
        <w:t>OT “Pendiente de Presupuesto”:</w:t>
      </w:r>
      <w:r w:rsidR="0026053A">
        <w:rPr>
          <w:rFonts w:ascii="Arial" w:eastAsia="Arial" w:hAnsi="Arial" w:cs="Arial"/>
          <w:color w:val="auto"/>
          <w:sz w:val="22"/>
          <w:lang w:val="es-AR" w:eastAsia="es-AR"/>
        </w:rPr>
        <w:t xml:space="preserve"> </w:t>
      </w:r>
      <w:r w:rsidRPr="00BF76EB">
        <w:rPr>
          <w:rFonts w:ascii="Arial" w:eastAsia="Arial" w:hAnsi="Arial" w:cs="Arial"/>
          <w:b w:val="0"/>
          <w:color w:val="auto"/>
          <w:sz w:val="22"/>
          <w:lang w:val="es-AR" w:eastAsia="es-AR"/>
        </w:rPr>
        <w:t>es cuando el encargado del taller recibe al cliente que se presenta al taller con algún vehículo y los datos del cliente y del vehículo ya están registrados. De lo contrario, se registrarían los datos correspondientes.</w:t>
      </w:r>
    </w:p>
    <w:p w14:paraId="65D835E8" w14:textId="081A273D" w:rsidR="00BF76EB" w:rsidRPr="00BF76EB" w:rsidRDefault="00BF76EB" w:rsidP="00BF76EB">
      <w:pPr>
        <w:pStyle w:val="Prrafodelista"/>
        <w:numPr>
          <w:ilvl w:val="1"/>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t>OT “Presupuestada”:</w:t>
      </w:r>
      <w:r w:rsidRPr="00BF76EB">
        <w:rPr>
          <w:rFonts w:ascii="Arial" w:eastAsia="Arial" w:hAnsi="Arial" w:cs="Arial"/>
          <w:color w:val="auto"/>
          <w:sz w:val="22"/>
          <w:lang w:val="es-AR" w:eastAsia="es-AR"/>
        </w:rPr>
        <w:t xml:space="preserve"> </w:t>
      </w:r>
      <w:r w:rsidRPr="00BF76EB">
        <w:rPr>
          <w:rFonts w:ascii="Arial" w:eastAsia="Arial" w:hAnsi="Arial" w:cs="Arial"/>
          <w:b w:val="0"/>
          <w:bCs/>
          <w:color w:val="auto"/>
          <w:sz w:val="22"/>
          <w:lang w:val="es-AR" w:eastAsia="es-AR"/>
        </w:rPr>
        <w:t xml:space="preserve">es cuando ya se generó el presupuesto de la OT luego de que se haya realizado el diagnostico al vehículo. </w:t>
      </w:r>
    </w:p>
    <w:p w14:paraId="6E600FF8" w14:textId="31107671" w:rsidR="00BF76EB" w:rsidRPr="00BF76EB" w:rsidRDefault="00BF76EB" w:rsidP="00BF76EB">
      <w:pPr>
        <w:pStyle w:val="Prrafodelista"/>
        <w:numPr>
          <w:ilvl w:val="1"/>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t>OT “Aceptada”:</w:t>
      </w:r>
      <w:r w:rsidRPr="00BF76EB">
        <w:rPr>
          <w:rFonts w:ascii="Arial" w:eastAsia="Arial" w:hAnsi="Arial" w:cs="Arial"/>
          <w:color w:val="auto"/>
          <w:sz w:val="22"/>
          <w:lang w:val="es-AR" w:eastAsia="es-AR"/>
        </w:rPr>
        <w:t xml:space="preserve"> </w:t>
      </w:r>
      <w:r w:rsidRPr="00BF76EB">
        <w:rPr>
          <w:rFonts w:ascii="Arial" w:eastAsia="Arial" w:hAnsi="Arial" w:cs="Arial"/>
          <w:b w:val="0"/>
          <w:bCs/>
          <w:color w:val="auto"/>
          <w:sz w:val="22"/>
          <w:lang w:val="es-AR" w:eastAsia="es-AR"/>
        </w:rPr>
        <w:t>es cuando el cliente ha confirmado total o parcialmente el presupuesto y ya se puede comenzar a trabajar en la reparación o mantenimiento del vehículo.</w:t>
      </w:r>
    </w:p>
    <w:p w14:paraId="5F9CA039" w14:textId="78FF5981" w:rsidR="00BF76EB" w:rsidRPr="00BF76EB" w:rsidRDefault="00BF76EB" w:rsidP="00BF76EB">
      <w:pPr>
        <w:pStyle w:val="Prrafodelista"/>
        <w:numPr>
          <w:ilvl w:val="1"/>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t>OT “Abierta”:</w:t>
      </w:r>
      <w:r w:rsidRPr="00BF76EB">
        <w:rPr>
          <w:rFonts w:ascii="Arial" w:eastAsia="Arial" w:hAnsi="Arial" w:cs="Arial"/>
          <w:color w:val="auto"/>
          <w:sz w:val="22"/>
          <w:lang w:val="es-AR" w:eastAsia="es-AR"/>
        </w:rPr>
        <w:t xml:space="preserve"> </w:t>
      </w:r>
      <w:r w:rsidRPr="00BF76EB">
        <w:rPr>
          <w:rFonts w:ascii="Arial" w:eastAsia="Arial" w:hAnsi="Arial" w:cs="Arial"/>
          <w:b w:val="0"/>
          <w:bCs/>
          <w:color w:val="auto"/>
          <w:sz w:val="22"/>
          <w:lang w:val="es-AR" w:eastAsia="es-AR"/>
        </w:rPr>
        <w:t xml:space="preserve">hace referencia a cuando el responsable del taller ya designó a uno o más mecánicos que van a trabajar en el vehículo y se comienza a trabajar. </w:t>
      </w:r>
    </w:p>
    <w:p w14:paraId="7719A9B0" w14:textId="2B17E40E" w:rsidR="00BF76EB" w:rsidRPr="00BF76EB" w:rsidRDefault="00BF76EB" w:rsidP="00BF76EB">
      <w:pPr>
        <w:pStyle w:val="Prrafodelista"/>
        <w:numPr>
          <w:ilvl w:val="1"/>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t>OT “Valorizada”:</w:t>
      </w:r>
      <w:r w:rsidRPr="00BF76EB">
        <w:rPr>
          <w:rFonts w:ascii="Arial" w:eastAsia="Arial" w:hAnsi="Arial" w:cs="Arial"/>
          <w:color w:val="auto"/>
          <w:sz w:val="22"/>
          <w:lang w:val="es-AR" w:eastAsia="es-AR"/>
        </w:rPr>
        <w:t xml:space="preserve"> </w:t>
      </w:r>
      <w:r w:rsidRPr="00BF76EB">
        <w:rPr>
          <w:rFonts w:ascii="Arial" w:eastAsia="Arial" w:hAnsi="Arial" w:cs="Arial"/>
          <w:b w:val="0"/>
          <w:bCs/>
          <w:color w:val="auto"/>
          <w:sz w:val="22"/>
          <w:lang w:val="es-AR" w:eastAsia="es-AR"/>
        </w:rPr>
        <w:t xml:space="preserve">es cuando una vez terminados los trabajos, el encargado del taller valida los montos determinando el valor real del trabajo. </w:t>
      </w:r>
    </w:p>
    <w:p w14:paraId="43067639" w14:textId="2144DC60" w:rsidR="001E4B98" w:rsidRPr="00481591" w:rsidRDefault="00BF76EB" w:rsidP="001E4B98">
      <w:pPr>
        <w:pStyle w:val="Prrafodelista"/>
        <w:numPr>
          <w:ilvl w:val="1"/>
          <w:numId w:val="3"/>
        </w:numPr>
        <w:jc w:val="both"/>
        <w:rPr>
          <w:rFonts w:ascii="Arial" w:eastAsia="Arial" w:hAnsi="Arial" w:cs="Arial"/>
          <w:b w:val="0"/>
          <w:color w:val="auto"/>
          <w:sz w:val="22"/>
          <w:lang w:val="es-AR" w:eastAsia="es-AR"/>
        </w:rPr>
      </w:pPr>
      <w:r w:rsidRPr="00BF76EB">
        <w:rPr>
          <w:rFonts w:ascii="Arial" w:eastAsia="Arial" w:hAnsi="Arial" w:cs="Arial"/>
          <w:bCs/>
          <w:i/>
          <w:iCs/>
          <w:color w:val="auto"/>
          <w:sz w:val="22"/>
          <w:u w:val="single"/>
          <w:lang w:val="es-AR" w:eastAsia="es-AR"/>
        </w:rPr>
        <w:t>OT “Cobrada”:</w:t>
      </w:r>
      <w:r w:rsidRPr="00BF76EB">
        <w:rPr>
          <w:rFonts w:ascii="Arial" w:eastAsia="Arial" w:hAnsi="Arial" w:cs="Arial"/>
          <w:color w:val="auto"/>
          <w:sz w:val="22"/>
          <w:lang w:val="es-AR" w:eastAsia="es-AR"/>
        </w:rPr>
        <w:t xml:space="preserve"> </w:t>
      </w:r>
      <w:r w:rsidRPr="00BF76EB">
        <w:rPr>
          <w:rFonts w:ascii="Arial" w:eastAsia="Arial" w:hAnsi="Arial" w:cs="Arial"/>
          <w:b w:val="0"/>
          <w:bCs/>
          <w:color w:val="auto"/>
          <w:sz w:val="22"/>
          <w:lang w:val="es-AR" w:eastAsia="es-AR"/>
        </w:rPr>
        <w:t>es cuando el cliente retiró el vehículo y pagó el trabajo realizado</w:t>
      </w:r>
      <w:r>
        <w:rPr>
          <w:rFonts w:ascii="Arial" w:eastAsia="Arial" w:hAnsi="Arial" w:cs="Arial"/>
          <w:b w:val="0"/>
          <w:bCs/>
          <w:color w:val="auto"/>
          <w:sz w:val="22"/>
          <w:lang w:val="es-AR" w:eastAsia="es-AR"/>
        </w:rPr>
        <w:t>.</w:t>
      </w:r>
    </w:p>
    <w:p w14:paraId="69C72304" w14:textId="77777777" w:rsidR="00481591" w:rsidRPr="00057D6F" w:rsidRDefault="00481591" w:rsidP="00481591">
      <w:pPr>
        <w:pStyle w:val="Prrafodelista"/>
        <w:ind w:left="1440"/>
        <w:jc w:val="both"/>
        <w:rPr>
          <w:rFonts w:ascii="Arial" w:eastAsia="Arial" w:hAnsi="Arial" w:cs="Arial"/>
          <w:b w:val="0"/>
          <w:color w:val="auto"/>
          <w:sz w:val="12"/>
          <w:szCs w:val="12"/>
          <w:lang w:val="es-AR" w:eastAsia="es-AR"/>
        </w:rPr>
      </w:pPr>
    </w:p>
    <w:p w14:paraId="70ED920F" w14:textId="1555C394" w:rsidR="00A2494A" w:rsidRPr="00A2494A" w:rsidRDefault="001E4B98" w:rsidP="00474CCF">
      <w:pPr>
        <w:pStyle w:val="Prrafodelista"/>
        <w:numPr>
          <w:ilvl w:val="0"/>
          <w:numId w:val="3"/>
        </w:numPr>
        <w:jc w:val="both"/>
        <w:rPr>
          <w:rFonts w:ascii="Arial" w:eastAsia="Arial" w:hAnsi="Arial" w:cs="Arial"/>
          <w:b w:val="0"/>
          <w:color w:val="000000"/>
          <w:sz w:val="22"/>
          <w:lang w:val="es-AR" w:eastAsia="es-AR"/>
        </w:rPr>
      </w:pPr>
      <w:r>
        <w:rPr>
          <w:rFonts w:ascii="Arial" w:eastAsia="Arial" w:hAnsi="Arial" w:cs="Arial"/>
          <w:bCs/>
          <w:i/>
          <w:iCs/>
          <w:color w:val="000000"/>
          <w:sz w:val="22"/>
          <w:u w:val="single"/>
          <w:lang w:val="es-AR" w:eastAsia="es-AR"/>
        </w:rPr>
        <w:t>Servidor Exchange:</w:t>
      </w:r>
      <w:r>
        <w:rPr>
          <w:rFonts w:ascii="Arial" w:eastAsia="Arial" w:hAnsi="Arial" w:cs="Arial"/>
          <w:b w:val="0"/>
          <w:color w:val="000000"/>
          <w:sz w:val="22"/>
          <w:lang w:val="es-AR" w:eastAsia="es-AR"/>
        </w:rPr>
        <w:t xml:space="preserve"> permitirá enviar </w:t>
      </w:r>
      <w:r w:rsidR="00474CCF">
        <w:rPr>
          <w:rFonts w:ascii="Arial" w:eastAsia="Arial" w:hAnsi="Arial" w:cs="Arial"/>
          <w:b w:val="0"/>
          <w:color w:val="000000"/>
          <w:sz w:val="22"/>
          <w:lang w:val="es-AR" w:eastAsia="es-AR"/>
        </w:rPr>
        <w:t>e-</w:t>
      </w:r>
      <w:r>
        <w:rPr>
          <w:rFonts w:ascii="Arial" w:eastAsia="Arial" w:hAnsi="Arial" w:cs="Arial"/>
          <w:b w:val="0"/>
          <w:color w:val="000000"/>
          <w:sz w:val="22"/>
          <w:lang w:val="es-AR" w:eastAsia="es-AR"/>
        </w:rPr>
        <w:t>mails a los clientes para poder informar acerca del estado de los vehículos en el taller.</w:t>
      </w:r>
    </w:p>
    <w:p w14:paraId="0FFF79B7" w14:textId="0DE5E489" w:rsidR="00A2494A" w:rsidRPr="00A2494A" w:rsidRDefault="00A2494A" w:rsidP="00A2494A">
      <w:pPr>
        <w:pStyle w:val="Ttulo1"/>
        <w:rPr>
          <w:smallCaps/>
          <w:noProof/>
          <w:color w:val="auto"/>
          <w:sz w:val="36"/>
          <w:szCs w:val="28"/>
        </w:rPr>
      </w:pPr>
      <w:bookmarkStart w:id="6" w:name="_Toc118037211"/>
      <w:r w:rsidRPr="00A2494A">
        <w:rPr>
          <w:smallCaps/>
          <w:noProof/>
          <w:color w:val="auto"/>
          <w:sz w:val="36"/>
          <w:szCs w:val="28"/>
        </w:rPr>
        <w:t xml:space="preserve">Descripción </w:t>
      </w:r>
      <w:r w:rsidR="00D22528">
        <w:rPr>
          <w:smallCaps/>
          <w:noProof/>
          <w:color w:val="auto"/>
          <w:sz w:val="36"/>
          <w:szCs w:val="28"/>
        </w:rPr>
        <w:t>g</w:t>
      </w:r>
      <w:r w:rsidRPr="00A2494A">
        <w:rPr>
          <w:smallCaps/>
          <w:noProof/>
          <w:color w:val="auto"/>
          <w:sz w:val="36"/>
          <w:szCs w:val="28"/>
        </w:rPr>
        <w:t>eneral</w:t>
      </w:r>
      <w:bookmarkEnd w:id="6"/>
    </w:p>
    <w:p w14:paraId="56ED26A3" w14:textId="163CC030" w:rsidR="00A2494A" w:rsidRDefault="00A2494A" w:rsidP="002A6860">
      <w:pPr>
        <w:ind w:firstLine="720"/>
        <w:jc w:val="both"/>
        <w:rPr>
          <w:rFonts w:ascii="Arial" w:eastAsia="Arial" w:hAnsi="Arial" w:cs="Arial"/>
          <w:b w:val="0"/>
          <w:color w:val="000000"/>
          <w:sz w:val="22"/>
          <w:lang w:val="es-AR" w:eastAsia="es-AR"/>
        </w:rPr>
      </w:pPr>
      <w:r w:rsidRPr="00A2494A">
        <w:rPr>
          <w:rFonts w:ascii="Arial" w:eastAsia="Arial" w:hAnsi="Arial" w:cs="Arial"/>
          <w:b w:val="0"/>
          <w:color w:val="000000"/>
          <w:sz w:val="22"/>
          <w:lang w:val="es-AR" w:eastAsia="es-AR"/>
        </w:rPr>
        <w:t>Este producto será un sistema web, que requerirá que los mecánicos del taller estén registrados con un nombre de usuario y contraseña para poder realizar operaciones de gestión de órdenes de trabajo, clientes y vehículos.</w:t>
      </w:r>
    </w:p>
    <w:p w14:paraId="33A5A67D" w14:textId="35DD729C" w:rsidR="00474CCF" w:rsidRPr="00A2494A" w:rsidRDefault="00474CCF"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El sistema permitirá al encargado del taller poder realizar todas las operaciones de gestión de clientes</w:t>
      </w:r>
      <w:r w:rsidR="0026053A">
        <w:rPr>
          <w:rFonts w:ascii="Arial" w:eastAsia="Arial" w:hAnsi="Arial" w:cs="Arial"/>
          <w:b w:val="0"/>
          <w:color w:val="000000"/>
          <w:sz w:val="22"/>
          <w:lang w:val="es-AR" w:eastAsia="es-AR"/>
        </w:rPr>
        <w:t xml:space="preserve">, </w:t>
      </w:r>
      <w:r>
        <w:rPr>
          <w:rFonts w:ascii="Arial" w:eastAsia="Arial" w:hAnsi="Arial" w:cs="Arial"/>
          <w:b w:val="0"/>
          <w:color w:val="000000"/>
          <w:sz w:val="22"/>
          <w:lang w:val="es-AR" w:eastAsia="es-AR"/>
        </w:rPr>
        <w:t>vehículos</w:t>
      </w:r>
      <w:r w:rsidR="0026053A">
        <w:rPr>
          <w:rFonts w:ascii="Arial" w:eastAsia="Arial" w:hAnsi="Arial" w:cs="Arial"/>
          <w:b w:val="0"/>
          <w:color w:val="000000"/>
          <w:sz w:val="22"/>
          <w:lang w:val="es-AR" w:eastAsia="es-AR"/>
        </w:rPr>
        <w:t xml:space="preserve"> y empleados</w:t>
      </w:r>
      <w:r>
        <w:rPr>
          <w:rFonts w:ascii="Arial" w:eastAsia="Arial" w:hAnsi="Arial" w:cs="Arial"/>
          <w:b w:val="0"/>
          <w:color w:val="000000"/>
          <w:sz w:val="22"/>
          <w:lang w:val="es-AR" w:eastAsia="es-AR"/>
        </w:rPr>
        <w:t>, tales como el registro, modificación o eliminación de dichos elementos.</w:t>
      </w:r>
    </w:p>
    <w:p w14:paraId="62F02E27" w14:textId="1F2121F2" w:rsidR="00A2494A" w:rsidRPr="00A2494A" w:rsidRDefault="00A2494A" w:rsidP="002A6860">
      <w:pPr>
        <w:ind w:firstLine="720"/>
        <w:jc w:val="both"/>
        <w:rPr>
          <w:rFonts w:ascii="Arial" w:eastAsia="Arial" w:hAnsi="Arial" w:cs="Arial"/>
          <w:b w:val="0"/>
          <w:color w:val="000000"/>
          <w:sz w:val="22"/>
          <w:lang w:val="es-AR" w:eastAsia="es-AR"/>
        </w:rPr>
      </w:pPr>
      <w:r w:rsidRPr="00A2494A">
        <w:rPr>
          <w:rFonts w:ascii="Arial" w:eastAsia="Arial" w:hAnsi="Arial" w:cs="Arial"/>
          <w:b w:val="0"/>
          <w:color w:val="000000"/>
          <w:sz w:val="22"/>
          <w:lang w:val="es-AR" w:eastAsia="es-AR"/>
        </w:rPr>
        <w:t>El taller cuenta con reparaciones integrales que implican todo tipo de roturas, desperfectos y actividades de mantenimiento mecánicas, eléctricas y electrónicas del automotor,</w:t>
      </w:r>
      <w:r w:rsidR="00474CCF">
        <w:rPr>
          <w:rFonts w:ascii="Arial" w:eastAsia="Arial" w:hAnsi="Arial" w:cs="Arial"/>
          <w:b w:val="0"/>
          <w:color w:val="000000"/>
          <w:sz w:val="22"/>
          <w:lang w:val="es-AR" w:eastAsia="es-AR"/>
        </w:rPr>
        <w:t xml:space="preserve"> </w:t>
      </w:r>
      <w:r w:rsidR="0026053A">
        <w:rPr>
          <w:rFonts w:ascii="Arial" w:eastAsia="Arial" w:hAnsi="Arial" w:cs="Arial"/>
          <w:b w:val="0"/>
          <w:color w:val="000000"/>
          <w:sz w:val="22"/>
          <w:lang w:val="es-AR" w:eastAsia="es-AR"/>
        </w:rPr>
        <w:t>donde las actividades básicas</w:t>
      </w:r>
      <w:r w:rsidR="00474CCF">
        <w:rPr>
          <w:rFonts w:ascii="Arial" w:eastAsia="Arial" w:hAnsi="Arial" w:cs="Arial"/>
          <w:b w:val="0"/>
          <w:color w:val="000000"/>
          <w:sz w:val="22"/>
          <w:lang w:val="es-AR" w:eastAsia="es-AR"/>
        </w:rPr>
        <w:t xml:space="preserve"> estarán predefinidas en el sistema,</w:t>
      </w:r>
      <w:r w:rsidRPr="00A2494A">
        <w:rPr>
          <w:rFonts w:ascii="Arial" w:eastAsia="Arial" w:hAnsi="Arial" w:cs="Arial"/>
          <w:b w:val="0"/>
          <w:color w:val="000000"/>
          <w:sz w:val="22"/>
          <w:lang w:val="es-AR" w:eastAsia="es-AR"/>
        </w:rPr>
        <w:t xml:space="preserve"> </w:t>
      </w:r>
      <w:r w:rsidR="00474CCF">
        <w:rPr>
          <w:rFonts w:ascii="Arial" w:eastAsia="Arial" w:hAnsi="Arial" w:cs="Arial"/>
          <w:b w:val="0"/>
          <w:color w:val="000000"/>
          <w:sz w:val="22"/>
          <w:lang w:val="es-AR" w:eastAsia="es-AR"/>
        </w:rPr>
        <w:t>a</w:t>
      </w:r>
      <w:r w:rsidRPr="00A2494A">
        <w:rPr>
          <w:rFonts w:ascii="Arial" w:eastAsia="Arial" w:hAnsi="Arial" w:cs="Arial"/>
          <w:b w:val="0"/>
          <w:color w:val="000000"/>
          <w:sz w:val="22"/>
          <w:lang w:val="es-AR" w:eastAsia="es-AR"/>
        </w:rPr>
        <w:t>unque</w:t>
      </w:r>
      <w:r w:rsidR="00474CCF">
        <w:rPr>
          <w:rFonts w:ascii="Arial" w:eastAsia="Arial" w:hAnsi="Arial" w:cs="Arial"/>
          <w:b w:val="0"/>
          <w:color w:val="000000"/>
          <w:sz w:val="22"/>
          <w:lang w:val="es-AR" w:eastAsia="es-AR"/>
        </w:rPr>
        <w:t xml:space="preserve"> </w:t>
      </w:r>
      <w:r w:rsidRPr="00A2494A">
        <w:rPr>
          <w:rFonts w:ascii="Arial" w:eastAsia="Arial" w:hAnsi="Arial" w:cs="Arial"/>
          <w:b w:val="0"/>
          <w:color w:val="000000"/>
          <w:sz w:val="22"/>
          <w:lang w:val="es-AR" w:eastAsia="es-AR"/>
        </w:rPr>
        <w:t xml:space="preserve">también permitirá agregar </w:t>
      </w:r>
      <w:r w:rsidR="0026053A">
        <w:rPr>
          <w:rFonts w:ascii="Arial" w:eastAsia="Arial" w:hAnsi="Arial" w:cs="Arial"/>
          <w:b w:val="0"/>
          <w:color w:val="000000"/>
          <w:sz w:val="22"/>
          <w:lang w:val="es-AR" w:eastAsia="es-AR"/>
        </w:rPr>
        <w:t>otras actividades a medida que ingresen vehículos al taller, lo que ampliaría la base de datos de los servicios prestados por el taller.</w:t>
      </w:r>
      <w:r w:rsidR="00D61035">
        <w:rPr>
          <w:rFonts w:ascii="Arial" w:eastAsia="Arial" w:hAnsi="Arial" w:cs="Arial"/>
          <w:b w:val="0"/>
          <w:color w:val="000000"/>
          <w:sz w:val="22"/>
          <w:lang w:val="es-AR" w:eastAsia="es-AR"/>
        </w:rPr>
        <w:t xml:space="preserve"> </w:t>
      </w:r>
      <w:r w:rsidR="005B6D13">
        <w:rPr>
          <w:rFonts w:ascii="Arial" w:eastAsia="Arial" w:hAnsi="Arial" w:cs="Arial"/>
          <w:b w:val="0"/>
          <w:color w:val="000000"/>
          <w:sz w:val="22"/>
          <w:lang w:val="es-AR" w:eastAsia="es-AR"/>
        </w:rPr>
        <w:t>Además,</w:t>
      </w:r>
      <w:r w:rsidR="00D61035">
        <w:rPr>
          <w:rFonts w:ascii="Arial" w:eastAsia="Arial" w:hAnsi="Arial" w:cs="Arial"/>
          <w:b w:val="0"/>
          <w:color w:val="000000"/>
          <w:sz w:val="22"/>
          <w:lang w:val="es-AR" w:eastAsia="es-AR"/>
        </w:rPr>
        <w:t xml:space="preserve"> permitirá agregar el detalle brinde </w:t>
      </w:r>
      <w:r w:rsidRPr="00A2494A">
        <w:rPr>
          <w:rFonts w:ascii="Arial" w:eastAsia="Arial" w:hAnsi="Arial" w:cs="Arial"/>
          <w:b w:val="0"/>
          <w:color w:val="000000"/>
          <w:sz w:val="22"/>
          <w:lang w:val="es-AR" w:eastAsia="es-AR"/>
        </w:rPr>
        <w:t xml:space="preserve">el cliente </w:t>
      </w:r>
      <w:r w:rsidR="00D61035">
        <w:rPr>
          <w:rFonts w:ascii="Arial" w:eastAsia="Arial" w:hAnsi="Arial" w:cs="Arial"/>
          <w:b w:val="0"/>
          <w:color w:val="000000"/>
          <w:sz w:val="22"/>
          <w:lang w:val="es-AR" w:eastAsia="es-AR"/>
        </w:rPr>
        <w:t xml:space="preserve">sobre lo que </w:t>
      </w:r>
      <w:r w:rsidRPr="00A2494A">
        <w:rPr>
          <w:rFonts w:ascii="Arial" w:eastAsia="Arial" w:hAnsi="Arial" w:cs="Arial"/>
          <w:b w:val="0"/>
          <w:color w:val="000000"/>
          <w:sz w:val="22"/>
          <w:lang w:val="es-AR" w:eastAsia="es-AR"/>
        </w:rPr>
        <w:t>considere que el vehículo necesita</w:t>
      </w:r>
      <w:r w:rsidR="00474CCF">
        <w:rPr>
          <w:rFonts w:ascii="Arial" w:eastAsia="Arial" w:hAnsi="Arial" w:cs="Arial"/>
          <w:b w:val="0"/>
          <w:color w:val="000000"/>
          <w:sz w:val="22"/>
          <w:lang w:val="es-AR" w:eastAsia="es-AR"/>
        </w:rPr>
        <w:t xml:space="preserve"> para que sean tenidos en cuenta posteriormente</w:t>
      </w:r>
      <w:r w:rsidRPr="00A2494A">
        <w:rPr>
          <w:rFonts w:ascii="Arial" w:eastAsia="Arial" w:hAnsi="Arial" w:cs="Arial"/>
          <w:b w:val="0"/>
          <w:color w:val="000000"/>
          <w:sz w:val="22"/>
          <w:lang w:val="es-AR" w:eastAsia="es-AR"/>
        </w:rPr>
        <w:t xml:space="preserve">. </w:t>
      </w:r>
    </w:p>
    <w:p w14:paraId="3327806F" w14:textId="77777777" w:rsidR="00A2494A" w:rsidRPr="00A2494A" w:rsidRDefault="00A2494A" w:rsidP="002A6860">
      <w:pPr>
        <w:ind w:firstLine="720"/>
        <w:jc w:val="both"/>
        <w:rPr>
          <w:rFonts w:ascii="Arial" w:eastAsia="Arial" w:hAnsi="Arial" w:cs="Arial"/>
          <w:b w:val="0"/>
          <w:color w:val="000000"/>
          <w:sz w:val="22"/>
          <w:lang w:val="es-AR" w:eastAsia="es-AR"/>
        </w:rPr>
      </w:pPr>
      <w:r w:rsidRPr="00A2494A">
        <w:rPr>
          <w:rFonts w:ascii="Arial" w:eastAsia="Arial" w:hAnsi="Arial" w:cs="Arial"/>
          <w:b w:val="0"/>
          <w:color w:val="000000"/>
          <w:sz w:val="22"/>
          <w:lang w:val="es-AR" w:eastAsia="es-AR"/>
        </w:rPr>
        <w:t>El sistema permitirá notificar al cliente (si así lo desea), vía e-mail y/o número de celular de todas las novedades acerca del vehículo, como tareas que no se pueden completar por qué no se consiguen repuestos o insumos como también al momento que el vehículo está listo para retirar del taller.</w:t>
      </w:r>
    </w:p>
    <w:p w14:paraId="0D76FC3E" w14:textId="77777777" w:rsidR="00A2494A" w:rsidRPr="00A2494A" w:rsidRDefault="00A2494A" w:rsidP="002A6860">
      <w:pPr>
        <w:ind w:firstLine="720"/>
        <w:jc w:val="both"/>
        <w:rPr>
          <w:rFonts w:ascii="Arial" w:eastAsia="Arial" w:hAnsi="Arial" w:cs="Arial"/>
          <w:b w:val="0"/>
          <w:color w:val="000000"/>
          <w:sz w:val="22"/>
          <w:lang w:val="es-AR" w:eastAsia="es-AR"/>
        </w:rPr>
      </w:pPr>
      <w:r w:rsidRPr="00A2494A">
        <w:rPr>
          <w:rFonts w:ascii="Arial" w:eastAsia="Arial" w:hAnsi="Arial" w:cs="Arial"/>
          <w:b w:val="0"/>
          <w:color w:val="000000"/>
          <w:sz w:val="22"/>
          <w:lang w:val="es-AR" w:eastAsia="es-AR"/>
        </w:rPr>
        <w:t xml:space="preserve">Luego de realizado el diagnóstico y el presupuesto estimado, el sistema notificará al cliente sobre el costo y los detalles del presupuesto, permitiendo al cliente aceptar o rechazar el presupuesto de la orden de trabajo, total o parcialmente. Una vez aceptado dicho presupuesto, el encargado del taller podrá asignar el vehículo a uno o más mecánicos para que comiencen a trabajar, el sistema enviará de forma automática toda la información del trabajo que hay que realizar y sobre qué vehículo a los dispositivos de cada mecánico. </w:t>
      </w:r>
    </w:p>
    <w:p w14:paraId="173D87AE" w14:textId="0872476A" w:rsidR="00A2494A" w:rsidRPr="00A2494A" w:rsidRDefault="00A2494A" w:rsidP="002A6860">
      <w:pPr>
        <w:ind w:firstLine="720"/>
        <w:jc w:val="both"/>
        <w:rPr>
          <w:rFonts w:ascii="Arial" w:eastAsia="Arial" w:hAnsi="Arial" w:cs="Arial"/>
          <w:b w:val="0"/>
          <w:color w:val="000000"/>
          <w:sz w:val="22"/>
          <w:lang w:val="es-AR" w:eastAsia="es-AR"/>
        </w:rPr>
      </w:pPr>
      <w:r w:rsidRPr="00A2494A">
        <w:rPr>
          <w:rFonts w:ascii="Arial" w:eastAsia="Arial" w:hAnsi="Arial" w:cs="Arial"/>
          <w:b w:val="0"/>
          <w:color w:val="000000"/>
          <w:sz w:val="22"/>
          <w:lang w:val="es-AR" w:eastAsia="es-AR"/>
        </w:rPr>
        <w:t>Cuando se cierra la orden de trabajo, el sistema notifica al cliente que el vehículo está listo para que lo retire</w:t>
      </w:r>
      <w:r w:rsidR="00474CCF">
        <w:rPr>
          <w:rFonts w:ascii="Arial" w:eastAsia="Arial" w:hAnsi="Arial" w:cs="Arial"/>
          <w:b w:val="0"/>
          <w:color w:val="000000"/>
          <w:sz w:val="22"/>
          <w:lang w:val="es-AR" w:eastAsia="es-AR"/>
        </w:rPr>
        <w:t xml:space="preserve">, </w:t>
      </w:r>
      <w:r w:rsidR="00D61035">
        <w:rPr>
          <w:rFonts w:ascii="Arial" w:eastAsia="Arial" w:hAnsi="Arial" w:cs="Arial"/>
          <w:b w:val="0"/>
          <w:color w:val="000000"/>
          <w:sz w:val="22"/>
          <w:lang w:val="es-AR" w:eastAsia="es-AR"/>
        </w:rPr>
        <w:t>donde toda la administración de los pagos y generación de facturas queda fuera del alcance de este sistema.</w:t>
      </w:r>
    </w:p>
    <w:p w14:paraId="0438E30B" w14:textId="32EB4322" w:rsidR="00481591" w:rsidRPr="00D61035" w:rsidRDefault="00481591" w:rsidP="00474CCF">
      <w:pPr>
        <w:jc w:val="both"/>
        <w:rPr>
          <w:rFonts w:ascii="Arial" w:eastAsia="Arial" w:hAnsi="Arial" w:cs="Arial"/>
          <w:b w:val="0"/>
          <w:color w:val="000000"/>
          <w:sz w:val="10"/>
          <w:szCs w:val="10"/>
          <w:lang w:val="es-AR" w:eastAsia="es-AR"/>
        </w:rPr>
      </w:pPr>
    </w:p>
    <w:p w14:paraId="067B4DEA" w14:textId="68D63BDF" w:rsidR="00481591" w:rsidRPr="00984280" w:rsidRDefault="00481591" w:rsidP="00474CCF">
      <w:pPr>
        <w:pStyle w:val="Ttulo2"/>
        <w:jc w:val="both"/>
        <w:rPr>
          <w:rFonts w:asciiTheme="majorHAnsi" w:hAnsiTheme="majorHAnsi" w:cstheme="majorHAnsi"/>
          <w:bCs/>
          <w:smallCaps/>
          <w:noProof/>
          <w:color w:val="auto"/>
          <w:sz w:val="32"/>
          <w:szCs w:val="24"/>
        </w:rPr>
      </w:pPr>
      <w:bookmarkStart w:id="7" w:name="_Toc118037212"/>
      <w:r w:rsidRPr="00984280">
        <w:rPr>
          <w:rFonts w:asciiTheme="majorHAnsi" w:hAnsiTheme="majorHAnsi" w:cstheme="majorHAnsi"/>
          <w:bCs/>
          <w:smallCaps/>
          <w:noProof/>
          <w:color w:val="auto"/>
          <w:sz w:val="32"/>
          <w:szCs w:val="24"/>
        </w:rPr>
        <w:lastRenderedPageBreak/>
        <w:t>Perspectiva del producto</w:t>
      </w:r>
      <w:bookmarkEnd w:id="7"/>
    </w:p>
    <w:p w14:paraId="7DC3BEA3" w14:textId="25EC5C79" w:rsidR="004A4CD6" w:rsidRPr="004A4CD6" w:rsidRDefault="004A4CD6" w:rsidP="00474CCF">
      <w:pPr>
        <w:pStyle w:val="Ttulo3"/>
        <w:jc w:val="both"/>
        <w:rPr>
          <w:smallCaps/>
          <w:color w:val="auto"/>
        </w:rPr>
      </w:pPr>
      <w:bookmarkStart w:id="8" w:name="_Toc118037213"/>
      <w:r w:rsidRPr="004A4CD6">
        <w:rPr>
          <w:smallCaps/>
          <w:color w:val="auto"/>
        </w:rPr>
        <w:t xml:space="preserve">Interfaces de </w:t>
      </w:r>
      <w:r w:rsidR="00D22528">
        <w:rPr>
          <w:smallCaps/>
          <w:color w:val="auto"/>
        </w:rPr>
        <w:t>u</w:t>
      </w:r>
      <w:r w:rsidRPr="004A4CD6">
        <w:rPr>
          <w:smallCaps/>
          <w:color w:val="auto"/>
        </w:rPr>
        <w:t>suario</w:t>
      </w:r>
      <w:bookmarkEnd w:id="8"/>
    </w:p>
    <w:p w14:paraId="4B63C455" w14:textId="45EC42C5" w:rsidR="00481591" w:rsidRDefault="00481591"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Para que el administrador del taller pueda manejar el sistema con éxito y eficazmente, la aplicación deber</w:t>
      </w:r>
      <w:r w:rsidR="00D61035">
        <w:rPr>
          <w:rFonts w:ascii="Arial" w:eastAsia="Arial" w:hAnsi="Arial" w:cs="Arial"/>
          <w:b w:val="0"/>
          <w:color w:val="000000"/>
          <w:sz w:val="22"/>
          <w:lang w:val="es-AR" w:eastAsia="es-AR"/>
        </w:rPr>
        <w:t>á</w:t>
      </w:r>
      <w:r>
        <w:rPr>
          <w:rFonts w:ascii="Arial" w:eastAsia="Arial" w:hAnsi="Arial" w:cs="Arial"/>
          <w:b w:val="0"/>
          <w:color w:val="000000"/>
          <w:sz w:val="22"/>
          <w:lang w:val="es-AR" w:eastAsia="es-AR"/>
        </w:rPr>
        <w:t xml:space="preserve"> manejar pocas ventanas, con mensajes </w:t>
      </w:r>
      <w:r w:rsidR="00D61035">
        <w:rPr>
          <w:rFonts w:ascii="Arial" w:eastAsia="Arial" w:hAnsi="Arial" w:cs="Arial"/>
          <w:b w:val="0"/>
          <w:color w:val="000000"/>
          <w:sz w:val="22"/>
          <w:lang w:val="es-AR" w:eastAsia="es-AR"/>
        </w:rPr>
        <w:t>concisos</w:t>
      </w:r>
      <w:r>
        <w:rPr>
          <w:rFonts w:ascii="Arial" w:eastAsia="Arial" w:hAnsi="Arial" w:cs="Arial"/>
          <w:b w:val="0"/>
          <w:color w:val="000000"/>
          <w:sz w:val="22"/>
          <w:lang w:val="es-AR" w:eastAsia="es-AR"/>
        </w:rPr>
        <w:t xml:space="preserve"> y orientado</w:t>
      </w:r>
      <w:r w:rsidR="00D61035">
        <w:rPr>
          <w:rFonts w:ascii="Arial" w:eastAsia="Arial" w:hAnsi="Arial" w:cs="Arial"/>
          <w:b w:val="0"/>
          <w:color w:val="000000"/>
          <w:sz w:val="22"/>
          <w:lang w:val="es-AR" w:eastAsia="es-AR"/>
        </w:rPr>
        <w:t>s a todo tipo</w:t>
      </w:r>
      <w:r>
        <w:rPr>
          <w:rFonts w:ascii="Arial" w:eastAsia="Arial" w:hAnsi="Arial" w:cs="Arial"/>
          <w:b w:val="0"/>
          <w:color w:val="000000"/>
          <w:sz w:val="22"/>
          <w:lang w:val="es-AR" w:eastAsia="es-AR"/>
        </w:rPr>
        <w:t xml:space="preserve"> </w:t>
      </w:r>
      <w:r w:rsidR="00D61035">
        <w:rPr>
          <w:rFonts w:ascii="Arial" w:eastAsia="Arial" w:hAnsi="Arial" w:cs="Arial"/>
          <w:b w:val="0"/>
          <w:color w:val="000000"/>
          <w:sz w:val="22"/>
          <w:lang w:val="es-AR" w:eastAsia="es-AR"/>
        </w:rPr>
        <w:t xml:space="preserve">de usuarios. </w:t>
      </w:r>
      <w:r>
        <w:rPr>
          <w:rFonts w:ascii="Arial" w:eastAsia="Arial" w:hAnsi="Arial" w:cs="Arial"/>
          <w:b w:val="0"/>
          <w:color w:val="000000"/>
          <w:sz w:val="22"/>
          <w:lang w:val="es-AR" w:eastAsia="es-AR"/>
        </w:rPr>
        <w:t xml:space="preserve">La herramienta, además, deberá apuntar en todo momento a mantener la consistencia y correctitud de los datos, por la importancia de éstos. </w:t>
      </w:r>
    </w:p>
    <w:p w14:paraId="365C5E68" w14:textId="7449872A" w:rsidR="005562F5" w:rsidRPr="005562F5" w:rsidRDefault="004A4CD6" w:rsidP="005562F5">
      <w:pPr>
        <w:pStyle w:val="Ttulo3"/>
        <w:jc w:val="both"/>
        <w:rPr>
          <w:smallCaps/>
          <w:color w:val="auto"/>
        </w:rPr>
      </w:pPr>
      <w:bookmarkStart w:id="9" w:name="_Toc118037214"/>
      <w:r w:rsidRPr="004A4CD6">
        <w:rPr>
          <w:smallCaps/>
          <w:color w:val="auto"/>
        </w:rPr>
        <w:t xml:space="preserve">Interfaces de </w:t>
      </w:r>
      <w:r w:rsidR="00D22528">
        <w:rPr>
          <w:smallCaps/>
          <w:color w:val="auto"/>
        </w:rPr>
        <w:t>h</w:t>
      </w:r>
      <w:r w:rsidRPr="004A4CD6">
        <w:rPr>
          <w:smallCaps/>
          <w:color w:val="auto"/>
        </w:rPr>
        <w:t>ardware</w:t>
      </w:r>
      <w:bookmarkEnd w:id="9"/>
    </w:p>
    <w:p w14:paraId="55460ED5" w14:textId="1FBF7DC6" w:rsidR="005562F5" w:rsidRDefault="004A4CD6"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En cuanto a las interfaces de hardware necesarias en nuestro sistema</w:t>
      </w:r>
      <w:r w:rsidR="00D61035">
        <w:rPr>
          <w:rFonts w:ascii="Arial" w:eastAsia="Arial" w:hAnsi="Arial" w:cs="Arial"/>
          <w:b w:val="0"/>
          <w:color w:val="000000"/>
          <w:sz w:val="22"/>
          <w:lang w:val="es-AR" w:eastAsia="es-AR"/>
        </w:rPr>
        <w:t xml:space="preserve">, </w:t>
      </w:r>
      <w:r w:rsidR="005562F5">
        <w:rPr>
          <w:rFonts w:ascii="Arial" w:eastAsia="Arial" w:hAnsi="Arial" w:cs="Arial"/>
          <w:b w:val="0"/>
          <w:color w:val="000000"/>
          <w:sz w:val="22"/>
          <w:lang w:val="es-AR" w:eastAsia="es-AR"/>
        </w:rPr>
        <w:t xml:space="preserve">será necesaria una computadora </w:t>
      </w:r>
      <w:r w:rsidR="00D61035">
        <w:rPr>
          <w:rFonts w:ascii="Arial" w:eastAsia="Arial" w:hAnsi="Arial" w:cs="Arial"/>
          <w:b w:val="0"/>
          <w:color w:val="000000"/>
          <w:sz w:val="22"/>
          <w:lang w:val="es-AR" w:eastAsia="es-AR"/>
        </w:rPr>
        <w:t xml:space="preserve">y conexión a Internet. </w:t>
      </w:r>
    </w:p>
    <w:p w14:paraId="67685056" w14:textId="0CCECBFE" w:rsidR="005562F5" w:rsidRDefault="005562F5" w:rsidP="002A6860">
      <w:pPr>
        <w:ind w:firstLine="720"/>
        <w:jc w:val="both"/>
        <w:rPr>
          <w:rFonts w:ascii="Arial" w:eastAsia="Arial" w:hAnsi="Arial" w:cs="Arial"/>
          <w:b w:val="0"/>
          <w:color w:val="000000"/>
          <w:sz w:val="22"/>
          <w:lang w:val="es-AR" w:eastAsia="es-AR"/>
        </w:rPr>
      </w:pPr>
      <w:r>
        <w:rPr>
          <w:rFonts w:ascii="Arial" w:eastAsia="Arial" w:hAnsi="Arial" w:cs="Arial"/>
          <w:b w:val="0"/>
          <w:color w:val="000000"/>
          <w:sz w:val="22"/>
          <w:lang w:val="es-AR" w:eastAsia="es-AR"/>
        </w:rPr>
        <w:t xml:space="preserve">Por otra parte, también serán necesarias tablets para los distintos mecánicos donde podrán recibir las ordenes de trabajo con sus detalles para posteriormente ir actualizando el avance de dicha orden. </w:t>
      </w:r>
    </w:p>
    <w:p w14:paraId="74747D5A" w14:textId="77777777" w:rsidR="005562F5" w:rsidRPr="005562F5" w:rsidRDefault="005562F5" w:rsidP="00474CCF">
      <w:pPr>
        <w:jc w:val="both"/>
        <w:rPr>
          <w:rFonts w:ascii="Arial" w:eastAsia="Arial" w:hAnsi="Arial" w:cs="Arial"/>
          <w:b w:val="0"/>
          <w:color w:val="000000"/>
          <w:sz w:val="14"/>
          <w:szCs w:val="14"/>
          <w:lang w:val="es-AR" w:eastAsia="es-AR"/>
        </w:rPr>
      </w:pPr>
    </w:p>
    <w:p w14:paraId="1AC27BE4" w14:textId="1BB4703D" w:rsidR="005562F5" w:rsidRPr="005562F5" w:rsidRDefault="005562F5" w:rsidP="005562F5">
      <w:pPr>
        <w:pStyle w:val="Ttulo2"/>
        <w:jc w:val="both"/>
        <w:rPr>
          <w:rFonts w:asciiTheme="majorHAnsi" w:hAnsiTheme="majorHAnsi" w:cstheme="majorHAnsi"/>
          <w:bCs/>
          <w:smallCaps/>
          <w:noProof/>
          <w:color w:val="auto"/>
          <w:sz w:val="32"/>
          <w:szCs w:val="24"/>
        </w:rPr>
      </w:pPr>
      <w:bookmarkStart w:id="10" w:name="_Toc118037215"/>
      <w:r w:rsidRPr="005562F5">
        <w:rPr>
          <w:rFonts w:asciiTheme="majorHAnsi" w:hAnsiTheme="majorHAnsi" w:cstheme="majorHAnsi"/>
          <w:bCs/>
          <w:smallCaps/>
          <w:noProof/>
          <w:color w:val="auto"/>
          <w:sz w:val="32"/>
          <w:szCs w:val="24"/>
        </w:rPr>
        <w:t>Restricciones y dependencias</w:t>
      </w:r>
      <w:bookmarkEnd w:id="10"/>
    </w:p>
    <w:p w14:paraId="3217A0F0" w14:textId="77777777" w:rsidR="005562F5" w:rsidRPr="005562F5" w:rsidRDefault="005562F5" w:rsidP="005562F5">
      <w:pPr>
        <w:numPr>
          <w:ilvl w:val="0"/>
          <w:numId w:val="2"/>
        </w:numPr>
        <w:jc w:val="both"/>
        <w:rPr>
          <w:rFonts w:ascii="Arial" w:eastAsia="Arial" w:hAnsi="Arial" w:cs="Arial"/>
          <w:b w:val="0"/>
          <w:color w:val="000000"/>
          <w:sz w:val="22"/>
          <w:lang w:val="es-AR" w:eastAsia="es-AR"/>
        </w:rPr>
      </w:pPr>
      <w:r w:rsidRPr="005562F5">
        <w:rPr>
          <w:rFonts w:ascii="Arial" w:eastAsia="Arial" w:hAnsi="Arial" w:cs="Arial"/>
          <w:b w:val="0"/>
          <w:color w:val="000000"/>
          <w:sz w:val="22"/>
          <w:lang w:val="es-AR" w:eastAsia="es-AR"/>
        </w:rPr>
        <w:t>Los mecánicos y el encargado del taller deben contar con conexión a internet para poder autenticarse en la aplicación y hacer uso de la misma.</w:t>
      </w:r>
    </w:p>
    <w:p w14:paraId="4F85D920" w14:textId="77777777" w:rsidR="005562F5" w:rsidRPr="005562F5" w:rsidRDefault="005562F5" w:rsidP="005562F5">
      <w:pPr>
        <w:numPr>
          <w:ilvl w:val="0"/>
          <w:numId w:val="2"/>
        </w:numPr>
        <w:jc w:val="both"/>
        <w:rPr>
          <w:rFonts w:ascii="Arial" w:eastAsia="Arial" w:hAnsi="Arial" w:cs="Arial"/>
          <w:b w:val="0"/>
          <w:color w:val="000000"/>
          <w:sz w:val="22"/>
          <w:lang w:val="es-AR" w:eastAsia="es-AR"/>
        </w:rPr>
      </w:pPr>
      <w:r w:rsidRPr="005562F5">
        <w:rPr>
          <w:rFonts w:ascii="Arial" w:eastAsia="Arial" w:hAnsi="Arial" w:cs="Arial"/>
          <w:b w:val="0"/>
          <w:color w:val="000000"/>
          <w:sz w:val="22"/>
          <w:lang w:val="es-AR" w:eastAsia="es-AR"/>
        </w:rPr>
        <w:t xml:space="preserve">Si la conexión con la base de datos se ve interrumpida o se genera cualquier otro tipo de fallo durante alguna transacción interna en nuestro sistema, la aplicación no permitirá realizar ni continuar ningún tipo de flujo o gestión. </w:t>
      </w:r>
    </w:p>
    <w:p w14:paraId="36CE74D4" w14:textId="2D5926B6" w:rsidR="004F1236" w:rsidRDefault="005562F5" w:rsidP="008D7387">
      <w:pPr>
        <w:numPr>
          <w:ilvl w:val="0"/>
          <w:numId w:val="2"/>
        </w:numPr>
        <w:jc w:val="both"/>
        <w:rPr>
          <w:rFonts w:ascii="Arial" w:eastAsia="Arial" w:hAnsi="Arial" w:cs="Arial"/>
          <w:b w:val="0"/>
          <w:color w:val="auto"/>
          <w:sz w:val="22"/>
          <w:lang w:val="es-AR" w:eastAsia="es-AR"/>
        </w:rPr>
      </w:pPr>
      <w:r w:rsidRPr="005562F5">
        <w:rPr>
          <w:rFonts w:ascii="Arial" w:eastAsia="Arial" w:hAnsi="Arial" w:cs="Arial"/>
          <w:b w:val="0"/>
          <w:color w:val="000000"/>
          <w:sz w:val="22"/>
          <w:lang w:val="es-AR" w:eastAsia="es-AR"/>
        </w:rPr>
        <w:t>Si la conexión con el servidor Exchange se ve interrumpida o se genera cualquier otro tipo de fallo, se verá interrumpida la notificación a través de e-mails hacia los clientes</w:t>
      </w:r>
      <w:r w:rsidR="00D61035">
        <w:rPr>
          <w:rFonts w:ascii="Arial" w:eastAsia="Arial" w:hAnsi="Arial" w:cs="Arial"/>
          <w:b w:val="0"/>
          <w:color w:val="000000"/>
          <w:sz w:val="22"/>
          <w:lang w:val="es-AR" w:eastAsia="es-AR"/>
        </w:rPr>
        <w:t>, hasta que se restablezca la conexión, luego se enviarán los e-mails pendientes</w:t>
      </w:r>
      <w:r w:rsidRPr="005562F5">
        <w:rPr>
          <w:rFonts w:ascii="Arial" w:eastAsia="Arial" w:hAnsi="Arial" w:cs="Arial"/>
          <w:b w:val="0"/>
          <w:color w:val="000000"/>
          <w:sz w:val="22"/>
          <w:lang w:val="es-AR" w:eastAsia="es-AR"/>
        </w:rPr>
        <w:t>.</w:t>
      </w:r>
    </w:p>
    <w:p w14:paraId="57AF01F8" w14:textId="77777777" w:rsidR="008D7387" w:rsidRPr="008D7387" w:rsidRDefault="008D7387" w:rsidP="008D7387">
      <w:pPr>
        <w:ind w:left="720"/>
        <w:jc w:val="both"/>
        <w:rPr>
          <w:rFonts w:ascii="Arial" w:eastAsia="Arial" w:hAnsi="Arial" w:cs="Arial"/>
          <w:b w:val="0"/>
          <w:color w:val="auto"/>
          <w:sz w:val="22"/>
          <w:lang w:val="es-AR" w:eastAsia="es-AR"/>
        </w:rPr>
      </w:pPr>
    </w:p>
    <w:p w14:paraId="750B824A" w14:textId="19B450CF" w:rsidR="008D0BEF" w:rsidRPr="00984280" w:rsidRDefault="008D0BEF" w:rsidP="008D0BEF">
      <w:pPr>
        <w:pStyle w:val="Ttulo2"/>
        <w:jc w:val="both"/>
        <w:rPr>
          <w:rFonts w:asciiTheme="majorHAnsi" w:hAnsiTheme="majorHAnsi" w:cstheme="majorHAnsi"/>
          <w:bCs/>
          <w:smallCaps/>
          <w:noProof/>
          <w:color w:val="auto"/>
          <w:sz w:val="32"/>
          <w:szCs w:val="24"/>
        </w:rPr>
      </w:pPr>
      <w:bookmarkStart w:id="11" w:name="_Toc118037216"/>
      <w:r w:rsidRPr="00984280">
        <w:rPr>
          <w:rFonts w:asciiTheme="majorHAnsi" w:hAnsiTheme="majorHAnsi" w:cstheme="majorHAnsi"/>
          <w:bCs/>
          <w:smallCaps/>
          <w:noProof/>
          <w:color w:val="auto"/>
          <w:sz w:val="32"/>
          <w:szCs w:val="24"/>
        </w:rPr>
        <w:t>Características de los usuarios</w:t>
      </w:r>
      <w:bookmarkEnd w:id="11"/>
    </w:p>
    <w:tbl>
      <w:tblPr>
        <w:tblW w:w="913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1985"/>
        <w:gridCol w:w="1984"/>
        <w:gridCol w:w="3324"/>
      </w:tblGrid>
      <w:tr w:rsidR="008D0BEF" w:rsidRPr="008D0BEF" w14:paraId="5C9C34F6" w14:textId="77777777" w:rsidTr="008D0BEF">
        <w:tc>
          <w:tcPr>
            <w:tcW w:w="1843" w:type="dxa"/>
            <w:shd w:val="clear" w:color="auto" w:fill="C00000"/>
            <w:tcMar>
              <w:top w:w="100" w:type="dxa"/>
              <w:left w:w="100" w:type="dxa"/>
              <w:bottom w:w="100" w:type="dxa"/>
              <w:right w:w="100" w:type="dxa"/>
            </w:tcMar>
          </w:tcPr>
          <w:p w14:paraId="2016A750" w14:textId="77777777" w:rsidR="008D0BEF" w:rsidRPr="008D0BEF" w:rsidRDefault="008D0BEF" w:rsidP="008D0BEF">
            <w:pPr>
              <w:widowControl w:val="0"/>
              <w:spacing w:line="240" w:lineRule="auto"/>
              <w:jc w:val="center"/>
              <w:rPr>
                <w:rFonts w:ascii="Arial" w:eastAsia="Arial" w:hAnsi="Arial" w:cs="Arial"/>
                <w:b w:val="0"/>
                <w:color w:val="FFFFFF"/>
                <w:sz w:val="22"/>
                <w:lang w:val="es-AR" w:eastAsia="es-AR"/>
              </w:rPr>
            </w:pPr>
            <w:r w:rsidRPr="008D0BEF">
              <w:rPr>
                <w:rFonts w:ascii="Arial" w:eastAsia="Arial" w:hAnsi="Arial" w:cs="Arial"/>
                <w:b w:val="0"/>
                <w:color w:val="FFFFFF"/>
                <w:sz w:val="22"/>
                <w:lang w:val="es-AR" w:eastAsia="es-AR"/>
              </w:rPr>
              <w:t>Tipo de Usuario</w:t>
            </w:r>
          </w:p>
        </w:tc>
        <w:tc>
          <w:tcPr>
            <w:tcW w:w="1985" w:type="dxa"/>
            <w:shd w:val="clear" w:color="auto" w:fill="C00000"/>
            <w:tcMar>
              <w:top w:w="100" w:type="dxa"/>
              <w:left w:w="100" w:type="dxa"/>
              <w:bottom w:w="100" w:type="dxa"/>
              <w:right w:w="100" w:type="dxa"/>
            </w:tcMar>
          </w:tcPr>
          <w:p w14:paraId="201D7311" w14:textId="77777777" w:rsidR="008D0BEF" w:rsidRPr="008D0BEF" w:rsidRDefault="008D0BEF" w:rsidP="008D0BEF">
            <w:pPr>
              <w:widowControl w:val="0"/>
              <w:spacing w:line="240" w:lineRule="auto"/>
              <w:jc w:val="center"/>
              <w:rPr>
                <w:rFonts w:ascii="Arial" w:eastAsia="Arial" w:hAnsi="Arial" w:cs="Arial"/>
                <w:b w:val="0"/>
                <w:color w:val="FFFFFF"/>
                <w:sz w:val="22"/>
                <w:lang w:val="es-AR" w:eastAsia="es-AR"/>
              </w:rPr>
            </w:pPr>
            <w:r w:rsidRPr="008D0BEF">
              <w:rPr>
                <w:rFonts w:ascii="Arial" w:eastAsia="Arial" w:hAnsi="Arial" w:cs="Arial"/>
                <w:b w:val="0"/>
                <w:color w:val="FFFFFF"/>
                <w:sz w:val="22"/>
                <w:lang w:val="es-AR" w:eastAsia="es-AR"/>
              </w:rPr>
              <w:t>Formación</w:t>
            </w:r>
          </w:p>
        </w:tc>
        <w:tc>
          <w:tcPr>
            <w:tcW w:w="1984" w:type="dxa"/>
            <w:shd w:val="clear" w:color="auto" w:fill="C00000"/>
            <w:tcMar>
              <w:top w:w="100" w:type="dxa"/>
              <w:left w:w="100" w:type="dxa"/>
              <w:bottom w:w="100" w:type="dxa"/>
              <w:right w:w="100" w:type="dxa"/>
            </w:tcMar>
          </w:tcPr>
          <w:p w14:paraId="24D42633" w14:textId="77777777" w:rsidR="008D0BEF" w:rsidRPr="008D0BEF" w:rsidRDefault="008D0BEF" w:rsidP="008D0BEF">
            <w:pPr>
              <w:widowControl w:val="0"/>
              <w:spacing w:line="240" w:lineRule="auto"/>
              <w:jc w:val="center"/>
              <w:rPr>
                <w:rFonts w:ascii="Arial" w:eastAsia="Arial" w:hAnsi="Arial" w:cs="Arial"/>
                <w:b w:val="0"/>
                <w:color w:val="FFFFFF"/>
                <w:sz w:val="22"/>
                <w:lang w:val="es-AR" w:eastAsia="es-AR"/>
              </w:rPr>
            </w:pPr>
            <w:r w:rsidRPr="008D0BEF">
              <w:rPr>
                <w:rFonts w:ascii="Arial" w:eastAsia="Arial" w:hAnsi="Arial" w:cs="Arial"/>
                <w:b w:val="0"/>
                <w:color w:val="FFFFFF"/>
                <w:sz w:val="22"/>
                <w:lang w:val="es-AR" w:eastAsia="es-AR"/>
              </w:rPr>
              <w:t>Habilidades</w:t>
            </w:r>
          </w:p>
        </w:tc>
        <w:tc>
          <w:tcPr>
            <w:tcW w:w="3324" w:type="dxa"/>
            <w:shd w:val="clear" w:color="auto" w:fill="C00000"/>
            <w:tcMar>
              <w:top w:w="100" w:type="dxa"/>
              <w:left w:w="100" w:type="dxa"/>
              <w:bottom w:w="100" w:type="dxa"/>
              <w:right w:w="100" w:type="dxa"/>
            </w:tcMar>
          </w:tcPr>
          <w:p w14:paraId="79CA2FE4" w14:textId="77777777" w:rsidR="008D0BEF" w:rsidRPr="008D0BEF" w:rsidRDefault="008D0BEF" w:rsidP="008D0BEF">
            <w:pPr>
              <w:widowControl w:val="0"/>
              <w:spacing w:line="240" w:lineRule="auto"/>
              <w:jc w:val="center"/>
              <w:rPr>
                <w:rFonts w:ascii="Arial" w:eastAsia="Arial" w:hAnsi="Arial" w:cs="Arial"/>
                <w:b w:val="0"/>
                <w:color w:val="FFFFFF"/>
                <w:sz w:val="22"/>
                <w:lang w:val="es-AR" w:eastAsia="es-AR"/>
              </w:rPr>
            </w:pPr>
            <w:r w:rsidRPr="008D0BEF">
              <w:rPr>
                <w:rFonts w:ascii="Arial" w:eastAsia="Arial" w:hAnsi="Arial" w:cs="Arial"/>
                <w:b w:val="0"/>
                <w:color w:val="FFFFFF"/>
                <w:sz w:val="22"/>
                <w:lang w:val="es-AR" w:eastAsia="es-AR"/>
              </w:rPr>
              <w:t>Actividades</w:t>
            </w:r>
          </w:p>
        </w:tc>
      </w:tr>
      <w:tr w:rsidR="008D0BEF" w:rsidRPr="008D0BEF" w14:paraId="7F73434A" w14:textId="77777777" w:rsidTr="008D0BEF">
        <w:tc>
          <w:tcPr>
            <w:tcW w:w="1843" w:type="dxa"/>
            <w:shd w:val="clear" w:color="auto" w:fill="auto"/>
            <w:tcMar>
              <w:top w:w="100" w:type="dxa"/>
              <w:left w:w="100" w:type="dxa"/>
              <w:bottom w:w="100" w:type="dxa"/>
              <w:right w:w="100" w:type="dxa"/>
            </w:tcMar>
          </w:tcPr>
          <w:p w14:paraId="2E39EA8F" w14:textId="77777777" w:rsidR="008D0BEF" w:rsidRPr="008D0BEF" w:rsidRDefault="008D0BEF" w:rsidP="008D0BEF">
            <w:pPr>
              <w:widowControl w:val="0"/>
              <w:spacing w:line="240" w:lineRule="auto"/>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Mecánico</w:t>
            </w:r>
          </w:p>
        </w:tc>
        <w:tc>
          <w:tcPr>
            <w:tcW w:w="1985" w:type="dxa"/>
            <w:shd w:val="clear" w:color="auto" w:fill="auto"/>
            <w:tcMar>
              <w:top w:w="100" w:type="dxa"/>
              <w:left w:w="100" w:type="dxa"/>
              <w:bottom w:w="100" w:type="dxa"/>
              <w:right w:w="100" w:type="dxa"/>
            </w:tcMar>
          </w:tcPr>
          <w:p w14:paraId="7EE8466A" w14:textId="77777777" w:rsidR="008D0BEF" w:rsidRPr="008D0BEF" w:rsidRDefault="008D0BEF" w:rsidP="008D0BEF">
            <w:pPr>
              <w:widowControl w:val="0"/>
              <w:spacing w:line="240" w:lineRule="auto"/>
              <w:jc w:val="both"/>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Capacitación de uso</w:t>
            </w:r>
          </w:p>
        </w:tc>
        <w:tc>
          <w:tcPr>
            <w:tcW w:w="1984" w:type="dxa"/>
            <w:shd w:val="clear" w:color="auto" w:fill="auto"/>
            <w:tcMar>
              <w:top w:w="100" w:type="dxa"/>
              <w:left w:w="100" w:type="dxa"/>
              <w:bottom w:w="100" w:type="dxa"/>
              <w:right w:w="100" w:type="dxa"/>
            </w:tcMar>
          </w:tcPr>
          <w:p w14:paraId="2FE241E0" w14:textId="77777777" w:rsidR="008D0BEF" w:rsidRPr="008D0BEF" w:rsidRDefault="008D0BEF" w:rsidP="008D0BEF">
            <w:pPr>
              <w:widowControl w:val="0"/>
              <w:spacing w:line="240" w:lineRule="auto"/>
              <w:jc w:val="both"/>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Manejo básico de web.</w:t>
            </w:r>
          </w:p>
        </w:tc>
        <w:tc>
          <w:tcPr>
            <w:tcW w:w="3324" w:type="dxa"/>
            <w:shd w:val="clear" w:color="auto" w:fill="auto"/>
            <w:tcMar>
              <w:top w:w="100" w:type="dxa"/>
              <w:left w:w="100" w:type="dxa"/>
              <w:bottom w:w="100" w:type="dxa"/>
              <w:right w:w="100" w:type="dxa"/>
            </w:tcMar>
          </w:tcPr>
          <w:p w14:paraId="16060179" w14:textId="77777777" w:rsidR="008D0BEF" w:rsidRPr="008D0BEF" w:rsidRDefault="008D0BEF" w:rsidP="008D0BEF">
            <w:pPr>
              <w:widowControl w:val="0"/>
              <w:spacing w:line="240" w:lineRule="auto"/>
              <w:jc w:val="both"/>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Actualizar la orden de trabajo de acuerdo a la etapa que se está realizando.</w:t>
            </w:r>
          </w:p>
        </w:tc>
      </w:tr>
      <w:tr w:rsidR="008D0BEF" w:rsidRPr="004B729F" w14:paraId="0FAA47FF" w14:textId="77777777" w:rsidTr="008D0BEF">
        <w:tc>
          <w:tcPr>
            <w:tcW w:w="1843" w:type="dxa"/>
            <w:shd w:val="clear" w:color="auto" w:fill="auto"/>
            <w:tcMar>
              <w:top w:w="100" w:type="dxa"/>
              <w:left w:w="100" w:type="dxa"/>
              <w:bottom w:w="100" w:type="dxa"/>
              <w:right w:w="100" w:type="dxa"/>
            </w:tcMar>
          </w:tcPr>
          <w:p w14:paraId="03E960E7" w14:textId="77777777" w:rsidR="008D0BEF" w:rsidRPr="008D0BEF" w:rsidRDefault="008D0BEF" w:rsidP="008D0BEF">
            <w:pPr>
              <w:widowControl w:val="0"/>
              <w:spacing w:line="240" w:lineRule="auto"/>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Encargado del taller</w:t>
            </w:r>
          </w:p>
        </w:tc>
        <w:tc>
          <w:tcPr>
            <w:tcW w:w="1985" w:type="dxa"/>
            <w:shd w:val="clear" w:color="auto" w:fill="auto"/>
            <w:tcMar>
              <w:top w:w="100" w:type="dxa"/>
              <w:left w:w="100" w:type="dxa"/>
              <w:bottom w:w="100" w:type="dxa"/>
              <w:right w:w="100" w:type="dxa"/>
            </w:tcMar>
          </w:tcPr>
          <w:p w14:paraId="2B372A80" w14:textId="77777777" w:rsidR="008D0BEF" w:rsidRPr="008D0BEF" w:rsidRDefault="008D0BEF" w:rsidP="008D0BEF">
            <w:pPr>
              <w:widowControl w:val="0"/>
              <w:spacing w:line="240" w:lineRule="auto"/>
              <w:jc w:val="both"/>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Capacitación de uso</w:t>
            </w:r>
          </w:p>
        </w:tc>
        <w:tc>
          <w:tcPr>
            <w:tcW w:w="1984" w:type="dxa"/>
            <w:shd w:val="clear" w:color="auto" w:fill="auto"/>
            <w:tcMar>
              <w:top w:w="100" w:type="dxa"/>
              <w:left w:w="100" w:type="dxa"/>
              <w:bottom w:w="100" w:type="dxa"/>
              <w:right w:w="100" w:type="dxa"/>
            </w:tcMar>
          </w:tcPr>
          <w:p w14:paraId="7E664D42" w14:textId="77777777" w:rsidR="008D0BEF" w:rsidRPr="008D0BEF" w:rsidRDefault="008D0BEF" w:rsidP="008D0BEF">
            <w:pPr>
              <w:widowControl w:val="0"/>
              <w:spacing w:line="240" w:lineRule="auto"/>
              <w:jc w:val="both"/>
              <w:rPr>
                <w:rFonts w:ascii="Arial" w:eastAsia="Arial" w:hAnsi="Arial" w:cs="Arial"/>
                <w:b w:val="0"/>
                <w:color w:val="auto"/>
                <w:sz w:val="22"/>
                <w:lang w:val="es-AR" w:eastAsia="es-AR"/>
              </w:rPr>
            </w:pPr>
            <w:r w:rsidRPr="008D0BEF">
              <w:rPr>
                <w:rFonts w:ascii="Arial" w:eastAsia="Arial" w:hAnsi="Arial" w:cs="Arial"/>
                <w:b w:val="0"/>
                <w:color w:val="auto"/>
                <w:sz w:val="22"/>
                <w:lang w:val="es-AR" w:eastAsia="es-AR"/>
              </w:rPr>
              <w:t>Manejo básico de web y carga de formularios.</w:t>
            </w:r>
          </w:p>
        </w:tc>
        <w:tc>
          <w:tcPr>
            <w:tcW w:w="3324" w:type="dxa"/>
            <w:shd w:val="clear" w:color="auto" w:fill="auto"/>
            <w:tcMar>
              <w:top w:w="100" w:type="dxa"/>
              <w:left w:w="100" w:type="dxa"/>
              <w:bottom w:w="100" w:type="dxa"/>
              <w:right w:w="100" w:type="dxa"/>
            </w:tcMar>
          </w:tcPr>
          <w:p w14:paraId="35AED83C" w14:textId="43401B41" w:rsidR="008D0BEF" w:rsidRPr="008D0BEF" w:rsidRDefault="00D61035" w:rsidP="008D0BEF">
            <w:pPr>
              <w:widowControl w:val="0"/>
              <w:spacing w:line="240" w:lineRule="auto"/>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Gestión de clientes, vehículos, empleados y ordenes de trabajo</w:t>
            </w:r>
            <w:r w:rsidR="008D0BEF" w:rsidRPr="008D0BEF">
              <w:rPr>
                <w:rFonts w:ascii="Arial" w:eastAsia="Arial" w:hAnsi="Arial" w:cs="Arial"/>
                <w:b w:val="0"/>
                <w:color w:val="auto"/>
                <w:sz w:val="22"/>
                <w:lang w:val="es-AR" w:eastAsia="es-AR"/>
              </w:rPr>
              <w:t>, validar montos sugeridos del trabajo realizado, comunicar al cliente para retirar el vehículo, cobrar las OTs.</w:t>
            </w:r>
          </w:p>
        </w:tc>
      </w:tr>
    </w:tbl>
    <w:p w14:paraId="1F45836E" w14:textId="15076E0F" w:rsidR="00A631EF" w:rsidRDefault="00A631EF" w:rsidP="00A631EF">
      <w:pPr>
        <w:pStyle w:val="Contenido"/>
        <w:rPr>
          <w:noProof/>
        </w:rPr>
      </w:pPr>
    </w:p>
    <w:p w14:paraId="5915FB82" w14:textId="3B5E7DB3" w:rsidR="00A631EF" w:rsidRDefault="00A631EF" w:rsidP="00A631EF">
      <w:pPr>
        <w:pStyle w:val="Contenido"/>
        <w:rPr>
          <w:noProof/>
        </w:rPr>
      </w:pPr>
    </w:p>
    <w:p w14:paraId="3308FCD7" w14:textId="7AD8A283" w:rsidR="00A631EF" w:rsidRDefault="00A631EF" w:rsidP="00A631EF">
      <w:pPr>
        <w:pStyle w:val="Contenido"/>
        <w:rPr>
          <w:noProof/>
        </w:rPr>
      </w:pPr>
    </w:p>
    <w:p w14:paraId="63DF76B2" w14:textId="0ED9754A" w:rsidR="00A631EF" w:rsidRDefault="00A631EF" w:rsidP="00A631EF">
      <w:pPr>
        <w:pStyle w:val="Contenido"/>
        <w:rPr>
          <w:noProof/>
        </w:rPr>
      </w:pPr>
    </w:p>
    <w:p w14:paraId="47755D91" w14:textId="7C935AAA" w:rsidR="00A631EF" w:rsidRDefault="00A631EF" w:rsidP="00A631EF">
      <w:pPr>
        <w:pStyle w:val="Contenido"/>
        <w:rPr>
          <w:noProof/>
        </w:rPr>
      </w:pPr>
    </w:p>
    <w:p w14:paraId="3C0A278A" w14:textId="6C9BB5AB" w:rsidR="00A631EF" w:rsidRDefault="00A631EF" w:rsidP="00A631EF">
      <w:pPr>
        <w:pStyle w:val="Contenido"/>
        <w:rPr>
          <w:noProof/>
        </w:rPr>
      </w:pPr>
    </w:p>
    <w:p w14:paraId="2C95477A" w14:textId="75E3CB97" w:rsidR="00A631EF" w:rsidRDefault="00A631EF" w:rsidP="00A631EF">
      <w:pPr>
        <w:pStyle w:val="Contenido"/>
        <w:rPr>
          <w:noProof/>
        </w:rPr>
      </w:pPr>
    </w:p>
    <w:p w14:paraId="6EF0A648" w14:textId="1DD589F0" w:rsidR="00CB17FF" w:rsidRDefault="000D4F7E" w:rsidP="00CB17FF">
      <w:pPr>
        <w:pStyle w:val="Ttulo1"/>
        <w:rPr>
          <w:smallCaps/>
          <w:noProof/>
          <w:color w:val="auto"/>
          <w:sz w:val="36"/>
          <w:szCs w:val="28"/>
        </w:rPr>
      </w:pPr>
      <w:bookmarkStart w:id="12" w:name="_Toc118037217"/>
      <w:r>
        <w:rPr>
          <w:smallCaps/>
          <w:noProof/>
          <w:color w:val="auto"/>
          <w:sz w:val="36"/>
          <w:szCs w:val="28"/>
        </w:rPr>
        <w:lastRenderedPageBreak/>
        <w:t>R</w:t>
      </w:r>
      <w:r w:rsidR="00CB17FF" w:rsidRPr="00CB17FF">
        <w:rPr>
          <w:smallCaps/>
          <w:noProof/>
          <w:color w:val="auto"/>
          <w:sz w:val="36"/>
          <w:szCs w:val="28"/>
        </w:rPr>
        <w:t xml:space="preserve">equerimientos </w:t>
      </w:r>
      <w:r w:rsidR="00D22528">
        <w:rPr>
          <w:smallCaps/>
          <w:noProof/>
          <w:color w:val="auto"/>
          <w:sz w:val="36"/>
          <w:szCs w:val="28"/>
        </w:rPr>
        <w:t>e</w:t>
      </w:r>
      <w:r w:rsidR="00CB17FF" w:rsidRPr="00CB17FF">
        <w:rPr>
          <w:smallCaps/>
          <w:noProof/>
          <w:color w:val="auto"/>
          <w:sz w:val="36"/>
          <w:szCs w:val="28"/>
        </w:rPr>
        <w:t>specíficos</w:t>
      </w:r>
      <w:bookmarkEnd w:id="12"/>
    </w:p>
    <w:p w14:paraId="3C339C96" w14:textId="77777777" w:rsidR="00F344F9" w:rsidRPr="00F344F9" w:rsidRDefault="00F344F9" w:rsidP="00F344F9">
      <w:pPr>
        <w:keepNext/>
        <w:spacing w:after="240" w:line="240" w:lineRule="auto"/>
        <w:jc w:val="both"/>
        <w:outlineLvl w:val="1"/>
        <w:rPr>
          <w:rFonts w:asciiTheme="majorHAnsi" w:eastAsiaTheme="majorEastAsia" w:hAnsiTheme="majorHAnsi" w:cstheme="majorHAnsi"/>
          <w:b w:val="0"/>
          <w:bCs/>
          <w:smallCaps/>
          <w:noProof/>
          <w:color w:val="auto"/>
          <w:sz w:val="32"/>
          <w:szCs w:val="24"/>
        </w:rPr>
      </w:pPr>
      <w:bookmarkStart w:id="13" w:name="_Toc118037218"/>
      <w:r w:rsidRPr="00F344F9">
        <w:rPr>
          <w:rFonts w:asciiTheme="majorHAnsi" w:eastAsiaTheme="majorEastAsia" w:hAnsiTheme="majorHAnsi" w:cstheme="majorHAnsi"/>
          <w:b w:val="0"/>
          <w:bCs/>
          <w:smallCaps/>
          <w:noProof/>
          <w:color w:val="auto"/>
          <w:sz w:val="32"/>
          <w:szCs w:val="24"/>
        </w:rPr>
        <w:t>Requerimientos no funcionales</w:t>
      </w:r>
      <w:bookmarkEnd w:id="13"/>
    </w:p>
    <w:tbl>
      <w:tblPr>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7796"/>
      </w:tblGrid>
      <w:tr w:rsidR="00F344F9" w:rsidRPr="00F344F9" w14:paraId="0CACC184" w14:textId="77777777" w:rsidTr="006332E4">
        <w:tc>
          <w:tcPr>
            <w:tcW w:w="1418" w:type="dxa"/>
            <w:shd w:val="clear" w:color="auto" w:fill="C00000"/>
            <w:tcMar>
              <w:top w:w="100" w:type="dxa"/>
              <w:left w:w="100" w:type="dxa"/>
              <w:bottom w:w="100" w:type="dxa"/>
              <w:right w:w="100" w:type="dxa"/>
            </w:tcMar>
          </w:tcPr>
          <w:p w14:paraId="230AF77E" w14:textId="77777777" w:rsidR="00F344F9" w:rsidRPr="00F344F9" w:rsidRDefault="00F344F9" w:rsidP="00F344F9">
            <w:pPr>
              <w:rPr>
                <w:rFonts w:ascii="Arial" w:eastAsia="Arial" w:hAnsi="Arial" w:cs="Arial"/>
                <w:b w:val="0"/>
                <w:color w:val="FFFFFF"/>
                <w:sz w:val="22"/>
                <w:lang w:val="es-AR" w:eastAsia="es-AR"/>
              </w:rPr>
            </w:pPr>
            <w:r w:rsidRPr="00F344F9">
              <w:rPr>
                <w:rFonts w:ascii="Arial" w:eastAsia="Arial" w:hAnsi="Arial" w:cs="Arial"/>
                <w:b w:val="0"/>
                <w:color w:val="FFFFFF"/>
                <w:sz w:val="22"/>
                <w:lang w:val="es-AR" w:eastAsia="es-AR"/>
              </w:rPr>
              <w:t>Código</w:t>
            </w:r>
          </w:p>
        </w:tc>
        <w:tc>
          <w:tcPr>
            <w:tcW w:w="7796" w:type="dxa"/>
            <w:shd w:val="clear" w:color="auto" w:fill="C00000"/>
            <w:tcMar>
              <w:top w:w="100" w:type="dxa"/>
              <w:left w:w="100" w:type="dxa"/>
              <w:bottom w:w="100" w:type="dxa"/>
              <w:right w:w="100" w:type="dxa"/>
            </w:tcMar>
          </w:tcPr>
          <w:p w14:paraId="76C55DCF" w14:textId="77777777" w:rsidR="00F344F9" w:rsidRPr="00F344F9" w:rsidRDefault="00F344F9" w:rsidP="00F344F9">
            <w:pPr>
              <w:rPr>
                <w:rFonts w:ascii="Arial" w:eastAsia="Arial" w:hAnsi="Arial" w:cs="Arial"/>
                <w:b w:val="0"/>
                <w:color w:val="FFFFFF"/>
                <w:sz w:val="22"/>
                <w:lang w:val="es-AR" w:eastAsia="es-AR"/>
              </w:rPr>
            </w:pPr>
            <w:r w:rsidRPr="00F344F9">
              <w:rPr>
                <w:rFonts w:ascii="Arial" w:eastAsia="Arial" w:hAnsi="Arial" w:cs="Arial"/>
                <w:b w:val="0"/>
                <w:color w:val="FFFFFF"/>
                <w:sz w:val="22"/>
                <w:lang w:val="es-AR" w:eastAsia="es-AR"/>
              </w:rPr>
              <w:t>Descripción</w:t>
            </w:r>
          </w:p>
        </w:tc>
      </w:tr>
      <w:tr w:rsidR="00F344F9" w:rsidRPr="00F344F9" w14:paraId="40B342A1" w14:textId="77777777" w:rsidTr="006332E4">
        <w:tc>
          <w:tcPr>
            <w:tcW w:w="1418" w:type="dxa"/>
            <w:shd w:val="clear" w:color="auto" w:fill="auto"/>
            <w:tcMar>
              <w:top w:w="100" w:type="dxa"/>
              <w:left w:w="100" w:type="dxa"/>
              <w:bottom w:w="100" w:type="dxa"/>
              <w:right w:w="100" w:type="dxa"/>
            </w:tcMar>
          </w:tcPr>
          <w:p w14:paraId="5A88AD68" w14:textId="77777777" w:rsidR="00F344F9" w:rsidRPr="00F344F9" w:rsidRDefault="00F344F9" w:rsidP="00F344F9">
            <w:pPr>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RNF-01</w:t>
            </w:r>
          </w:p>
        </w:tc>
        <w:tc>
          <w:tcPr>
            <w:tcW w:w="7796" w:type="dxa"/>
            <w:shd w:val="clear" w:color="auto" w:fill="auto"/>
            <w:tcMar>
              <w:top w:w="100" w:type="dxa"/>
              <w:left w:w="100" w:type="dxa"/>
              <w:bottom w:w="100" w:type="dxa"/>
              <w:right w:w="100" w:type="dxa"/>
            </w:tcMar>
          </w:tcPr>
          <w:p w14:paraId="4871616C" w14:textId="77777777" w:rsidR="00F344F9" w:rsidRPr="00F344F9" w:rsidRDefault="00F344F9" w:rsidP="00F344F9">
            <w:pPr>
              <w:jc w:val="both"/>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El sistema soportará una concurrencia de hasta 20 usuarios.</w:t>
            </w:r>
          </w:p>
        </w:tc>
      </w:tr>
      <w:tr w:rsidR="00F344F9" w:rsidRPr="00F344F9" w14:paraId="365F08A5" w14:textId="77777777" w:rsidTr="006332E4">
        <w:tc>
          <w:tcPr>
            <w:tcW w:w="1418" w:type="dxa"/>
            <w:shd w:val="clear" w:color="auto" w:fill="auto"/>
            <w:tcMar>
              <w:top w:w="100" w:type="dxa"/>
              <w:left w:w="100" w:type="dxa"/>
              <w:bottom w:w="100" w:type="dxa"/>
              <w:right w:w="100" w:type="dxa"/>
            </w:tcMar>
          </w:tcPr>
          <w:p w14:paraId="380FDE86" w14:textId="77777777" w:rsidR="00F344F9" w:rsidRPr="00F344F9" w:rsidRDefault="00F344F9" w:rsidP="00F344F9">
            <w:pPr>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RNF-02</w:t>
            </w:r>
          </w:p>
        </w:tc>
        <w:tc>
          <w:tcPr>
            <w:tcW w:w="7796" w:type="dxa"/>
            <w:shd w:val="clear" w:color="auto" w:fill="auto"/>
            <w:tcMar>
              <w:top w:w="100" w:type="dxa"/>
              <w:left w:w="100" w:type="dxa"/>
              <w:bottom w:w="100" w:type="dxa"/>
              <w:right w:w="100" w:type="dxa"/>
            </w:tcMar>
          </w:tcPr>
          <w:p w14:paraId="53D891D2" w14:textId="77777777" w:rsidR="00F344F9" w:rsidRPr="00F344F9" w:rsidRDefault="00F344F9" w:rsidP="00F344F9">
            <w:pPr>
              <w:jc w:val="both"/>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Deberá permitir registrar órdenes de trabajo, de lunes a sábado de 7 a 20 hs.</w:t>
            </w:r>
          </w:p>
        </w:tc>
      </w:tr>
      <w:tr w:rsidR="00F344F9" w:rsidRPr="00F344F9" w14:paraId="1468C900" w14:textId="77777777" w:rsidTr="006332E4">
        <w:tc>
          <w:tcPr>
            <w:tcW w:w="1418" w:type="dxa"/>
            <w:shd w:val="clear" w:color="auto" w:fill="auto"/>
            <w:tcMar>
              <w:top w:w="100" w:type="dxa"/>
              <w:left w:w="100" w:type="dxa"/>
              <w:bottom w:w="100" w:type="dxa"/>
              <w:right w:w="100" w:type="dxa"/>
            </w:tcMar>
          </w:tcPr>
          <w:p w14:paraId="76DB763C" w14:textId="77777777" w:rsidR="00F344F9" w:rsidRPr="00F344F9" w:rsidRDefault="00F344F9" w:rsidP="00F344F9">
            <w:pPr>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 xml:space="preserve">RNF-02 </w:t>
            </w:r>
          </w:p>
        </w:tc>
        <w:tc>
          <w:tcPr>
            <w:tcW w:w="7796" w:type="dxa"/>
            <w:shd w:val="clear" w:color="auto" w:fill="auto"/>
            <w:tcMar>
              <w:top w:w="100" w:type="dxa"/>
              <w:left w:w="100" w:type="dxa"/>
              <w:bottom w:w="100" w:type="dxa"/>
              <w:right w:w="100" w:type="dxa"/>
            </w:tcMar>
          </w:tcPr>
          <w:p w14:paraId="5C53C2E6" w14:textId="77777777" w:rsidR="00F344F9" w:rsidRPr="00F344F9" w:rsidRDefault="00F344F9" w:rsidP="00F344F9">
            <w:pPr>
              <w:jc w:val="both"/>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La contraseña de los usuarios del taller debe contar con al menos 8 dígitos con letras y números.</w:t>
            </w:r>
          </w:p>
        </w:tc>
      </w:tr>
      <w:tr w:rsidR="00F344F9" w:rsidRPr="00F344F9" w14:paraId="11D51616" w14:textId="77777777" w:rsidTr="006332E4">
        <w:tc>
          <w:tcPr>
            <w:tcW w:w="1418" w:type="dxa"/>
            <w:shd w:val="clear" w:color="auto" w:fill="auto"/>
            <w:tcMar>
              <w:top w:w="100" w:type="dxa"/>
              <w:left w:w="100" w:type="dxa"/>
              <w:bottom w:w="100" w:type="dxa"/>
              <w:right w:w="100" w:type="dxa"/>
            </w:tcMar>
          </w:tcPr>
          <w:p w14:paraId="12F3B781" w14:textId="77777777" w:rsidR="00F344F9" w:rsidRPr="00F344F9" w:rsidRDefault="00F344F9" w:rsidP="00F344F9">
            <w:pPr>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RNF-04</w:t>
            </w:r>
          </w:p>
        </w:tc>
        <w:tc>
          <w:tcPr>
            <w:tcW w:w="7796" w:type="dxa"/>
            <w:shd w:val="clear" w:color="auto" w:fill="auto"/>
            <w:tcMar>
              <w:top w:w="100" w:type="dxa"/>
              <w:left w:w="100" w:type="dxa"/>
              <w:bottom w:w="100" w:type="dxa"/>
              <w:right w:w="100" w:type="dxa"/>
            </w:tcMar>
          </w:tcPr>
          <w:p w14:paraId="2AD393AD" w14:textId="77777777" w:rsidR="00F344F9" w:rsidRPr="00F344F9" w:rsidRDefault="00F344F9" w:rsidP="00F344F9">
            <w:pPr>
              <w:jc w:val="both"/>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El envío de mails se realizará a través de un servidor dedicado Exchange.</w:t>
            </w:r>
          </w:p>
        </w:tc>
      </w:tr>
      <w:tr w:rsidR="00F344F9" w:rsidRPr="00F344F9" w14:paraId="1431F02B" w14:textId="77777777" w:rsidTr="006332E4">
        <w:tc>
          <w:tcPr>
            <w:tcW w:w="1418" w:type="dxa"/>
            <w:shd w:val="clear" w:color="auto" w:fill="auto"/>
            <w:tcMar>
              <w:top w:w="100" w:type="dxa"/>
              <w:left w:w="100" w:type="dxa"/>
              <w:bottom w:w="100" w:type="dxa"/>
              <w:right w:w="100" w:type="dxa"/>
            </w:tcMar>
          </w:tcPr>
          <w:p w14:paraId="36BD1359" w14:textId="77777777" w:rsidR="00F344F9" w:rsidRPr="00F344F9" w:rsidRDefault="00F344F9" w:rsidP="00F344F9">
            <w:pPr>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RNF-05</w:t>
            </w:r>
          </w:p>
        </w:tc>
        <w:tc>
          <w:tcPr>
            <w:tcW w:w="7796" w:type="dxa"/>
            <w:shd w:val="clear" w:color="auto" w:fill="auto"/>
            <w:tcMar>
              <w:top w:w="100" w:type="dxa"/>
              <w:left w:w="100" w:type="dxa"/>
              <w:bottom w:w="100" w:type="dxa"/>
              <w:right w:w="100" w:type="dxa"/>
            </w:tcMar>
          </w:tcPr>
          <w:p w14:paraId="0E9C1081" w14:textId="77777777" w:rsidR="00F344F9" w:rsidRPr="00F344F9" w:rsidRDefault="00F344F9" w:rsidP="00F344F9">
            <w:pPr>
              <w:jc w:val="both"/>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El sistema no deberá demorar más de 17 segundos en enviar el mail al cliente.</w:t>
            </w:r>
          </w:p>
        </w:tc>
      </w:tr>
      <w:tr w:rsidR="00F344F9" w:rsidRPr="00F344F9" w14:paraId="28AB0DC8" w14:textId="77777777" w:rsidTr="006332E4">
        <w:tc>
          <w:tcPr>
            <w:tcW w:w="1418" w:type="dxa"/>
            <w:shd w:val="clear" w:color="auto" w:fill="auto"/>
            <w:tcMar>
              <w:top w:w="100" w:type="dxa"/>
              <w:left w:w="100" w:type="dxa"/>
              <w:bottom w:w="100" w:type="dxa"/>
              <w:right w:w="100" w:type="dxa"/>
            </w:tcMar>
          </w:tcPr>
          <w:p w14:paraId="5AD76A26" w14:textId="77777777" w:rsidR="00F344F9" w:rsidRPr="00F344F9" w:rsidRDefault="00F344F9" w:rsidP="00F344F9">
            <w:pPr>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RNF-06</w:t>
            </w:r>
          </w:p>
        </w:tc>
        <w:tc>
          <w:tcPr>
            <w:tcW w:w="7796" w:type="dxa"/>
            <w:shd w:val="clear" w:color="auto" w:fill="auto"/>
            <w:tcMar>
              <w:top w:w="100" w:type="dxa"/>
              <w:left w:w="100" w:type="dxa"/>
              <w:bottom w:w="100" w:type="dxa"/>
              <w:right w:w="100" w:type="dxa"/>
            </w:tcMar>
          </w:tcPr>
          <w:p w14:paraId="15102D6B" w14:textId="77777777" w:rsidR="00F344F9" w:rsidRPr="00F344F9" w:rsidRDefault="00F344F9" w:rsidP="00F344F9">
            <w:pPr>
              <w:jc w:val="both"/>
              <w:rPr>
                <w:rFonts w:ascii="Arial" w:eastAsia="Arial" w:hAnsi="Arial" w:cs="Arial"/>
                <w:b w:val="0"/>
                <w:color w:val="auto"/>
                <w:sz w:val="22"/>
                <w:lang w:val="es-AR" w:eastAsia="es-AR"/>
              </w:rPr>
            </w:pPr>
            <w:r w:rsidRPr="00F344F9">
              <w:rPr>
                <w:rFonts w:ascii="Arial" w:eastAsia="Arial" w:hAnsi="Arial" w:cs="Arial"/>
                <w:b w:val="0"/>
                <w:color w:val="auto"/>
                <w:sz w:val="22"/>
                <w:lang w:val="es-AR" w:eastAsia="es-AR"/>
              </w:rPr>
              <w:t>El sistema deberá ser responsivo, para permitir que sea usado en distintas plataformas (PC, tablets, celulares, etc.).</w:t>
            </w:r>
          </w:p>
        </w:tc>
      </w:tr>
    </w:tbl>
    <w:p w14:paraId="56C6516A" w14:textId="77777777" w:rsidR="00F344F9" w:rsidRPr="00F344F9" w:rsidRDefault="00F344F9" w:rsidP="00F344F9">
      <w:pPr>
        <w:pStyle w:val="Contenido"/>
        <w:rPr>
          <w:noProof/>
          <w:sz w:val="14"/>
          <w:szCs w:val="10"/>
        </w:rPr>
      </w:pPr>
    </w:p>
    <w:p w14:paraId="677CE6C8" w14:textId="0307A15E" w:rsidR="00CB17FF" w:rsidRPr="00984280" w:rsidRDefault="00CB17FF" w:rsidP="00CB17FF">
      <w:pPr>
        <w:pStyle w:val="Ttulo2"/>
        <w:jc w:val="both"/>
        <w:rPr>
          <w:rFonts w:asciiTheme="majorHAnsi" w:hAnsiTheme="majorHAnsi" w:cstheme="majorHAnsi"/>
          <w:bCs/>
          <w:smallCaps/>
          <w:noProof/>
          <w:color w:val="auto"/>
          <w:sz w:val="32"/>
          <w:szCs w:val="24"/>
        </w:rPr>
      </w:pPr>
      <w:bookmarkStart w:id="14" w:name="_Toc118037219"/>
      <w:r w:rsidRPr="00984280">
        <w:rPr>
          <w:rFonts w:asciiTheme="majorHAnsi" w:hAnsiTheme="majorHAnsi" w:cstheme="majorHAnsi"/>
          <w:bCs/>
          <w:smallCaps/>
          <w:noProof/>
          <w:color w:val="auto"/>
          <w:sz w:val="32"/>
          <w:szCs w:val="24"/>
        </w:rPr>
        <w:t xml:space="preserve">Requerimientos </w:t>
      </w:r>
      <w:r w:rsidR="00D22528">
        <w:rPr>
          <w:rFonts w:asciiTheme="majorHAnsi" w:hAnsiTheme="majorHAnsi" w:cstheme="majorHAnsi"/>
          <w:bCs/>
          <w:smallCaps/>
          <w:noProof/>
          <w:color w:val="auto"/>
          <w:sz w:val="32"/>
          <w:szCs w:val="24"/>
        </w:rPr>
        <w:t>f</w:t>
      </w:r>
      <w:r w:rsidRPr="00984280">
        <w:rPr>
          <w:rFonts w:asciiTheme="majorHAnsi" w:hAnsiTheme="majorHAnsi" w:cstheme="majorHAnsi"/>
          <w:bCs/>
          <w:smallCaps/>
          <w:noProof/>
          <w:color w:val="auto"/>
          <w:sz w:val="32"/>
          <w:szCs w:val="24"/>
        </w:rPr>
        <w:t>uncionales</w:t>
      </w:r>
      <w:bookmarkEnd w:id="14"/>
    </w:p>
    <w:tbl>
      <w:tblPr>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7796"/>
      </w:tblGrid>
      <w:tr w:rsidR="00CB17FF" w:rsidRPr="00CB17FF" w14:paraId="0C075F66" w14:textId="77777777" w:rsidTr="00D90FCC">
        <w:tc>
          <w:tcPr>
            <w:tcW w:w="1418" w:type="dxa"/>
            <w:shd w:val="clear" w:color="auto" w:fill="C00000"/>
            <w:tcMar>
              <w:top w:w="100" w:type="dxa"/>
              <w:left w:w="100" w:type="dxa"/>
              <w:bottom w:w="100" w:type="dxa"/>
              <w:right w:w="100" w:type="dxa"/>
            </w:tcMar>
          </w:tcPr>
          <w:p w14:paraId="3252492C" w14:textId="77777777" w:rsidR="00CB17FF" w:rsidRPr="00CB17FF" w:rsidRDefault="00CB17FF" w:rsidP="00CB17FF">
            <w:pPr>
              <w:rPr>
                <w:rFonts w:ascii="Arial" w:eastAsia="Arial" w:hAnsi="Arial" w:cs="Arial"/>
                <w:b w:val="0"/>
                <w:color w:val="FFFFFF"/>
                <w:sz w:val="24"/>
                <w:szCs w:val="24"/>
                <w:lang w:val="es-AR" w:eastAsia="es-AR"/>
              </w:rPr>
            </w:pPr>
            <w:r w:rsidRPr="00CB17FF">
              <w:rPr>
                <w:rFonts w:ascii="Arial" w:eastAsia="Arial" w:hAnsi="Arial" w:cs="Arial"/>
                <w:b w:val="0"/>
                <w:color w:val="FFFFFF"/>
                <w:sz w:val="24"/>
                <w:szCs w:val="24"/>
                <w:lang w:val="es-AR" w:eastAsia="es-AR"/>
              </w:rPr>
              <w:t>Código</w:t>
            </w:r>
          </w:p>
        </w:tc>
        <w:tc>
          <w:tcPr>
            <w:tcW w:w="7796" w:type="dxa"/>
            <w:shd w:val="clear" w:color="auto" w:fill="C00000"/>
            <w:tcMar>
              <w:top w:w="100" w:type="dxa"/>
              <w:left w:w="100" w:type="dxa"/>
              <w:bottom w:w="100" w:type="dxa"/>
              <w:right w:w="100" w:type="dxa"/>
            </w:tcMar>
          </w:tcPr>
          <w:p w14:paraId="19CDECEF" w14:textId="77777777" w:rsidR="00CB17FF" w:rsidRPr="00CB17FF" w:rsidRDefault="00CB17FF" w:rsidP="00CB17FF">
            <w:pPr>
              <w:rPr>
                <w:rFonts w:ascii="Arial" w:eastAsia="Arial" w:hAnsi="Arial" w:cs="Arial"/>
                <w:b w:val="0"/>
                <w:color w:val="FFFFFF"/>
                <w:sz w:val="24"/>
                <w:szCs w:val="24"/>
                <w:lang w:val="es-AR" w:eastAsia="es-AR"/>
              </w:rPr>
            </w:pPr>
            <w:r w:rsidRPr="00CB17FF">
              <w:rPr>
                <w:rFonts w:ascii="Arial" w:eastAsia="Arial" w:hAnsi="Arial" w:cs="Arial"/>
                <w:b w:val="0"/>
                <w:color w:val="FFFFFF"/>
                <w:sz w:val="24"/>
                <w:szCs w:val="24"/>
                <w:lang w:val="es-AR" w:eastAsia="es-AR"/>
              </w:rPr>
              <w:t>Descripción</w:t>
            </w:r>
          </w:p>
        </w:tc>
      </w:tr>
      <w:tr w:rsidR="00CB17FF" w:rsidRPr="00CB17FF" w14:paraId="30BAA941" w14:textId="77777777" w:rsidTr="00D90FCC">
        <w:tc>
          <w:tcPr>
            <w:tcW w:w="1418" w:type="dxa"/>
            <w:shd w:val="clear" w:color="auto" w:fill="auto"/>
            <w:tcMar>
              <w:top w:w="100" w:type="dxa"/>
              <w:left w:w="100" w:type="dxa"/>
              <w:bottom w:w="100" w:type="dxa"/>
              <w:right w:w="100" w:type="dxa"/>
            </w:tcMar>
          </w:tcPr>
          <w:p w14:paraId="11E385FA" w14:textId="3D388CEC" w:rsidR="00CB17FF" w:rsidRPr="00CB17FF" w:rsidRDefault="00CB17FF" w:rsidP="00CB17FF">
            <w:pPr>
              <w:rPr>
                <w:rFonts w:ascii="Arial" w:eastAsia="Arial" w:hAnsi="Arial" w:cs="Arial"/>
                <w:b w:val="0"/>
                <w:color w:val="000000"/>
                <w:sz w:val="22"/>
                <w:lang w:val="es-AR" w:eastAsia="es-AR"/>
              </w:rPr>
            </w:pPr>
            <w:r w:rsidRPr="00CB17FF">
              <w:rPr>
                <w:rFonts w:ascii="Arial" w:eastAsia="Arial" w:hAnsi="Arial" w:cs="Arial"/>
                <w:b w:val="0"/>
                <w:color w:val="000000"/>
                <w:sz w:val="22"/>
                <w:lang w:val="es-AR" w:eastAsia="es-AR"/>
              </w:rPr>
              <w:t xml:space="preserve">RF-01 </w:t>
            </w:r>
          </w:p>
        </w:tc>
        <w:tc>
          <w:tcPr>
            <w:tcW w:w="7796" w:type="dxa"/>
            <w:shd w:val="clear" w:color="auto" w:fill="auto"/>
            <w:tcMar>
              <w:top w:w="100" w:type="dxa"/>
              <w:left w:w="100" w:type="dxa"/>
              <w:bottom w:w="100" w:type="dxa"/>
              <w:right w:w="100" w:type="dxa"/>
            </w:tcMar>
          </w:tcPr>
          <w:p w14:paraId="60978AF4" w14:textId="77777777" w:rsidR="00CB17FF" w:rsidRPr="00CB17FF" w:rsidRDefault="00CB17FF" w:rsidP="00560BB2">
            <w:pPr>
              <w:jc w:val="both"/>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El sistema deberá proveer el servicio de la gestión de clientes (registro, eliminación, modificación).</w:t>
            </w:r>
          </w:p>
        </w:tc>
      </w:tr>
      <w:tr w:rsidR="00CB17FF" w:rsidRPr="00CB17FF" w14:paraId="076B5FDE" w14:textId="77777777" w:rsidTr="00D90FCC">
        <w:tc>
          <w:tcPr>
            <w:tcW w:w="1418" w:type="dxa"/>
            <w:shd w:val="clear" w:color="auto" w:fill="auto"/>
            <w:tcMar>
              <w:top w:w="100" w:type="dxa"/>
              <w:left w:w="100" w:type="dxa"/>
              <w:bottom w:w="100" w:type="dxa"/>
              <w:right w:w="100" w:type="dxa"/>
            </w:tcMar>
          </w:tcPr>
          <w:p w14:paraId="03FBEAB3" w14:textId="5496EE15" w:rsidR="00CB17FF" w:rsidRPr="00CB17FF" w:rsidRDefault="00CB17FF" w:rsidP="00CB17FF">
            <w:pPr>
              <w:rPr>
                <w:rFonts w:ascii="Arial" w:eastAsia="Arial" w:hAnsi="Arial" w:cs="Arial"/>
                <w:b w:val="0"/>
                <w:color w:val="000000"/>
                <w:sz w:val="22"/>
                <w:lang w:val="es-AR" w:eastAsia="es-AR"/>
              </w:rPr>
            </w:pPr>
            <w:r w:rsidRPr="00CB17FF">
              <w:rPr>
                <w:rFonts w:ascii="Arial" w:eastAsia="Arial" w:hAnsi="Arial" w:cs="Arial"/>
                <w:b w:val="0"/>
                <w:color w:val="auto"/>
                <w:sz w:val="22"/>
                <w:lang w:val="es-AR" w:eastAsia="es-AR"/>
              </w:rPr>
              <w:t>RF-02</w:t>
            </w:r>
          </w:p>
        </w:tc>
        <w:tc>
          <w:tcPr>
            <w:tcW w:w="7796" w:type="dxa"/>
            <w:shd w:val="clear" w:color="auto" w:fill="auto"/>
            <w:tcMar>
              <w:top w:w="100" w:type="dxa"/>
              <w:left w:w="100" w:type="dxa"/>
              <w:bottom w:w="100" w:type="dxa"/>
              <w:right w:w="100" w:type="dxa"/>
            </w:tcMar>
          </w:tcPr>
          <w:p w14:paraId="72677E76" w14:textId="77777777" w:rsidR="00CB17FF" w:rsidRPr="00CB17FF" w:rsidRDefault="00CB17FF" w:rsidP="00560BB2">
            <w:pPr>
              <w:jc w:val="both"/>
              <w:rPr>
                <w:rFonts w:ascii="Arial" w:eastAsia="Arial" w:hAnsi="Arial" w:cs="Arial"/>
                <w:b w:val="0"/>
                <w:color w:val="000000"/>
                <w:sz w:val="22"/>
                <w:lang w:val="es-AR" w:eastAsia="es-AR"/>
              </w:rPr>
            </w:pPr>
            <w:r w:rsidRPr="00CB17FF">
              <w:rPr>
                <w:rFonts w:ascii="Arial" w:eastAsia="Arial" w:hAnsi="Arial" w:cs="Arial"/>
                <w:b w:val="0"/>
                <w:color w:val="auto"/>
                <w:sz w:val="22"/>
                <w:lang w:val="es-AR" w:eastAsia="es-AR"/>
              </w:rPr>
              <w:t>El sistema deberá proveer el servicio de la gestión de vehículos (registro, modificación, desvinculación de clientes, baja definitiva del vehículo en el taller).</w:t>
            </w:r>
          </w:p>
        </w:tc>
      </w:tr>
      <w:tr w:rsidR="00CB17FF" w:rsidRPr="00CB17FF" w14:paraId="1F35EB92" w14:textId="77777777" w:rsidTr="00D90FCC">
        <w:tc>
          <w:tcPr>
            <w:tcW w:w="1418" w:type="dxa"/>
            <w:shd w:val="clear" w:color="auto" w:fill="auto"/>
            <w:tcMar>
              <w:top w:w="100" w:type="dxa"/>
              <w:left w:w="100" w:type="dxa"/>
              <w:bottom w:w="100" w:type="dxa"/>
              <w:right w:w="100" w:type="dxa"/>
            </w:tcMar>
          </w:tcPr>
          <w:p w14:paraId="3D4989D0" w14:textId="20400F48" w:rsidR="00CB17FF" w:rsidRPr="00CB17FF" w:rsidRDefault="00CB17FF" w:rsidP="00CB17FF">
            <w:pPr>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 xml:space="preserve">RF-03 </w:t>
            </w:r>
          </w:p>
        </w:tc>
        <w:tc>
          <w:tcPr>
            <w:tcW w:w="7796" w:type="dxa"/>
            <w:shd w:val="clear" w:color="auto" w:fill="auto"/>
            <w:tcMar>
              <w:top w:w="100" w:type="dxa"/>
              <w:left w:w="100" w:type="dxa"/>
              <w:bottom w:w="100" w:type="dxa"/>
              <w:right w:w="100" w:type="dxa"/>
            </w:tcMar>
          </w:tcPr>
          <w:p w14:paraId="4938B2F3" w14:textId="77777777" w:rsidR="00CB17FF" w:rsidRPr="00CB17FF" w:rsidRDefault="00CB17FF" w:rsidP="00560BB2">
            <w:pPr>
              <w:jc w:val="both"/>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El sistema deberá permitir la gestión de las cuentas del usuario para los empleados (registro, modificación, eliminación e ingreso a la plataforma).</w:t>
            </w:r>
          </w:p>
        </w:tc>
      </w:tr>
      <w:tr w:rsidR="00CB17FF" w:rsidRPr="00CB17FF" w14:paraId="4ED9AB5E" w14:textId="77777777" w:rsidTr="00D90FCC">
        <w:tc>
          <w:tcPr>
            <w:tcW w:w="1418" w:type="dxa"/>
            <w:shd w:val="clear" w:color="auto" w:fill="auto"/>
            <w:tcMar>
              <w:top w:w="100" w:type="dxa"/>
              <w:left w:w="100" w:type="dxa"/>
              <w:bottom w:w="100" w:type="dxa"/>
              <w:right w:w="100" w:type="dxa"/>
            </w:tcMar>
          </w:tcPr>
          <w:p w14:paraId="729B0AF7" w14:textId="43DD6A33" w:rsidR="00CB17FF" w:rsidRPr="00CB17FF" w:rsidRDefault="00CB17FF" w:rsidP="00CB17FF">
            <w:pPr>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 xml:space="preserve">RF-04 </w:t>
            </w:r>
          </w:p>
        </w:tc>
        <w:tc>
          <w:tcPr>
            <w:tcW w:w="7796" w:type="dxa"/>
            <w:shd w:val="clear" w:color="auto" w:fill="auto"/>
            <w:tcMar>
              <w:top w:w="100" w:type="dxa"/>
              <w:left w:w="100" w:type="dxa"/>
              <w:bottom w:w="100" w:type="dxa"/>
              <w:right w:w="100" w:type="dxa"/>
            </w:tcMar>
          </w:tcPr>
          <w:p w14:paraId="41009825" w14:textId="1B8E42CC" w:rsidR="00CB17FF" w:rsidRPr="00CB17FF" w:rsidRDefault="00CB17FF" w:rsidP="00560BB2">
            <w:pPr>
              <w:jc w:val="both"/>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El sistema deberá proveer el servicio de gestión de órdenes de trabajo (creación, modificación, registro de repuestos y/o insumos utilizados, cancelación, actualización de esta</w:t>
            </w:r>
            <w:r w:rsidR="00AE50B6">
              <w:rPr>
                <w:rFonts w:ascii="Arial" w:eastAsia="Arial" w:hAnsi="Arial" w:cs="Arial"/>
                <w:b w:val="0"/>
                <w:color w:val="auto"/>
                <w:sz w:val="22"/>
                <w:lang w:val="es-AR" w:eastAsia="es-AR"/>
              </w:rPr>
              <w:t>do</w:t>
            </w:r>
            <w:r w:rsidRPr="00CB17FF">
              <w:rPr>
                <w:rFonts w:ascii="Arial" w:eastAsia="Arial" w:hAnsi="Arial" w:cs="Arial"/>
                <w:b w:val="0"/>
                <w:color w:val="auto"/>
                <w:sz w:val="22"/>
                <w:lang w:val="es-AR" w:eastAsia="es-AR"/>
              </w:rPr>
              <w:t>).</w:t>
            </w:r>
          </w:p>
        </w:tc>
      </w:tr>
      <w:tr w:rsidR="00CB17FF" w:rsidRPr="00CB17FF" w14:paraId="51B07420" w14:textId="77777777" w:rsidTr="00D90FCC">
        <w:tc>
          <w:tcPr>
            <w:tcW w:w="1418" w:type="dxa"/>
            <w:shd w:val="clear" w:color="auto" w:fill="auto"/>
            <w:tcMar>
              <w:top w:w="100" w:type="dxa"/>
              <w:left w:w="100" w:type="dxa"/>
              <w:bottom w:w="100" w:type="dxa"/>
              <w:right w:w="100" w:type="dxa"/>
            </w:tcMar>
          </w:tcPr>
          <w:p w14:paraId="0F900C85" w14:textId="1F8B7392" w:rsidR="00CB17FF" w:rsidRPr="00CB17FF" w:rsidRDefault="00CB17FF" w:rsidP="00CB17FF">
            <w:pPr>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 xml:space="preserve">RF-05 </w:t>
            </w:r>
          </w:p>
        </w:tc>
        <w:tc>
          <w:tcPr>
            <w:tcW w:w="7796" w:type="dxa"/>
            <w:shd w:val="clear" w:color="auto" w:fill="auto"/>
            <w:tcMar>
              <w:top w:w="100" w:type="dxa"/>
              <w:left w:w="100" w:type="dxa"/>
              <w:bottom w:w="100" w:type="dxa"/>
              <w:right w:w="100" w:type="dxa"/>
            </w:tcMar>
          </w:tcPr>
          <w:p w14:paraId="243CF5DA" w14:textId="77777777" w:rsidR="00CB17FF" w:rsidRPr="00CB17FF" w:rsidRDefault="00CB17FF" w:rsidP="00560BB2">
            <w:pPr>
              <w:jc w:val="both"/>
              <w:rPr>
                <w:rFonts w:ascii="Arial" w:eastAsia="Arial" w:hAnsi="Arial" w:cs="Arial"/>
                <w:b w:val="0"/>
                <w:color w:val="auto"/>
                <w:sz w:val="22"/>
                <w:lang w:val="es-AR" w:eastAsia="es-AR"/>
              </w:rPr>
            </w:pPr>
            <w:r w:rsidRPr="00CB17FF">
              <w:rPr>
                <w:rFonts w:ascii="Arial" w:eastAsia="Arial" w:hAnsi="Arial" w:cs="Arial"/>
                <w:b w:val="0"/>
                <w:color w:val="auto"/>
                <w:sz w:val="22"/>
                <w:lang w:val="es-AR" w:eastAsia="es-AR"/>
              </w:rPr>
              <w:t>El sistema deberá proveer el servicio de notificaciones al cliente vía email y/o número de celular.</w:t>
            </w:r>
          </w:p>
        </w:tc>
      </w:tr>
      <w:tr w:rsidR="00D90FCC" w:rsidRPr="00CB17FF" w14:paraId="0ABF0849" w14:textId="77777777" w:rsidTr="00D90FCC">
        <w:trPr>
          <w:trHeight w:val="643"/>
        </w:trPr>
        <w:tc>
          <w:tcPr>
            <w:tcW w:w="1418" w:type="dxa"/>
            <w:shd w:val="clear" w:color="auto" w:fill="auto"/>
            <w:tcMar>
              <w:top w:w="100" w:type="dxa"/>
              <w:left w:w="100" w:type="dxa"/>
              <w:bottom w:w="100" w:type="dxa"/>
              <w:right w:w="100" w:type="dxa"/>
            </w:tcMar>
          </w:tcPr>
          <w:p w14:paraId="63445B6A" w14:textId="0C2E0168" w:rsidR="00D90FCC" w:rsidRPr="00CB17FF" w:rsidRDefault="00D90FCC" w:rsidP="00CB17FF">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RF-06</w:t>
            </w:r>
          </w:p>
        </w:tc>
        <w:tc>
          <w:tcPr>
            <w:tcW w:w="7796" w:type="dxa"/>
            <w:shd w:val="clear" w:color="auto" w:fill="auto"/>
            <w:tcMar>
              <w:top w:w="100" w:type="dxa"/>
              <w:left w:w="100" w:type="dxa"/>
              <w:bottom w:w="100" w:type="dxa"/>
              <w:right w:w="100" w:type="dxa"/>
            </w:tcMar>
          </w:tcPr>
          <w:p w14:paraId="5073EFB0" w14:textId="5162EE69" w:rsidR="00D90FCC" w:rsidRPr="00CB17FF" w:rsidRDefault="00D90FCC" w:rsidP="00560BB2">
            <w:pPr>
              <w:jc w:val="both"/>
              <w:rPr>
                <w:rFonts w:ascii="Arial" w:eastAsia="Arial" w:hAnsi="Arial" w:cs="Arial"/>
                <w:b w:val="0"/>
                <w:color w:val="auto"/>
                <w:sz w:val="22"/>
                <w:lang w:val="es-AR" w:eastAsia="es-AR"/>
              </w:rPr>
            </w:pPr>
            <w:r w:rsidRPr="00D90FCC">
              <w:rPr>
                <w:rFonts w:ascii="Arial" w:eastAsia="Arial" w:hAnsi="Arial" w:cs="Arial"/>
                <w:b w:val="0"/>
                <w:color w:val="auto"/>
                <w:sz w:val="22"/>
                <w:lang w:val="es-AR" w:eastAsia="es-AR"/>
              </w:rPr>
              <w:t>Pasado el tiempo de 3 años, si un cliente no se presenta con un vehículo inactivo en el taller, el mismo será eliminado de forma definitiva de la base de datos del taller.</w:t>
            </w:r>
          </w:p>
        </w:tc>
      </w:tr>
    </w:tbl>
    <w:p w14:paraId="640FFCDB" w14:textId="3B0EDCD5" w:rsidR="0010130B" w:rsidRDefault="0010130B" w:rsidP="00CB17FF">
      <w:pPr>
        <w:rPr>
          <w:sz w:val="20"/>
          <w:szCs w:val="16"/>
        </w:rPr>
      </w:pPr>
    </w:p>
    <w:p w14:paraId="443AAA4A" w14:textId="19A39F05" w:rsidR="00894EFB" w:rsidRDefault="00894EFB" w:rsidP="00CB17FF">
      <w:pPr>
        <w:rPr>
          <w:sz w:val="20"/>
          <w:szCs w:val="16"/>
        </w:rPr>
      </w:pPr>
    </w:p>
    <w:p w14:paraId="351836E4" w14:textId="284464C4" w:rsidR="00894EFB" w:rsidRDefault="00894EFB" w:rsidP="00CB17FF">
      <w:pPr>
        <w:rPr>
          <w:sz w:val="20"/>
          <w:szCs w:val="16"/>
        </w:rPr>
      </w:pPr>
    </w:p>
    <w:p w14:paraId="6EB2EFB7" w14:textId="01C0C87A" w:rsidR="00894EFB" w:rsidRDefault="00894EFB" w:rsidP="00CB17FF">
      <w:pPr>
        <w:rPr>
          <w:sz w:val="20"/>
          <w:szCs w:val="16"/>
        </w:rPr>
      </w:pPr>
    </w:p>
    <w:p w14:paraId="5BD798DB" w14:textId="4C6B896D" w:rsidR="00894EFB" w:rsidRDefault="00894EFB" w:rsidP="00CB17FF">
      <w:pPr>
        <w:rPr>
          <w:sz w:val="20"/>
          <w:szCs w:val="16"/>
        </w:rPr>
      </w:pPr>
    </w:p>
    <w:p w14:paraId="18B79F00" w14:textId="1B06B951" w:rsidR="00C83473" w:rsidRPr="00601617" w:rsidRDefault="00C83473" w:rsidP="00601617">
      <w:pPr>
        <w:pStyle w:val="Ttulo3"/>
        <w:jc w:val="both"/>
        <w:rPr>
          <w:smallCaps/>
          <w:color w:val="auto"/>
        </w:rPr>
      </w:pPr>
      <w:bookmarkStart w:id="15" w:name="_Toc118037220"/>
      <w:bookmarkStart w:id="16" w:name="_Hlk118028276"/>
      <w:r w:rsidRPr="00601617">
        <w:rPr>
          <w:smallCaps/>
          <w:color w:val="auto"/>
        </w:rPr>
        <w:lastRenderedPageBreak/>
        <w:t>Registrar cliente</w:t>
      </w:r>
      <w:bookmarkEnd w:id="15"/>
    </w:p>
    <w:tbl>
      <w:tblPr>
        <w:tblStyle w:val="Tablaconcuadrcula"/>
        <w:tblW w:w="10632" w:type="dxa"/>
        <w:tblInd w:w="-572" w:type="dxa"/>
        <w:tblLook w:val="04A0" w:firstRow="1" w:lastRow="0" w:firstColumn="1" w:lastColumn="0" w:noHBand="0" w:noVBand="1"/>
      </w:tblPr>
      <w:tblGrid>
        <w:gridCol w:w="2749"/>
        <w:gridCol w:w="4477"/>
        <w:gridCol w:w="3406"/>
      </w:tblGrid>
      <w:tr w:rsidR="00894EFB" w14:paraId="707BF76E" w14:textId="77777777" w:rsidTr="00B83431">
        <w:trPr>
          <w:trHeight w:val="415"/>
        </w:trPr>
        <w:tc>
          <w:tcPr>
            <w:tcW w:w="2749" w:type="dxa"/>
            <w:shd w:val="clear" w:color="auto" w:fill="C00000"/>
            <w:vAlign w:val="center"/>
          </w:tcPr>
          <w:p w14:paraId="55726FD0" w14:textId="2C90E0AF" w:rsidR="00894EFB" w:rsidRPr="00894EFB" w:rsidRDefault="00894EFB" w:rsidP="00894EFB">
            <w:pPr>
              <w:spacing w:line="276" w:lineRule="auto"/>
              <w:jc w:val="center"/>
              <w:rPr>
                <w:rFonts w:ascii="Arial" w:eastAsia="Arial" w:hAnsi="Arial" w:cs="Arial"/>
                <w:b w:val="0"/>
                <w:color w:val="FFFFFF"/>
                <w:sz w:val="22"/>
                <w:lang w:val="es-AR" w:eastAsia="es-AR"/>
              </w:rPr>
            </w:pPr>
            <w:bookmarkStart w:id="17" w:name="_Hlk118023482"/>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2238594E" w14:textId="639635A9" w:rsidR="00894EFB" w:rsidRPr="00894EFB" w:rsidRDefault="00894EFB" w:rsidP="00894EFB">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66C6B789" w14:textId="3B18EAC6" w:rsidR="00894EFB" w:rsidRPr="00894EFB" w:rsidRDefault="00894EFB" w:rsidP="00894EFB">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894EFB" w14:paraId="11A35C50" w14:textId="77777777" w:rsidTr="00B83431">
        <w:trPr>
          <w:trHeight w:val="421"/>
        </w:trPr>
        <w:tc>
          <w:tcPr>
            <w:tcW w:w="2749" w:type="dxa"/>
            <w:vAlign w:val="center"/>
          </w:tcPr>
          <w:p w14:paraId="5ED0300B" w14:textId="20168B8A" w:rsidR="00894EFB" w:rsidRPr="00894EFB" w:rsidRDefault="00894EFB" w:rsidP="00894EFB">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RFS-01-01</w:t>
            </w:r>
          </w:p>
        </w:tc>
        <w:tc>
          <w:tcPr>
            <w:tcW w:w="4477" w:type="dxa"/>
            <w:vAlign w:val="center"/>
          </w:tcPr>
          <w:p w14:paraId="73D00436" w14:textId="16A584AE" w:rsidR="00894EFB" w:rsidRPr="00894EFB" w:rsidRDefault="00894EFB" w:rsidP="00894EFB">
            <w:pPr>
              <w:rPr>
                <w:rFonts w:ascii="Arial" w:eastAsia="Arial" w:hAnsi="Arial" w:cs="Arial"/>
                <w:b w:val="0"/>
                <w:color w:val="auto"/>
                <w:sz w:val="22"/>
                <w:lang w:val="es-AR" w:eastAsia="es-AR"/>
              </w:rPr>
            </w:pPr>
            <w:r>
              <w:rPr>
                <w:rFonts w:ascii="Arial" w:eastAsia="Arial" w:hAnsi="Arial" w:cs="Arial"/>
                <w:b w:val="0"/>
                <w:color w:val="auto"/>
                <w:sz w:val="22"/>
                <w:lang w:val="es-AR" w:eastAsia="es-AR"/>
              </w:rPr>
              <w:t>Registrar cliente</w:t>
            </w:r>
          </w:p>
        </w:tc>
        <w:tc>
          <w:tcPr>
            <w:tcW w:w="3406" w:type="dxa"/>
            <w:vAlign w:val="center"/>
          </w:tcPr>
          <w:p w14:paraId="0E3E933E" w14:textId="6179D9D4" w:rsidR="00894EFB" w:rsidRPr="00894EFB" w:rsidRDefault="00894EFB" w:rsidP="00894EFB">
            <w:pPr>
              <w:rPr>
                <w:rFonts w:ascii="Arial" w:eastAsia="Arial" w:hAnsi="Arial" w:cs="Arial"/>
                <w:b w:val="0"/>
                <w:color w:val="auto"/>
                <w:sz w:val="22"/>
                <w:lang w:val="es-AR" w:eastAsia="es-AR"/>
              </w:rPr>
            </w:pPr>
            <w:r>
              <w:rPr>
                <w:rFonts w:ascii="Arial" w:eastAsia="Arial" w:hAnsi="Arial" w:cs="Arial"/>
                <w:b w:val="0"/>
                <w:color w:val="auto"/>
                <w:sz w:val="22"/>
                <w:lang w:val="es-AR" w:eastAsia="es-AR"/>
              </w:rPr>
              <w:t>Alta</w:t>
            </w:r>
          </w:p>
        </w:tc>
      </w:tr>
      <w:tr w:rsidR="00894EFB" w14:paraId="637B2CE4" w14:textId="77777777" w:rsidTr="00B83431">
        <w:trPr>
          <w:trHeight w:val="555"/>
        </w:trPr>
        <w:tc>
          <w:tcPr>
            <w:tcW w:w="2749" w:type="dxa"/>
            <w:shd w:val="clear" w:color="auto" w:fill="C00000"/>
            <w:vAlign w:val="center"/>
          </w:tcPr>
          <w:p w14:paraId="431911AC" w14:textId="01842D82" w:rsidR="00894EFB" w:rsidRPr="00894EFB" w:rsidRDefault="00894EFB" w:rsidP="00894EFB">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15B1DD15" w14:textId="6D191AFE" w:rsidR="00894EFB" w:rsidRPr="00894EFB" w:rsidRDefault="00894EFB"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registra un cliente en el sistema para poder recibir el vehículo y gestionar la orden de trabajo.</w:t>
            </w:r>
          </w:p>
        </w:tc>
      </w:tr>
      <w:tr w:rsidR="00B83431" w14:paraId="75ED28E0" w14:textId="77777777" w:rsidTr="00B83431">
        <w:trPr>
          <w:trHeight w:val="405"/>
        </w:trPr>
        <w:tc>
          <w:tcPr>
            <w:tcW w:w="2749" w:type="dxa"/>
            <w:shd w:val="clear" w:color="auto" w:fill="C00000"/>
            <w:vAlign w:val="center"/>
          </w:tcPr>
          <w:p w14:paraId="077624DC" w14:textId="02D12DF1" w:rsidR="00B83431" w:rsidRPr="00894EFB" w:rsidRDefault="00B83431" w:rsidP="00B83431">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35681B54" w14:textId="05FF3D63" w:rsidR="00B83431" w:rsidRPr="00894EFB" w:rsidRDefault="00B83431" w:rsidP="00B83431">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B83431" w14:paraId="14731614" w14:textId="77777777" w:rsidTr="00875214">
        <w:trPr>
          <w:trHeight w:val="3666"/>
        </w:trPr>
        <w:tc>
          <w:tcPr>
            <w:tcW w:w="2749" w:type="dxa"/>
          </w:tcPr>
          <w:p w14:paraId="28772E86" w14:textId="39911283"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Datos personales: </w:t>
            </w:r>
          </w:p>
          <w:p w14:paraId="7C05F9D2" w14:textId="6CF47F7F"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D.N.I.</w:t>
            </w:r>
          </w:p>
          <w:p w14:paraId="54CCCE58"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Apellido</w:t>
            </w:r>
          </w:p>
          <w:p w14:paraId="21D1F0AA"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Nombre</w:t>
            </w:r>
          </w:p>
          <w:p w14:paraId="237D19DB"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Domicilio</w:t>
            </w:r>
          </w:p>
          <w:p w14:paraId="20A8C7C0"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Barrio</w:t>
            </w:r>
          </w:p>
          <w:p w14:paraId="38E00ED4"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e-Mail</w:t>
            </w:r>
          </w:p>
          <w:p w14:paraId="7C1909A5"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Teléfono</w:t>
            </w:r>
          </w:p>
          <w:p w14:paraId="4F8CB6F0" w14:textId="77777777" w:rsidR="00B83431" w:rsidRPr="001177AB" w:rsidRDefault="00B83431" w:rsidP="00B83431">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Localidad</w:t>
            </w:r>
          </w:p>
          <w:p w14:paraId="2164708E" w14:textId="74160613"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Datos del vehículo (selección): </w:t>
            </w:r>
          </w:p>
          <w:p w14:paraId="1B03861A"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Marca</w:t>
            </w:r>
          </w:p>
          <w:p w14:paraId="1EC0D20B"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Modelo</w:t>
            </w:r>
          </w:p>
          <w:p w14:paraId="1343CC32"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Versión</w:t>
            </w:r>
          </w:p>
          <w:p w14:paraId="3902677F"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Fecha patentamiento</w:t>
            </w:r>
          </w:p>
          <w:p w14:paraId="79071396"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Patente</w:t>
            </w:r>
          </w:p>
          <w:p w14:paraId="69645367"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Color</w:t>
            </w:r>
          </w:p>
          <w:p w14:paraId="2ED022C0"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Tipo Combustible</w:t>
            </w:r>
          </w:p>
          <w:p w14:paraId="6313B451" w14:textId="77777777" w:rsidR="00B83431" w:rsidRDefault="00B83431" w:rsidP="00B83431">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Kilómetros</w:t>
            </w:r>
          </w:p>
          <w:p w14:paraId="2645FE88" w14:textId="1E8EB071" w:rsidR="00B83431" w:rsidRPr="00B83431" w:rsidRDefault="00B83431" w:rsidP="00B83431">
            <w:pPr>
              <w:ind w:left="360"/>
              <w:jc w:val="both"/>
              <w:rPr>
                <w:rFonts w:ascii="Arial" w:eastAsia="Arial" w:hAnsi="Arial" w:cs="Arial"/>
                <w:b w:val="0"/>
                <w:color w:val="auto"/>
                <w:sz w:val="22"/>
                <w:lang w:val="es-AR" w:eastAsia="es-AR"/>
              </w:rPr>
            </w:pPr>
          </w:p>
        </w:tc>
        <w:tc>
          <w:tcPr>
            <w:tcW w:w="7883" w:type="dxa"/>
            <w:gridSpan w:val="2"/>
          </w:tcPr>
          <w:p w14:paraId="043D3A20" w14:textId="77777777"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registro de cliente, cuando el mismo haya sido correctamente registrado en la base de datos.</w:t>
            </w:r>
          </w:p>
          <w:p w14:paraId="3BEB832A" w14:textId="77777777" w:rsidR="00B83431" w:rsidRDefault="00B83431" w:rsidP="00B83431">
            <w:pPr>
              <w:jc w:val="both"/>
              <w:rPr>
                <w:rFonts w:ascii="Arial" w:eastAsia="Arial" w:hAnsi="Arial" w:cs="Arial"/>
                <w:b w:val="0"/>
                <w:color w:val="auto"/>
                <w:sz w:val="22"/>
                <w:lang w:val="es-AR" w:eastAsia="es-AR"/>
              </w:rPr>
            </w:pPr>
          </w:p>
          <w:p w14:paraId="5513BC2C" w14:textId="77777777"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7126BC9F" w14:textId="77777777" w:rsidR="00B83431" w:rsidRDefault="00B83431" w:rsidP="00B83431">
            <w:pPr>
              <w:jc w:val="both"/>
              <w:rPr>
                <w:rFonts w:ascii="Arial" w:eastAsia="Arial" w:hAnsi="Arial" w:cs="Arial"/>
                <w:b w:val="0"/>
                <w:color w:val="auto"/>
                <w:sz w:val="22"/>
                <w:lang w:val="es-AR" w:eastAsia="es-AR"/>
              </w:rPr>
            </w:pPr>
          </w:p>
          <w:p w14:paraId="226AC071" w14:textId="77777777" w:rsidR="00B83431" w:rsidRPr="00894EFB"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registro de cliente, cuando el sistema no haya conseguido registrar el cliente en la base de datos o el cliente ya se encuentre registrado en el sistema.</w:t>
            </w:r>
          </w:p>
          <w:p w14:paraId="1BE7534B" w14:textId="0FD0CD6F" w:rsidR="00B83431" w:rsidRPr="00894EFB" w:rsidRDefault="00B83431" w:rsidP="00B83431">
            <w:pPr>
              <w:jc w:val="both"/>
              <w:rPr>
                <w:rFonts w:ascii="Arial" w:eastAsia="Arial" w:hAnsi="Arial" w:cs="Arial"/>
                <w:b w:val="0"/>
                <w:color w:val="auto"/>
                <w:sz w:val="22"/>
                <w:lang w:val="es-AR" w:eastAsia="es-AR"/>
              </w:rPr>
            </w:pPr>
          </w:p>
        </w:tc>
      </w:tr>
      <w:tr w:rsidR="00B83431" w14:paraId="54BC4DD3" w14:textId="77777777" w:rsidTr="00B83431">
        <w:trPr>
          <w:trHeight w:val="393"/>
        </w:trPr>
        <w:tc>
          <w:tcPr>
            <w:tcW w:w="2749" w:type="dxa"/>
            <w:shd w:val="clear" w:color="auto" w:fill="C00000"/>
            <w:vAlign w:val="center"/>
          </w:tcPr>
          <w:p w14:paraId="463FDB9C" w14:textId="36C7DD46" w:rsidR="00B83431" w:rsidRPr="00B83431" w:rsidRDefault="00B83431" w:rsidP="00B83431">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070B570C" w14:textId="5DC5F211" w:rsidR="00B83431" w:rsidRPr="00B83431" w:rsidRDefault="00B83431" w:rsidP="00B83431">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63DDF2E6" w14:textId="53D35864" w:rsidR="00B83431" w:rsidRPr="00B83431" w:rsidRDefault="00B83431" w:rsidP="00B83431">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B83431" w14:paraId="6F00C8C4" w14:textId="77777777" w:rsidTr="00346A8F">
        <w:trPr>
          <w:trHeight w:val="1836"/>
        </w:trPr>
        <w:tc>
          <w:tcPr>
            <w:tcW w:w="2749" w:type="dxa"/>
          </w:tcPr>
          <w:p w14:paraId="691BC420" w14:textId="77777777"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carga de registrar cliente.</w:t>
            </w:r>
          </w:p>
          <w:p w14:paraId="57E29976" w14:textId="693FDFFB"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 formulario de registrar cliente).</w:t>
            </w:r>
          </w:p>
        </w:tc>
        <w:tc>
          <w:tcPr>
            <w:tcW w:w="4477" w:type="dxa"/>
          </w:tcPr>
          <w:p w14:paraId="710C31E3" w14:textId="0619769E" w:rsidR="00B83431" w:rsidRDefault="00B83431" w:rsidP="00B83431">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Se registra un cliente en la base de datos.</w:t>
            </w:r>
          </w:p>
        </w:tc>
        <w:tc>
          <w:tcPr>
            <w:tcW w:w="3406" w:type="dxa"/>
          </w:tcPr>
          <w:p w14:paraId="46FCE598" w14:textId="0A43A9F0"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w:t>
            </w:r>
          </w:p>
        </w:tc>
      </w:tr>
      <w:tr w:rsidR="00B83431" w14:paraId="3AA3999E" w14:textId="77777777" w:rsidTr="00B83431">
        <w:trPr>
          <w:trHeight w:val="1726"/>
        </w:trPr>
        <w:tc>
          <w:tcPr>
            <w:tcW w:w="2749" w:type="dxa"/>
            <w:shd w:val="clear" w:color="auto" w:fill="C00000"/>
            <w:vAlign w:val="center"/>
          </w:tcPr>
          <w:p w14:paraId="1E22A8BA" w14:textId="56737F94" w:rsidR="00B83431" w:rsidRPr="00894EFB" w:rsidRDefault="00B83431" w:rsidP="00B83431">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64E5DC43" w14:textId="77777777"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la pantalla de registro de cliente, el encargado del taller debe completar el formulario con todos los campos obligatorios y proceder a finalizar el proceso pulsando en el botón de confirmación. </w:t>
            </w:r>
          </w:p>
          <w:p w14:paraId="2C8B9DC1" w14:textId="77777777" w:rsidR="00B83431"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caso de que falten completar datos, el sistema avisará con un mensaje.</w:t>
            </w:r>
          </w:p>
          <w:p w14:paraId="17E155C1" w14:textId="1EF0E8D6" w:rsidR="00B83431" w:rsidRPr="00894EFB"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el cliente ya se encuentre registrado en la base de datos, el sistema avisara al </w:t>
            </w:r>
            <w:r w:rsidR="00033BF2">
              <w:rPr>
                <w:rFonts w:ascii="Arial" w:eastAsia="Arial" w:hAnsi="Arial" w:cs="Arial"/>
                <w:b w:val="0"/>
                <w:color w:val="auto"/>
                <w:sz w:val="22"/>
                <w:lang w:val="es-AR" w:eastAsia="es-AR"/>
              </w:rPr>
              <w:t>encargado</w:t>
            </w:r>
            <w:r>
              <w:rPr>
                <w:rFonts w:ascii="Arial" w:eastAsia="Arial" w:hAnsi="Arial" w:cs="Arial"/>
                <w:b w:val="0"/>
                <w:color w:val="auto"/>
                <w:sz w:val="22"/>
                <w:lang w:val="es-AR" w:eastAsia="es-AR"/>
              </w:rPr>
              <w:t xml:space="preserve"> de dicha situación.</w:t>
            </w:r>
          </w:p>
        </w:tc>
      </w:tr>
      <w:tr w:rsidR="00B83431" w14:paraId="74C60838" w14:textId="77777777" w:rsidTr="00B83431">
        <w:trPr>
          <w:trHeight w:val="408"/>
        </w:trPr>
        <w:tc>
          <w:tcPr>
            <w:tcW w:w="2749" w:type="dxa"/>
            <w:shd w:val="clear" w:color="auto" w:fill="C00000"/>
            <w:vAlign w:val="center"/>
          </w:tcPr>
          <w:p w14:paraId="31490755" w14:textId="1F6A406F" w:rsidR="00B83431" w:rsidRPr="00894EFB" w:rsidRDefault="00B83431" w:rsidP="00B83431">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15DA5A47" w14:textId="37E23AA9" w:rsidR="00B83431" w:rsidRPr="00894EFB"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Un nuevo cliente es registrado en el taller.</w:t>
            </w:r>
          </w:p>
        </w:tc>
      </w:tr>
      <w:tr w:rsidR="00B83431" w14:paraId="0A13BBD0" w14:textId="77777777" w:rsidTr="00B83431">
        <w:trPr>
          <w:trHeight w:val="566"/>
        </w:trPr>
        <w:tc>
          <w:tcPr>
            <w:tcW w:w="2749" w:type="dxa"/>
            <w:shd w:val="clear" w:color="auto" w:fill="C00000"/>
            <w:vAlign w:val="center"/>
          </w:tcPr>
          <w:p w14:paraId="6C362F8C" w14:textId="71BB4E2C" w:rsidR="00B83431" w:rsidRPr="00894EFB" w:rsidRDefault="00B83431" w:rsidP="00B83431">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06FBEF30" w14:textId="33B45058" w:rsidR="00B83431" w:rsidRPr="00894EFB" w:rsidRDefault="00B83431" w:rsidP="00B83431">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el proceso sea cumplido con éxito, el sistema enviará un mail al cliente que avisará que ha sido registrado en el taller. </w:t>
            </w:r>
          </w:p>
        </w:tc>
      </w:tr>
      <w:bookmarkEnd w:id="16"/>
      <w:bookmarkEnd w:id="17"/>
    </w:tbl>
    <w:p w14:paraId="60AFFAEF" w14:textId="5A3A7ACA" w:rsidR="0010130B" w:rsidRDefault="0010130B" w:rsidP="00CB17FF">
      <w:pPr>
        <w:rPr>
          <w:sz w:val="20"/>
          <w:szCs w:val="16"/>
        </w:rPr>
      </w:pPr>
    </w:p>
    <w:p w14:paraId="10857AAB" w14:textId="6BBF9915" w:rsidR="0010130B" w:rsidRDefault="0010130B" w:rsidP="00CB17FF">
      <w:pPr>
        <w:rPr>
          <w:sz w:val="20"/>
          <w:szCs w:val="16"/>
        </w:rPr>
      </w:pPr>
    </w:p>
    <w:p w14:paraId="3BEDF974" w14:textId="71935B79" w:rsidR="00C83473" w:rsidRPr="00601617" w:rsidRDefault="00C83473" w:rsidP="00601617">
      <w:pPr>
        <w:pStyle w:val="Ttulo3"/>
        <w:jc w:val="both"/>
        <w:rPr>
          <w:smallCaps/>
          <w:color w:val="auto"/>
        </w:rPr>
      </w:pPr>
      <w:bookmarkStart w:id="18" w:name="_Toc118037221"/>
      <w:r w:rsidRPr="00601617">
        <w:rPr>
          <w:smallCaps/>
          <w:color w:val="auto"/>
        </w:rPr>
        <w:lastRenderedPageBreak/>
        <w:t>Modificar cliente</w:t>
      </w:r>
      <w:bookmarkEnd w:id="18"/>
    </w:p>
    <w:tbl>
      <w:tblPr>
        <w:tblStyle w:val="Tablaconcuadrcula"/>
        <w:tblW w:w="10632" w:type="dxa"/>
        <w:tblInd w:w="-572" w:type="dxa"/>
        <w:tblLook w:val="04A0" w:firstRow="1" w:lastRow="0" w:firstColumn="1" w:lastColumn="0" w:noHBand="0" w:noVBand="1"/>
      </w:tblPr>
      <w:tblGrid>
        <w:gridCol w:w="2749"/>
        <w:gridCol w:w="4477"/>
        <w:gridCol w:w="3406"/>
      </w:tblGrid>
      <w:tr w:rsidR="00C83473" w:rsidRPr="00894EFB" w14:paraId="72FB36E7" w14:textId="77777777" w:rsidTr="006332E4">
        <w:trPr>
          <w:trHeight w:val="415"/>
        </w:trPr>
        <w:tc>
          <w:tcPr>
            <w:tcW w:w="2749" w:type="dxa"/>
            <w:shd w:val="clear" w:color="auto" w:fill="C00000"/>
            <w:vAlign w:val="center"/>
          </w:tcPr>
          <w:p w14:paraId="73F72983" w14:textId="77777777" w:rsidR="00C83473" w:rsidRPr="00894EFB" w:rsidRDefault="00C83473" w:rsidP="006332E4">
            <w:pPr>
              <w:spacing w:line="276" w:lineRule="auto"/>
              <w:jc w:val="center"/>
              <w:rPr>
                <w:rFonts w:ascii="Arial" w:eastAsia="Arial" w:hAnsi="Arial" w:cs="Arial"/>
                <w:b w:val="0"/>
                <w:color w:val="FFFFFF"/>
                <w:sz w:val="22"/>
                <w:lang w:val="es-AR" w:eastAsia="es-AR"/>
              </w:rPr>
            </w:pPr>
            <w:bookmarkStart w:id="19" w:name="_Hlk118025641"/>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6C007961" w14:textId="77777777" w:rsidR="00C83473" w:rsidRPr="00894EFB" w:rsidRDefault="00C8347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693D6291" w14:textId="77777777" w:rsidR="00C83473" w:rsidRPr="00894EFB" w:rsidRDefault="00C8347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C83473" w:rsidRPr="00894EFB" w14:paraId="44877193" w14:textId="77777777" w:rsidTr="006332E4">
        <w:trPr>
          <w:trHeight w:val="421"/>
        </w:trPr>
        <w:tc>
          <w:tcPr>
            <w:tcW w:w="2749" w:type="dxa"/>
            <w:vAlign w:val="center"/>
          </w:tcPr>
          <w:p w14:paraId="2A764124" w14:textId="6D67450F" w:rsidR="00C83473" w:rsidRPr="00894EFB" w:rsidRDefault="00C83473"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RFS-01-02</w:t>
            </w:r>
          </w:p>
        </w:tc>
        <w:tc>
          <w:tcPr>
            <w:tcW w:w="4477" w:type="dxa"/>
            <w:vAlign w:val="center"/>
          </w:tcPr>
          <w:p w14:paraId="15ADDA6C" w14:textId="5B7A729B" w:rsidR="00C83473" w:rsidRPr="00894EFB" w:rsidRDefault="00C83473"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Modificar cliente</w:t>
            </w:r>
          </w:p>
        </w:tc>
        <w:tc>
          <w:tcPr>
            <w:tcW w:w="3406" w:type="dxa"/>
            <w:vAlign w:val="center"/>
          </w:tcPr>
          <w:p w14:paraId="49A11AA1" w14:textId="0C0242D5" w:rsidR="00C83473" w:rsidRPr="00894EFB" w:rsidRDefault="00C83473"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C83473" w:rsidRPr="00894EFB" w14:paraId="198DE770" w14:textId="77777777" w:rsidTr="006332E4">
        <w:trPr>
          <w:trHeight w:val="555"/>
        </w:trPr>
        <w:tc>
          <w:tcPr>
            <w:tcW w:w="2749" w:type="dxa"/>
            <w:shd w:val="clear" w:color="auto" w:fill="C00000"/>
            <w:vAlign w:val="center"/>
          </w:tcPr>
          <w:p w14:paraId="1B1CDB23" w14:textId="77777777" w:rsidR="00C83473" w:rsidRPr="00894EFB" w:rsidRDefault="00C8347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3D0F932D" w14:textId="10F375C8" w:rsidR="00C83473" w:rsidRPr="00894EFB"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edita la información de un cliente registrado en el sistema.</w:t>
            </w:r>
          </w:p>
        </w:tc>
      </w:tr>
      <w:tr w:rsidR="00C83473" w:rsidRPr="00894EFB" w14:paraId="44616743" w14:textId="77777777" w:rsidTr="006332E4">
        <w:trPr>
          <w:trHeight w:val="405"/>
        </w:trPr>
        <w:tc>
          <w:tcPr>
            <w:tcW w:w="2749" w:type="dxa"/>
            <w:shd w:val="clear" w:color="auto" w:fill="C00000"/>
            <w:vAlign w:val="center"/>
          </w:tcPr>
          <w:p w14:paraId="73F46F1A" w14:textId="77777777" w:rsidR="00C83473" w:rsidRPr="00894EFB" w:rsidRDefault="00C8347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03573A3A" w14:textId="77777777" w:rsidR="00C83473" w:rsidRPr="00894EFB" w:rsidRDefault="00C8347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C83473" w:rsidRPr="00894EFB" w14:paraId="31323109" w14:textId="77777777" w:rsidTr="00C83473">
        <w:trPr>
          <w:trHeight w:val="2557"/>
        </w:trPr>
        <w:tc>
          <w:tcPr>
            <w:tcW w:w="2749" w:type="dxa"/>
          </w:tcPr>
          <w:p w14:paraId="67C344E9" w14:textId="77777777" w:rsidR="00C83473"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Datos personales: </w:t>
            </w:r>
          </w:p>
          <w:p w14:paraId="49379B1A"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D.N.I.</w:t>
            </w:r>
          </w:p>
          <w:p w14:paraId="754602F8"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Apellido</w:t>
            </w:r>
          </w:p>
          <w:p w14:paraId="19ECCBB9"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Nombre</w:t>
            </w:r>
          </w:p>
          <w:p w14:paraId="2C5033C7"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Domicilio</w:t>
            </w:r>
          </w:p>
          <w:p w14:paraId="1BDF1C48"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Barrio</w:t>
            </w:r>
          </w:p>
          <w:p w14:paraId="594CB877"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e-Mail</w:t>
            </w:r>
          </w:p>
          <w:p w14:paraId="6F4DA3EA" w14:textId="77777777" w:rsidR="00C83473" w:rsidRPr="001177AB" w:rsidRDefault="00C83473"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Teléfono</w:t>
            </w:r>
          </w:p>
          <w:p w14:paraId="77FB407E" w14:textId="12C9D4F7" w:rsidR="00C83473" w:rsidRPr="00C83473" w:rsidRDefault="00C83473" w:rsidP="00C83473">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Localidad</w:t>
            </w:r>
          </w:p>
        </w:tc>
        <w:tc>
          <w:tcPr>
            <w:tcW w:w="7883" w:type="dxa"/>
            <w:gridSpan w:val="2"/>
          </w:tcPr>
          <w:p w14:paraId="7CE62BF0" w14:textId="4285B9AF" w:rsidR="00C83473"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modificación de cliente, cuando el mismo haya sido correctamente actualizado en la base de datos.</w:t>
            </w:r>
          </w:p>
          <w:p w14:paraId="2530944B" w14:textId="77777777" w:rsidR="00C83473" w:rsidRDefault="00C83473" w:rsidP="006332E4">
            <w:pPr>
              <w:jc w:val="both"/>
              <w:rPr>
                <w:rFonts w:ascii="Arial" w:eastAsia="Arial" w:hAnsi="Arial" w:cs="Arial"/>
                <w:b w:val="0"/>
                <w:color w:val="auto"/>
                <w:sz w:val="22"/>
                <w:lang w:val="es-AR" w:eastAsia="es-AR"/>
              </w:rPr>
            </w:pPr>
          </w:p>
          <w:p w14:paraId="53B5CFB2" w14:textId="77777777" w:rsidR="00C83473"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00EDC053" w14:textId="77777777" w:rsidR="00C83473" w:rsidRDefault="00C83473" w:rsidP="006332E4">
            <w:pPr>
              <w:jc w:val="both"/>
              <w:rPr>
                <w:rFonts w:ascii="Arial" w:eastAsia="Arial" w:hAnsi="Arial" w:cs="Arial"/>
                <w:b w:val="0"/>
                <w:color w:val="auto"/>
                <w:sz w:val="22"/>
                <w:lang w:val="es-AR" w:eastAsia="es-AR"/>
              </w:rPr>
            </w:pPr>
          </w:p>
          <w:p w14:paraId="3BF7EFC4" w14:textId="25D7E1DF" w:rsidR="00C83473" w:rsidRPr="00894EFB"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modificación de cliente, cuando el sistema no haya conseguido modificar el cliente en la base de datos.</w:t>
            </w:r>
          </w:p>
          <w:p w14:paraId="31B61436" w14:textId="77777777" w:rsidR="00C83473" w:rsidRPr="00894EFB" w:rsidRDefault="00C83473" w:rsidP="006332E4">
            <w:pPr>
              <w:jc w:val="both"/>
              <w:rPr>
                <w:rFonts w:ascii="Arial" w:eastAsia="Arial" w:hAnsi="Arial" w:cs="Arial"/>
                <w:b w:val="0"/>
                <w:color w:val="auto"/>
                <w:sz w:val="22"/>
                <w:lang w:val="es-AR" w:eastAsia="es-AR"/>
              </w:rPr>
            </w:pPr>
          </w:p>
        </w:tc>
      </w:tr>
      <w:tr w:rsidR="00C83473" w:rsidRPr="00B83431" w14:paraId="57E82330" w14:textId="77777777" w:rsidTr="006332E4">
        <w:trPr>
          <w:trHeight w:val="393"/>
        </w:trPr>
        <w:tc>
          <w:tcPr>
            <w:tcW w:w="2749" w:type="dxa"/>
            <w:shd w:val="clear" w:color="auto" w:fill="C00000"/>
            <w:vAlign w:val="center"/>
          </w:tcPr>
          <w:p w14:paraId="6D9002CE" w14:textId="77777777" w:rsidR="00C83473" w:rsidRPr="00B83431" w:rsidRDefault="00C83473"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48C87F30" w14:textId="77777777" w:rsidR="00C83473" w:rsidRPr="00B83431" w:rsidRDefault="00C83473"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4EC43312" w14:textId="77777777" w:rsidR="00C83473" w:rsidRPr="00B83431" w:rsidRDefault="00C83473"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C83473" w14:paraId="26AB26F0" w14:textId="77777777" w:rsidTr="00B62792">
        <w:trPr>
          <w:trHeight w:val="1239"/>
        </w:trPr>
        <w:tc>
          <w:tcPr>
            <w:tcW w:w="2749" w:type="dxa"/>
          </w:tcPr>
          <w:p w14:paraId="7F9AC69E" w14:textId="25FC80ED" w:rsidR="00C83473"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Formulario de carga de </w:t>
            </w:r>
            <w:r w:rsidR="00F87B42">
              <w:rPr>
                <w:rFonts w:ascii="Arial" w:eastAsia="Arial" w:hAnsi="Arial" w:cs="Arial"/>
                <w:b w:val="0"/>
                <w:color w:val="auto"/>
                <w:sz w:val="22"/>
                <w:lang w:val="es-AR" w:eastAsia="es-AR"/>
              </w:rPr>
              <w:t>modificar</w:t>
            </w:r>
            <w:r>
              <w:rPr>
                <w:rFonts w:ascii="Arial" w:eastAsia="Arial" w:hAnsi="Arial" w:cs="Arial"/>
                <w:b w:val="0"/>
                <w:color w:val="auto"/>
                <w:sz w:val="22"/>
                <w:lang w:val="es-AR" w:eastAsia="es-AR"/>
              </w:rPr>
              <w:t xml:space="preserve"> cliente.</w:t>
            </w:r>
          </w:p>
          <w:p w14:paraId="6FC2A7F6" w14:textId="664A4801" w:rsidR="00C83473"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 formulario de modificar cliente).</w:t>
            </w:r>
          </w:p>
        </w:tc>
        <w:tc>
          <w:tcPr>
            <w:tcW w:w="4477" w:type="dxa"/>
          </w:tcPr>
          <w:p w14:paraId="19B27F48" w14:textId="76C36D7E" w:rsidR="00C83473" w:rsidRDefault="00C83473" w:rsidP="006332E4">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Pr>
                <w:rFonts w:ascii="Arial" w:eastAsia="Arial" w:hAnsi="Arial" w:cs="Arial"/>
                <w:b w:val="0"/>
                <w:color w:val="auto"/>
                <w:sz w:val="22"/>
                <w:lang w:val="es-AR" w:eastAsia="es-AR"/>
              </w:rPr>
              <w:t>actualiza</w:t>
            </w:r>
            <w:r w:rsidRPr="00B83431">
              <w:rPr>
                <w:rFonts w:ascii="Arial" w:eastAsia="Arial" w:hAnsi="Arial" w:cs="Arial"/>
                <w:b w:val="0"/>
                <w:color w:val="auto"/>
                <w:sz w:val="22"/>
                <w:lang w:val="es-AR" w:eastAsia="es-AR"/>
              </w:rPr>
              <w:t xml:space="preserve"> un cliente en la base de datos.</w:t>
            </w:r>
          </w:p>
        </w:tc>
        <w:tc>
          <w:tcPr>
            <w:tcW w:w="3406" w:type="dxa"/>
          </w:tcPr>
          <w:p w14:paraId="6FC9AAD2" w14:textId="77777777" w:rsidR="00C83473"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w:t>
            </w:r>
          </w:p>
        </w:tc>
      </w:tr>
      <w:tr w:rsidR="00C83473" w:rsidRPr="00894EFB" w14:paraId="65791BCF" w14:textId="77777777" w:rsidTr="00033BF2">
        <w:trPr>
          <w:trHeight w:val="1129"/>
        </w:trPr>
        <w:tc>
          <w:tcPr>
            <w:tcW w:w="2749" w:type="dxa"/>
            <w:shd w:val="clear" w:color="auto" w:fill="C00000"/>
            <w:vAlign w:val="center"/>
          </w:tcPr>
          <w:p w14:paraId="0F01875A" w14:textId="77777777" w:rsidR="00C83473" w:rsidRPr="00894EFB" w:rsidRDefault="00C8347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3A04CEAA" w14:textId="467CB5F8" w:rsidR="00C83473" w:rsidRPr="00894EFB"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Ya en la pantalla de modificación de cliente, el encargado del taller debe modificar el formulario (que tiene la información actual del cliente) actualizando los campos necesarios y proceder a finalizar el proceso pulsando el botón de guardar.</w:t>
            </w:r>
          </w:p>
        </w:tc>
      </w:tr>
      <w:tr w:rsidR="00C83473" w:rsidRPr="00894EFB" w14:paraId="104BEE5C" w14:textId="77777777" w:rsidTr="006332E4">
        <w:trPr>
          <w:trHeight w:val="408"/>
        </w:trPr>
        <w:tc>
          <w:tcPr>
            <w:tcW w:w="2749" w:type="dxa"/>
            <w:shd w:val="clear" w:color="auto" w:fill="C00000"/>
            <w:vAlign w:val="center"/>
          </w:tcPr>
          <w:p w14:paraId="722CBC0C" w14:textId="77777777" w:rsidR="00C83473" w:rsidRPr="00894EFB" w:rsidRDefault="00C8347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39370F1F" w14:textId="1148116E" w:rsidR="00C83473" w:rsidRPr="00894EFB" w:rsidRDefault="00C8347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cliente será </w:t>
            </w:r>
            <w:r w:rsidR="00B62792">
              <w:rPr>
                <w:rFonts w:ascii="Arial" w:eastAsia="Arial" w:hAnsi="Arial" w:cs="Arial"/>
                <w:b w:val="0"/>
                <w:color w:val="auto"/>
                <w:sz w:val="22"/>
                <w:lang w:val="es-AR" w:eastAsia="es-AR"/>
              </w:rPr>
              <w:t>registrado</w:t>
            </w:r>
            <w:r>
              <w:rPr>
                <w:rFonts w:ascii="Arial" w:eastAsia="Arial" w:hAnsi="Arial" w:cs="Arial"/>
                <w:b w:val="0"/>
                <w:color w:val="auto"/>
                <w:sz w:val="22"/>
                <w:lang w:val="es-AR" w:eastAsia="es-AR"/>
              </w:rPr>
              <w:t xml:space="preserve"> con los nuevos datos.</w:t>
            </w:r>
          </w:p>
        </w:tc>
      </w:tr>
      <w:tr w:rsidR="00C83473" w:rsidRPr="00894EFB" w14:paraId="1B539BF9" w14:textId="77777777" w:rsidTr="00B62792">
        <w:trPr>
          <w:trHeight w:val="361"/>
        </w:trPr>
        <w:tc>
          <w:tcPr>
            <w:tcW w:w="2749" w:type="dxa"/>
            <w:shd w:val="clear" w:color="auto" w:fill="C00000"/>
            <w:vAlign w:val="center"/>
          </w:tcPr>
          <w:p w14:paraId="4C03E795" w14:textId="77777777" w:rsidR="00C83473" w:rsidRPr="00894EFB" w:rsidRDefault="00C8347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4CD826C1" w14:textId="63B89082" w:rsidR="00C83473" w:rsidRPr="00894EFB" w:rsidRDefault="00C83473" w:rsidP="006332E4">
            <w:pPr>
              <w:jc w:val="both"/>
              <w:rPr>
                <w:rFonts w:ascii="Arial" w:eastAsia="Arial" w:hAnsi="Arial" w:cs="Arial"/>
                <w:b w:val="0"/>
                <w:color w:val="auto"/>
                <w:sz w:val="22"/>
                <w:lang w:val="es-AR" w:eastAsia="es-AR"/>
              </w:rPr>
            </w:pPr>
          </w:p>
        </w:tc>
      </w:tr>
      <w:bookmarkEnd w:id="19"/>
    </w:tbl>
    <w:p w14:paraId="3B9A9E60" w14:textId="51A0426E" w:rsidR="008D0156" w:rsidRDefault="008D0156" w:rsidP="00CB17FF">
      <w:pPr>
        <w:rPr>
          <w:sz w:val="20"/>
          <w:szCs w:val="16"/>
        </w:rPr>
      </w:pPr>
    </w:p>
    <w:p w14:paraId="0C214C35" w14:textId="74754359" w:rsidR="008D0156" w:rsidRDefault="008D0156" w:rsidP="00CB17FF">
      <w:pPr>
        <w:rPr>
          <w:sz w:val="20"/>
          <w:szCs w:val="16"/>
        </w:rPr>
      </w:pPr>
    </w:p>
    <w:p w14:paraId="51A5B314" w14:textId="5CD3E8F2" w:rsidR="008D0156" w:rsidRDefault="008D0156" w:rsidP="00CB17FF">
      <w:pPr>
        <w:rPr>
          <w:sz w:val="20"/>
          <w:szCs w:val="16"/>
        </w:rPr>
      </w:pPr>
    </w:p>
    <w:p w14:paraId="489C6E38" w14:textId="343D402C" w:rsidR="008D0156" w:rsidRDefault="008D0156" w:rsidP="00CB17FF">
      <w:pPr>
        <w:rPr>
          <w:sz w:val="20"/>
          <w:szCs w:val="16"/>
        </w:rPr>
      </w:pPr>
    </w:p>
    <w:p w14:paraId="2CD3AC0E" w14:textId="4F7C6748" w:rsidR="008D0156" w:rsidRDefault="008D0156" w:rsidP="00CB17FF">
      <w:pPr>
        <w:rPr>
          <w:sz w:val="20"/>
          <w:szCs w:val="16"/>
        </w:rPr>
      </w:pPr>
    </w:p>
    <w:p w14:paraId="729318F5" w14:textId="10316D1D" w:rsidR="008D0156" w:rsidRDefault="008D0156" w:rsidP="00CB17FF">
      <w:pPr>
        <w:rPr>
          <w:sz w:val="20"/>
          <w:szCs w:val="16"/>
        </w:rPr>
      </w:pPr>
    </w:p>
    <w:p w14:paraId="5333999F" w14:textId="7D99496A" w:rsidR="008D0156" w:rsidRDefault="008D0156" w:rsidP="00CB17FF">
      <w:pPr>
        <w:rPr>
          <w:sz w:val="20"/>
          <w:szCs w:val="16"/>
        </w:rPr>
      </w:pPr>
    </w:p>
    <w:p w14:paraId="7CA273D8" w14:textId="7F432DE9" w:rsidR="008D0156" w:rsidRDefault="008D0156" w:rsidP="00CB17FF">
      <w:pPr>
        <w:rPr>
          <w:sz w:val="20"/>
          <w:szCs w:val="16"/>
        </w:rPr>
      </w:pPr>
    </w:p>
    <w:p w14:paraId="4F453B01" w14:textId="2DF57CD7" w:rsidR="008D0156" w:rsidRDefault="008D0156" w:rsidP="00CB17FF">
      <w:pPr>
        <w:rPr>
          <w:sz w:val="20"/>
          <w:szCs w:val="16"/>
        </w:rPr>
      </w:pPr>
    </w:p>
    <w:p w14:paraId="3DC31807" w14:textId="007D88CF" w:rsidR="008D0156" w:rsidRDefault="008D0156" w:rsidP="00CB17FF">
      <w:pPr>
        <w:rPr>
          <w:sz w:val="20"/>
          <w:szCs w:val="16"/>
        </w:rPr>
      </w:pPr>
    </w:p>
    <w:p w14:paraId="6AF60C84" w14:textId="7C4B214E" w:rsidR="008D0156" w:rsidRDefault="008D0156" w:rsidP="00CB17FF">
      <w:pPr>
        <w:rPr>
          <w:sz w:val="20"/>
          <w:szCs w:val="16"/>
        </w:rPr>
      </w:pPr>
    </w:p>
    <w:p w14:paraId="6949B4BB" w14:textId="4BA74C77" w:rsidR="008D0156" w:rsidRDefault="008D0156" w:rsidP="00CB17FF">
      <w:pPr>
        <w:rPr>
          <w:sz w:val="20"/>
          <w:szCs w:val="16"/>
        </w:rPr>
      </w:pPr>
    </w:p>
    <w:p w14:paraId="6C2D4599" w14:textId="1FD3ECA7" w:rsidR="008D0156" w:rsidRDefault="008D0156" w:rsidP="00CB17FF">
      <w:pPr>
        <w:rPr>
          <w:sz w:val="20"/>
          <w:szCs w:val="16"/>
        </w:rPr>
      </w:pPr>
    </w:p>
    <w:p w14:paraId="202A9611" w14:textId="1CCBC406" w:rsidR="008D0156" w:rsidRDefault="008D0156" w:rsidP="00CB17FF">
      <w:pPr>
        <w:rPr>
          <w:sz w:val="20"/>
          <w:szCs w:val="16"/>
        </w:rPr>
      </w:pPr>
    </w:p>
    <w:p w14:paraId="502BD659" w14:textId="3CCAE8B4" w:rsidR="008D0156" w:rsidRDefault="008D0156" w:rsidP="00CB17FF">
      <w:pPr>
        <w:rPr>
          <w:sz w:val="20"/>
          <w:szCs w:val="16"/>
        </w:rPr>
      </w:pPr>
    </w:p>
    <w:p w14:paraId="4F4E0919" w14:textId="7FBFD766" w:rsidR="008D0156" w:rsidRDefault="008D0156" w:rsidP="00CB17FF">
      <w:pPr>
        <w:rPr>
          <w:sz w:val="20"/>
          <w:szCs w:val="16"/>
        </w:rPr>
      </w:pPr>
    </w:p>
    <w:p w14:paraId="7DB763A7" w14:textId="7F770AC1" w:rsidR="008D0156" w:rsidRDefault="008D0156" w:rsidP="00CB17FF">
      <w:pPr>
        <w:rPr>
          <w:sz w:val="20"/>
          <w:szCs w:val="16"/>
        </w:rPr>
      </w:pPr>
    </w:p>
    <w:p w14:paraId="14E48F84" w14:textId="1F62891B" w:rsidR="008D0156" w:rsidRDefault="008D0156" w:rsidP="00CB17FF">
      <w:pPr>
        <w:rPr>
          <w:sz w:val="20"/>
          <w:szCs w:val="16"/>
        </w:rPr>
      </w:pPr>
    </w:p>
    <w:p w14:paraId="22329598" w14:textId="338D0917" w:rsidR="008D0156" w:rsidRDefault="008D0156" w:rsidP="00CB17FF">
      <w:pPr>
        <w:rPr>
          <w:sz w:val="20"/>
          <w:szCs w:val="16"/>
        </w:rPr>
      </w:pPr>
    </w:p>
    <w:p w14:paraId="44A27B04" w14:textId="2856231E" w:rsidR="00AF6CBF" w:rsidRDefault="00AF6CBF" w:rsidP="00CB17FF">
      <w:pPr>
        <w:rPr>
          <w:sz w:val="20"/>
          <w:szCs w:val="16"/>
        </w:rPr>
      </w:pPr>
    </w:p>
    <w:p w14:paraId="0AF94A7B" w14:textId="70616F4A" w:rsidR="0010130B" w:rsidRPr="00B62792" w:rsidRDefault="000D4F7E" w:rsidP="00B62792">
      <w:pPr>
        <w:pStyle w:val="Ttulo3"/>
        <w:jc w:val="both"/>
        <w:rPr>
          <w:smallCaps/>
          <w:color w:val="auto"/>
        </w:rPr>
      </w:pPr>
      <w:bookmarkStart w:id="20" w:name="_Toc118037222"/>
      <w:bookmarkStart w:id="21" w:name="_Hlk118028114"/>
      <w:r>
        <w:rPr>
          <w:smallCaps/>
          <w:color w:val="auto"/>
        </w:rPr>
        <w:lastRenderedPageBreak/>
        <w:t>E</w:t>
      </w:r>
      <w:r w:rsidR="00B62792" w:rsidRPr="00B62792">
        <w:rPr>
          <w:smallCaps/>
          <w:color w:val="auto"/>
        </w:rPr>
        <w:t>liminar cliente</w:t>
      </w:r>
      <w:bookmarkEnd w:id="20"/>
    </w:p>
    <w:tbl>
      <w:tblPr>
        <w:tblStyle w:val="Tablaconcuadrcula"/>
        <w:tblW w:w="10632" w:type="dxa"/>
        <w:tblInd w:w="-572" w:type="dxa"/>
        <w:tblLook w:val="04A0" w:firstRow="1" w:lastRow="0" w:firstColumn="1" w:lastColumn="0" w:noHBand="0" w:noVBand="1"/>
      </w:tblPr>
      <w:tblGrid>
        <w:gridCol w:w="2749"/>
        <w:gridCol w:w="3914"/>
        <w:gridCol w:w="3969"/>
      </w:tblGrid>
      <w:tr w:rsidR="00B62792" w:rsidRPr="00894EFB" w14:paraId="1502CA01" w14:textId="77777777" w:rsidTr="008D0156">
        <w:trPr>
          <w:trHeight w:val="415"/>
        </w:trPr>
        <w:tc>
          <w:tcPr>
            <w:tcW w:w="2749" w:type="dxa"/>
            <w:shd w:val="clear" w:color="auto" w:fill="C00000"/>
            <w:vAlign w:val="center"/>
          </w:tcPr>
          <w:p w14:paraId="7629A91C" w14:textId="77777777" w:rsidR="00B62792" w:rsidRPr="00894EFB" w:rsidRDefault="00B6279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3914" w:type="dxa"/>
            <w:shd w:val="clear" w:color="auto" w:fill="C00000"/>
            <w:vAlign w:val="center"/>
          </w:tcPr>
          <w:p w14:paraId="3749A05E" w14:textId="77777777" w:rsidR="00B62792" w:rsidRPr="00894EFB" w:rsidRDefault="00B6279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969" w:type="dxa"/>
            <w:shd w:val="clear" w:color="auto" w:fill="C00000"/>
            <w:vAlign w:val="center"/>
          </w:tcPr>
          <w:p w14:paraId="1E9A001B" w14:textId="77777777" w:rsidR="00B62792" w:rsidRPr="00894EFB" w:rsidRDefault="00B6279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B62792" w:rsidRPr="00894EFB" w14:paraId="7C01260F" w14:textId="77777777" w:rsidTr="008D0156">
        <w:trPr>
          <w:trHeight w:val="421"/>
        </w:trPr>
        <w:tc>
          <w:tcPr>
            <w:tcW w:w="2749" w:type="dxa"/>
            <w:vAlign w:val="center"/>
          </w:tcPr>
          <w:p w14:paraId="270C32B3" w14:textId="4522E568" w:rsidR="00B62792" w:rsidRPr="00894EFB" w:rsidRDefault="00B62792"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RFS-01-03</w:t>
            </w:r>
          </w:p>
        </w:tc>
        <w:tc>
          <w:tcPr>
            <w:tcW w:w="3914" w:type="dxa"/>
            <w:vAlign w:val="center"/>
          </w:tcPr>
          <w:p w14:paraId="1A01C88F" w14:textId="389BA06E" w:rsidR="00B62792" w:rsidRPr="00894EFB" w:rsidRDefault="00B62792"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Eliminar cliente</w:t>
            </w:r>
          </w:p>
        </w:tc>
        <w:tc>
          <w:tcPr>
            <w:tcW w:w="3969" w:type="dxa"/>
            <w:vAlign w:val="center"/>
          </w:tcPr>
          <w:p w14:paraId="5177CD05" w14:textId="77777777" w:rsidR="00B62792" w:rsidRPr="00894EFB" w:rsidRDefault="00B62792"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B62792" w:rsidRPr="00894EFB" w14:paraId="2F75DD45" w14:textId="77777777" w:rsidTr="00B62792">
        <w:trPr>
          <w:trHeight w:val="506"/>
        </w:trPr>
        <w:tc>
          <w:tcPr>
            <w:tcW w:w="2749" w:type="dxa"/>
            <w:shd w:val="clear" w:color="auto" w:fill="C00000"/>
            <w:vAlign w:val="center"/>
          </w:tcPr>
          <w:p w14:paraId="531E0735" w14:textId="77777777" w:rsidR="00B62792" w:rsidRPr="00894EFB" w:rsidRDefault="00B6279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42075C89" w14:textId="1C76319D" w:rsidR="00B62792" w:rsidRPr="00894EFB" w:rsidRDefault="00B6279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elimina un cliente registrado en el sistema.</w:t>
            </w:r>
          </w:p>
        </w:tc>
      </w:tr>
      <w:tr w:rsidR="00B62792" w:rsidRPr="00894EFB" w14:paraId="44FD9A06" w14:textId="77777777" w:rsidTr="006332E4">
        <w:trPr>
          <w:trHeight w:val="405"/>
        </w:trPr>
        <w:tc>
          <w:tcPr>
            <w:tcW w:w="2749" w:type="dxa"/>
            <w:shd w:val="clear" w:color="auto" w:fill="C00000"/>
            <w:vAlign w:val="center"/>
          </w:tcPr>
          <w:p w14:paraId="57B67050" w14:textId="77777777" w:rsidR="00B62792" w:rsidRPr="00894EFB" w:rsidRDefault="00B6279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0CFF9B83" w14:textId="77777777" w:rsidR="00B62792" w:rsidRPr="00894EFB" w:rsidRDefault="00B6279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B62792" w:rsidRPr="00894EFB" w14:paraId="1FA7200E" w14:textId="77777777" w:rsidTr="008D0156">
        <w:trPr>
          <w:trHeight w:val="946"/>
        </w:trPr>
        <w:tc>
          <w:tcPr>
            <w:tcW w:w="2749" w:type="dxa"/>
            <w:vAlign w:val="center"/>
          </w:tcPr>
          <w:p w14:paraId="0F03108E" w14:textId="77777777" w:rsidR="00B62792" w:rsidRDefault="00B62792"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Opción eliminar cliente.</w:t>
            </w:r>
          </w:p>
          <w:p w14:paraId="220D7385" w14:textId="77777777" w:rsidR="00B62792" w:rsidRDefault="00B62792" w:rsidP="008D0156">
            <w:pPr>
              <w:jc w:val="both"/>
              <w:rPr>
                <w:rFonts w:ascii="Arial" w:eastAsia="Arial" w:hAnsi="Arial" w:cs="Arial"/>
                <w:b w:val="0"/>
                <w:color w:val="auto"/>
                <w:sz w:val="22"/>
                <w:lang w:val="es-AR" w:eastAsia="es-AR"/>
              </w:rPr>
            </w:pPr>
          </w:p>
          <w:p w14:paraId="0315EB2B" w14:textId="769C8CE2" w:rsidR="00B62792" w:rsidRPr="00B62792" w:rsidRDefault="00B62792"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Confirmación de eliminación de cliente.</w:t>
            </w:r>
          </w:p>
        </w:tc>
        <w:tc>
          <w:tcPr>
            <w:tcW w:w="7883" w:type="dxa"/>
            <w:gridSpan w:val="2"/>
            <w:vAlign w:val="center"/>
          </w:tcPr>
          <w:p w14:paraId="7AEB7230" w14:textId="71F988CF" w:rsidR="00B62792" w:rsidRDefault="00B62792"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eliminación de cliente, cuando el mismo haya sido correctamente eliminado de la base de datos.</w:t>
            </w:r>
          </w:p>
          <w:p w14:paraId="37C8EFED" w14:textId="77777777" w:rsidR="00B62792" w:rsidRDefault="00B62792" w:rsidP="008D0156">
            <w:pPr>
              <w:jc w:val="both"/>
              <w:rPr>
                <w:rFonts w:ascii="Arial" w:eastAsia="Arial" w:hAnsi="Arial" w:cs="Arial"/>
                <w:b w:val="0"/>
                <w:color w:val="auto"/>
                <w:sz w:val="22"/>
                <w:lang w:val="es-AR" w:eastAsia="es-AR"/>
              </w:rPr>
            </w:pPr>
          </w:p>
          <w:p w14:paraId="32A9215A" w14:textId="0100A5BF" w:rsidR="00B62792" w:rsidRPr="00894EFB" w:rsidRDefault="00B62792"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eliminación de cliente, cuando el sistema no haya conseguido eliminar el cliente de la base de datos.</w:t>
            </w:r>
          </w:p>
          <w:p w14:paraId="1D7153C3" w14:textId="77777777" w:rsidR="00B62792" w:rsidRPr="00894EFB" w:rsidRDefault="00B62792" w:rsidP="008D0156">
            <w:pPr>
              <w:jc w:val="both"/>
              <w:rPr>
                <w:rFonts w:ascii="Arial" w:eastAsia="Arial" w:hAnsi="Arial" w:cs="Arial"/>
                <w:b w:val="0"/>
                <w:color w:val="auto"/>
                <w:sz w:val="22"/>
                <w:lang w:val="es-AR" w:eastAsia="es-AR"/>
              </w:rPr>
            </w:pPr>
          </w:p>
        </w:tc>
      </w:tr>
      <w:tr w:rsidR="00B62792" w:rsidRPr="00B83431" w14:paraId="41EFAF8E" w14:textId="77777777" w:rsidTr="008D0156">
        <w:trPr>
          <w:trHeight w:val="393"/>
        </w:trPr>
        <w:tc>
          <w:tcPr>
            <w:tcW w:w="2749" w:type="dxa"/>
            <w:shd w:val="clear" w:color="auto" w:fill="C00000"/>
            <w:vAlign w:val="center"/>
          </w:tcPr>
          <w:p w14:paraId="6985861C" w14:textId="77777777" w:rsidR="00B62792" w:rsidRPr="00B83431" w:rsidRDefault="00B62792"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3914" w:type="dxa"/>
            <w:shd w:val="clear" w:color="auto" w:fill="C00000"/>
            <w:vAlign w:val="center"/>
          </w:tcPr>
          <w:p w14:paraId="4276D5E2" w14:textId="77777777" w:rsidR="00B62792" w:rsidRPr="00B83431" w:rsidRDefault="00B62792"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969" w:type="dxa"/>
            <w:shd w:val="clear" w:color="auto" w:fill="C00000"/>
            <w:vAlign w:val="center"/>
          </w:tcPr>
          <w:p w14:paraId="63F826A7" w14:textId="77777777" w:rsidR="00B62792" w:rsidRPr="00B83431" w:rsidRDefault="00B62792"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B62792" w14:paraId="005BA420" w14:textId="77777777" w:rsidTr="008D0156">
        <w:trPr>
          <w:trHeight w:val="2201"/>
        </w:trPr>
        <w:tc>
          <w:tcPr>
            <w:tcW w:w="2749" w:type="dxa"/>
          </w:tcPr>
          <w:p w14:paraId="53B2556A" w14:textId="65DA5FBC" w:rsidR="00B62792" w:rsidRDefault="00B62792"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solicitud de baja.</w:t>
            </w:r>
          </w:p>
        </w:tc>
        <w:tc>
          <w:tcPr>
            <w:tcW w:w="3914" w:type="dxa"/>
          </w:tcPr>
          <w:p w14:paraId="7B8396FA" w14:textId="7D7D5E7C" w:rsidR="00B62792" w:rsidRDefault="00B62792" w:rsidP="008D0156">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sidR="007878D9">
              <w:rPr>
                <w:rFonts w:ascii="Arial" w:eastAsia="Arial" w:hAnsi="Arial" w:cs="Arial"/>
                <w:b w:val="0"/>
                <w:color w:val="auto"/>
                <w:sz w:val="22"/>
                <w:lang w:val="es-AR" w:eastAsia="es-AR"/>
              </w:rPr>
              <w:t>elimina</w:t>
            </w:r>
            <w:r w:rsidRPr="00B83431">
              <w:rPr>
                <w:rFonts w:ascii="Arial" w:eastAsia="Arial" w:hAnsi="Arial" w:cs="Arial"/>
                <w:b w:val="0"/>
                <w:color w:val="auto"/>
                <w:sz w:val="22"/>
                <w:lang w:val="es-AR" w:eastAsia="es-AR"/>
              </w:rPr>
              <w:t xml:space="preserve"> un cliente </w:t>
            </w:r>
            <w:r w:rsidR="007878D9">
              <w:rPr>
                <w:rFonts w:ascii="Arial" w:eastAsia="Arial" w:hAnsi="Arial" w:cs="Arial"/>
                <w:b w:val="0"/>
                <w:color w:val="auto"/>
                <w:sz w:val="22"/>
                <w:lang w:val="es-AR" w:eastAsia="es-AR"/>
              </w:rPr>
              <w:t>de</w:t>
            </w:r>
            <w:r w:rsidRPr="00B83431">
              <w:rPr>
                <w:rFonts w:ascii="Arial" w:eastAsia="Arial" w:hAnsi="Arial" w:cs="Arial"/>
                <w:b w:val="0"/>
                <w:color w:val="auto"/>
                <w:sz w:val="22"/>
                <w:lang w:val="es-AR" w:eastAsia="es-AR"/>
              </w:rPr>
              <w:t xml:space="preserve"> la base de datos.</w:t>
            </w:r>
          </w:p>
        </w:tc>
        <w:tc>
          <w:tcPr>
            <w:tcW w:w="3969" w:type="dxa"/>
          </w:tcPr>
          <w:p w14:paraId="7433AF20" w14:textId="4F8C97A1" w:rsidR="00B62792" w:rsidRDefault="00B62792"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Si el cliente tiene ordenes de trabajo en alguno de los siguientes estados:</w:t>
            </w:r>
          </w:p>
          <w:p w14:paraId="22D501FB" w14:textId="77777777" w:rsidR="00B62792" w:rsidRDefault="00B62792" w:rsidP="008D0156">
            <w:pPr>
              <w:pStyle w:val="Prrafodelista"/>
              <w:numPr>
                <w:ilvl w:val="0"/>
                <w:numId w:val="7"/>
              </w:numPr>
              <w:jc w:val="both"/>
              <w:rPr>
                <w:rFonts w:ascii="Arial" w:eastAsia="Arial" w:hAnsi="Arial" w:cs="Arial"/>
                <w:b w:val="0"/>
                <w:color w:val="auto"/>
                <w:sz w:val="22"/>
                <w:lang w:val="es-AR" w:eastAsia="es-AR"/>
              </w:rPr>
            </w:pPr>
            <w:r w:rsidRPr="00B62792">
              <w:rPr>
                <w:rFonts w:ascii="Arial" w:eastAsia="Arial" w:hAnsi="Arial" w:cs="Arial"/>
                <w:b w:val="0"/>
                <w:color w:val="auto"/>
                <w:sz w:val="22"/>
                <w:lang w:val="es-AR" w:eastAsia="es-AR"/>
              </w:rPr>
              <w:t>“Pendiente de presupuesto</w:t>
            </w:r>
            <w:r>
              <w:rPr>
                <w:rFonts w:ascii="Arial" w:eastAsia="Arial" w:hAnsi="Arial" w:cs="Arial"/>
                <w:b w:val="0"/>
                <w:color w:val="auto"/>
                <w:sz w:val="22"/>
                <w:lang w:val="es-AR" w:eastAsia="es-AR"/>
              </w:rPr>
              <w:t>”.</w:t>
            </w:r>
          </w:p>
          <w:p w14:paraId="1E07EE50" w14:textId="5FA1E9A2" w:rsidR="00B62792" w:rsidRDefault="00B62792" w:rsidP="008D0156">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w:t>
            </w:r>
            <w:r w:rsidRPr="00B62792">
              <w:rPr>
                <w:rFonts w:ascii="Arial" w:eastAsia="Arial" w:hAnsi="Arial" w:cs="Arial"/>
                <w:b w:val="0"/>
                <w:color w:val="auto"/>
                <w:sz w:val="22"/>
                <w:lang w:val="es-AR" w:eastAsia="es-AR"/>
              </w:rPr>
              <w:t>ctiva</w:t>
            </w:r>
            <w:r>
              <w:rPr>
                <w:rFonts w:ascii="Arial" w:eastAsia="Arial" w:hAnsi="Arial" w:cs="Arial"/>
                <w:b w:val="0"/>
                <w:color w:val="auto"/>
                <w:sz w:val="22"/>
                <w:lang w:val="es-AR" w:eastAsia="es-AR"/>
              </w:rPr>
              <w:t>”.</w:t>
            </w:r>
          </w:p>
          <w:p w14:paraId="45136DAD" w14:textId="31F2637C" w:rsidR="00B62792" w:rsidRDefault="00B62792" w:rsidP="008D0156">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w:t>
            </w:r>
            <w:r w:rsidRPr="00B62792">
              <w:rPr>
                <w:rFonts w:ascii="Arial" w:eastAsia="Arial" w:hAnsi="Arial" w:cs="Arial"/>
                <w:b w:val="0"/>
                <w:color w:val="auto"/>
                <w:sz w:val="22"/>
                <w:lang w:val="es-AR" w:eastAsia="es-AR"/>
              </w:rPr>
              <w:t>alorizada</w:t>
            </w:r>
            <w:r>
              <w:rPr>
                <w:rFonts w:ascii="Arial" w:eastAsia="Arial" w:hAnsi="Arial" w:cs="Arial"/>
                <w:b w:val="0"/>
                <w:color w:val="auto"/>
                <w:sz w:val="22"/>
                <w:lang w:val="es-AR" w:eastAsia="es-AR"/>
              </w:rPr>
              <w:t>”.</w:t>
            </w:r>
          </w:p>
          <w:p w14:paraId="5F7D639A" w14:textId="618CC623" w:rsidR="00B62792" w:rsidRDefault="00B62792" w:rsidP="008D0156">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w:t>
            </w:r>
            <w:r w:rsidRPr="00B62792">
              <w:rPr>
                <w:rFonts w:ascii="Arial" w:eastAsia="Arial" w:hAnsi="Arial" w:cs="Arial"/>
                <w:b w:val="0"/>
                <w:color w:val="auto"/>
                <w:sz w:val="22"/>
                <w:lang w:val="es-AR" w:eastAsia="es-AR"/>
              </w:rPr>
              <w:t>bierta</w:t>
            </w:r>
            <w:r>
              <w:rPr>
                <w:rFonts w:ascii="Arial" w:eastAsia="Arial" w:hAnsi="Arial" w:cs="Arial"/>
                <w:b w:val="0"/>
                <w:color w:val="auto"/>
                <w:sz w:val="22"/>
                <w:lang w:val="es-AR" w:eastAsia="es-AR"/>
              </w:rPr>
              <w:t>”.</w:t>
            </w:r>
          </w:p>
          <w:p w14:paraId="667976E2" w14:textId="77777777" w:rsidR="00B62792" w:rsidRDefault="00B62792" w:rsidP="008D0156">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w:t>
            </w:r>
            <w:r w:rsidRPr="00B62792">
              <w:rPr>
                <w:rFonts w:ascii="Arial" w:eastAsia="Arial" w:hAnsi="Arial" w:cs="Arial"/>
                <w:b w:val="0"/>
                <w:color w:val="auto"/>
                <w:sz w:val="22"/>
                <w:lang w:val="es-AR" w:eastAsia="es-AR"/>
              </w:rPr>
              <w:t>ceptada”</w:t>
            </w:r>
            <w:r w:rsidR="008D0156">
              <w:rPr>
                <w:rFonts w:ascii="Arial" w:eastAsia="Arial" w:hAnsi="Arial" w:cs="Arial"/>
                <w:b w:val="0"/>
                <w:color w:val="auto"/>
                <w:sz w:val="22"/>
                <w:lang w:val="es-AR" w:eastAsia="es-AR"/>
              </w:rPr>
              <w:t>.</w:t>
            </w:r>
          </w:p>
          <w:p w14:paraId="0243DC00" w14:textId="19858F4B" w:rsidR="008D0156" w:rsidRPr="008D0156" w:rsidRDefault="008D0156" w:rsidP="008D015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sistema no permitirá eliminarlo.</w:t>
            </w:r>
          </w:p>
        </w:tc>
      </w:tr>
      <w:tr w:rsidR="00B62792" w:rsidRPr="00894EFB" w14:paraId="660A573A" w14:textId="77777777" w:rsidTr="008D0156">
        <w:trPr>
          <w:trHeight w:val="835"/>
        </w:trPr>
        <w:tc>
          <w:tcPr>
            <w:tcW w:w="2749" w:type="dxa"/>
            <w:shd w:val="clear" w:color="auto" w:fill="C00000"/>
            <w:vAlign w:val="center"/>
          </w:tcPr>
          <w:p w14:paraId="56B414FA" w14:textId="77777777" w:rsidR="00B62792" w:rsidRPr="00894EFB" w:rsidRDefault="00B6279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559591E1" w14:textId="376AED75" w:rsidR="00B62792" w:rsidRPr="00894EFB" w:rsidRDefault="00B6279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la pantalla de gestión de clientes, el encargado del taller debe seleccionar la opción eliminar cliente.  El sistema pedirá una confirmación de baja de cliente al encargado, el cual debe seleccionar la opción confirmar.</w:t>
            </w:r>
          </w:p>
        </w:tc>
      </w:tr>
      <w:tr w:rsidR="00B62792" w:rsidRPr="00894EFB" w14:paraId="16532734" w14:textId="77777777" w:rsidTr="00B62792">
        <w:trPr>
          <w:trHeight w:val="383"/>
        </w:trPr>
        <w:tc>
          <w:tcPr>
            <w:tcW w:w="2749" w:type="dxa"/>
            <w:shd w:val="clear" w:color="auto" w:fill="C00000"/>
            <w:vAlign w:val="center"/>
          </w:tcPr>
          <w:p w14:paraId="35C13AE4" w14:textId="77777777" w:rsidR="00B62792" w:rsidRPr="00894EFB" w:rsidRDefault="00B6279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50FD091B" w14:textId="2FDB1DC4" w:rsidR="00B62792" w:rsidRPr="00894EFB" w:rsidRDefault="00B6279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cliente será eliminado de la base de datos. </w:t>
            </w:r>
          </w:p>
        </w:tc>
      </w:tr>
      <w:tr w:rsidR="00B62792" w:rsidRPr="00894EFB" w14:paraId="163A5785" w14:textId="77777777" w:rsidTr="00B62792">
        <w:trPr>
          <w:trHeight w:val="416"/>
        </w:trPr>
        <w:tc>
          <w:tcPr>
            <w:tcW w:w="2749" w:type="dxa"/>
            <w:shd w:val="clear" w:color="auto" w:fill="C00000"/>
            <w:vAlign w:val="center"/>
          </w:tcPr>
          <w:p w14:paraId="0F13B9EE" w14:textId="77777777" w:rsidR="00B62792" w:rsidRPr="00894EFB" w:rsidRDefault="00B6279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02D0903E" w14:textId="3E5B71F6" w:rsidR="00B62792" w:rsidRPr="00894EFB" w:rsidRDefault="00B6279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Se envía un e-mail al cliente indicando que ha sido eliminado del taller.</w:t>
            </w:r>
          </w:p>
        </w:tc>
      </w:tr>
      <w:bookmarkEnd w:id="21"/>
    </w:tbl>
    <w:p w14:paraId="41B10562" w14:textId="535F4C8A" w:rsidR="00B62792" w:rsidRDefault="00B62792" w:rsidP="00CB17FF">
      <w:pPr>
        <w:rPr>
          <w:sz w:val="20"/>
          <w:szCs w:val="16"/>
        </w:rPr>
      </w:pPr>
    </w:p>
    <w:p w14:paraId="0A081F68" w14:textId="74A98104" w:rsidR="0016041C" w:rsidRDefault="0016041C" w:rsidP="00CB17FF">
      <w:pPr>
        <w:rPr>
          <w:sz w:val="20"/>
          <w:szCs w:val="16"/>
        </w:rPr>
      </w:pPr>
    </w:p>
    <w:p w14:paraId="25C7650D" w14:textId="0D302D62" w:rsidR="0016041C" w:rsidRDefault="0016041C" w:rsidP="00CB17FF">
      <w:pPr>
        <w:rPr>
          <w:sz w:val="20"/>
          <w:szCs w:val="16"/>
        </w:rPr>
      </w:pPr>
    </w:p>
    <w:p w14:paraId="0C49D1E3" w14:textId="62C8B2FE" w:rsidR="0016041C" w:rsidRDefault="0016041C" w:rsidP="00CB17FF">
      <w:pPr>
        <w:rPr>
          <w:sz w:val="20"/>
          <w:szCs w:val="16"/>
        </w:rPr>
      </w:pPr>
    </w:p>
    <w:p w14:paraId="4887B77A" w14:textId="3124A7E0" w:rsidR="0016041C" w:rsidRDefault="0016041C" w:rsidP="00CB17FF">
      <w:pPr>
        <w:rPr>
          <w:sz w:val="20"/>
          <w:szCs w:val="16"/>
        </w:rPr>
      </w:pPr>
    </w:p>
    <w:p w14:paraId="6648FB8A" w14:textId="3C2B1A7D" w:rsidR="0016041C" w:rsidRDefault="0016041C" w:rsidP="00CB17FF">
      <w:pPr>
        <w:rPr>
          <w:sz w:val="20"/>
          <w:szCs w:val="16"/>
        </w:rPr>
      </w:pPr>
    </w:p>
    <w:p w14:paraId="5CA4133C" w14:textId="547D804B" w:rsidR="0016041C" w:rsidRDefault="0016041C" w:rsidP="00CB17FF">
      <w:pPr>
        <w:rPr>
          <w:sz w:val="20"/>
          <w:szCs w:val="16"/>
        </w:rPr>
      </w:pPr>
    </w:p>
    <w:p w14:paraId="6DAF94FC" w14:textId="5B735918" w:rsidR="0016041C" w:rsidRDefault="0016041C" w:rsidP="00CB17FF">
      <w:pPr>
        <w:rPr>
          <w:sz w:val="20"/>
          <w:szCs w:val="16"/>
        </w:rPr>
      </w:pPr>
    </w:p>
    <w:p w14:paraId="732DC71B" w14:textId="750CF82C" w:rsidR="0016041C" w:rsidRDefault="0016041C" w:rsidP="00CB17FF">
      <w:pPr>
        <w:rPr>
          <w:sz w:val="20"/>
          <w:szCs w:val="16"/>
        </w:rPr>
      </w:pPr>
    </w:p>
    <w:p w14:paraId="0D99B73C" w14:textId="47AF097D" w:rsidR="0016041C" w:rsidRDefault="0016041C" w:rsidP="00CB17FF">
      <w:pPr>
        <w:rPr>
          <w:sz w:val="20"/>
          <w:szCs w:val="16"/>
        </w:rPr>
      </w:pPr>
    </w:p>
    <w:p w14:paraId="210BDAC7" w14:textId="37C0B045" w:rsidR="0016041C" w:rsidRDefault="0016041C" w:rsidP="00CB17FF">
      <w:pPr>
        <w:rPr>
          <w:sz w:val="20"/>
          <w:szCs w:val="16"/>
        </w:rPr>
      </w:pPr>
    </w:p>
    <w:p w14:paraId="76372087" w14:textId="25B36EFD" w:rsidR="0016041C" w:rsidRDefault="0016041C" w:rsidP="00CB17FF">
      <w:pPr>
        <w:rPr>
          <w:sz w:val="20"/>
          <w:szCs w:val="16"/>
        </w:rPr>
      </w:pPr>
    </w:p>
    <w:p w14:paraId="6FB5B926" w14:textId="7CBB1A77" w:rsidR="0016041C" w:rsidRDefault="0016041C" w:rsidP="00CB17FF">
      <w:pPr>
        <w:rPr>
          <w:sz w:val="20"/>
          <w:szCs w:val="16"/>
        </w:rPr>
      </w:pPr>
    </w:p>
    <w:p w14:paraId="30F34D47" w14:textId="5EC03279" w:rsidR="0016041C" w:rsidRDefault="0016041C" w:rsidP="00CB17FF">
      <w:pPr>
        <w:rPr>
          <w:sz w:val="20"/>
          <w:szCs w:val="16"/>
        </w:rPr>
      </w:pPr>
    </w:p>
    <w:p w14:paraId="0E5D43EC" w14:textId="48804A19" w:rsidR="0016041C" w:rsidRDefault="0016041C" w:rsidP="00CB17FF">
      <w:pPr>
        <w:rPr>
          <w:sz w:val="20"/>
          <w:szCs w:val="16"/>
        </w:rPr>
      </w:pPr>
    </w:p>
    <w:p w14:paraId="7CA77094" w14:textId="36DBC63B" w:rsidR="0016041C" w:rsidRDefault="0016041C" w:rsidP="00CB17FF">
      <w:pPr>
        <w:rPr>
          <w:sz w:val="20"/>
          <w:szCs w:val="16"/>
        </w:rPr>
      </w:pPr>
    </w:p>
    <w:p w14:paraId="28508473" w14:textId="0E28DF61" w:rsidR="0016041C" w:rsidRDefault="0016041C" w:rsidP="00CB17FF">
      <w:pPr>
        <w:rPr>
          <w:sz w:val="20"/>
          <w:szCs w:val="16"/>
        </w:rPr>
      </w:pPr>
    </w:p>
    <w:p w14:paraId="510E52E5" w14:textId="7160A614" w:rsidR="0016041C" w:rsidRDefault="0016041C" w:rsidP="00CB17FF">
      <w:pPr>
        <w:rPr>
          <w:sz w:val="20"/>
          <w:szCs w:val="16"/>
        </w:rPr>
      </w:pPr>
    </w:p>
    <w:p w14:paraId="23D05291" w14:textId="77777777" w:rsidR="0016041C" w:rsidRDefault="0016041C" w:rsidP="00CB17FF">
      <w:pPr>
        <w:rPr>
          <w:sz w:val="20"/>
          <w:szCs w:val="16"/>
        </w:rPr>
      </w:pPr>
    </w:p>
    <w:p w14:paraId="28E46507" w14:textId="6BC3D6D8" w:rsidR="00AD5153" w:rsidRPr="00AD5153" w:rsidRDefault="00AD5153" w:rsidP="00AD5153">
      <w:pPr>
        <w:pStyle w:val="Ttulo3"/>
        <w:jc w:val="both"/>
        <w:rPr>
          <w:smallCaps/>
          <w:color w:val="auto"/>
        </w:rPr>
      </w:pPr>
      <w:bookmarkStart w:id="22" w:name="_Toc118037223"/>
      <w:bookmarkStart w:id="23" w:name="_Hlk118034371"/>
      <w:r w:rsidRPr="00AD5153">
        <w:rPr>
          <w:smallCaps/>
          <w:color w:val="auto"/>
        </w:rPr>
        <w:lastRenderedPageBreak/>
        <w:t>Registrar vehículo</w:t>
      </w:r>
      <w:bookmarkEnd w:id="22"/>
    </w:p>
    <w:tbl>
      <w:tblPr>
        <w:tblStyle w:val="Tablaconcuadrcula"/>
        <w:tblW w:w="10632" w:type="dxa"/>
        <w:tblInd w:w="-572" w:type="dxa"/>
        <w:tblLook w:val="04A0" w:firstRow="1" w:lastRow="0" w:firstColumn="1" w:lastColumn="0" w:noHBand="0" w:noVBand="1"/>
      </w:tblPr>
      <w:tblGrid>
        <w:gridCol w:w="2749"/>
        <w:gridCol w:w="4477"/>
        <w:gridCol w:w="3406"/>
      </w:tblGrid>
      <w:tr w:rsidR="00AD5153" w:rsidRPr="00894EFB" w14:paraId="3807B311" w14:textId="77777777" w:rsidTr="006332E4">
        <w:trPr>
          <w:trHeight w:val="415"/>
        </w:trPr>
        <w:tc>
          <w:tcPr>
            <w:tcW w:w="2749" w:type="dxa"/>
            <w:shd w:val="clear" w:color="auto" w:fill="C00000"/>
            <w:vAlign w:val="center"/>
          </w:tcPr>
          <w:p w14:paraId="533411A0" w14:textId="77777777" w:rsidR="00AD5153" w:rsidRPr="00894EFB" w:rsidRDefault="00AD515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0F95108D" w14:textId="77777777" w:rsidR="00AD5153" w:rsidRPr="00894EFB" w:rsidRDefault="00AD515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64A8BA80" w14:textId="77777777" w:rsidR="00AD5153" w:rsidRPr="00894EFB" w:rsidRDefault="00AD515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AD5153" w:rsidRPr="00894EFB" w14:paraId="1757F0A5" w14:textId="77777777" w:rsidTr="006332E4">
        <w:trPr>
          <w:trHeight w:val="421"/>
        </w:trPr>
        <w:tc>
          <w:tcPr>
            <w:tcW w:w="2749" w:type="dxa"/>
            <w:vAlign w:val="center"/>
          </w:tcPr>
          <w:p w14:paraId="1A6D629A" w14:textId="27A26DA8" w:rsidR="00AD5153" w:rsidRPr="00894EFB" w:rsidRDefault="00AD5153"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RFS-02-01</w:t>
            </w:r>
          </w:p>
        </w:tc>
        <w:tc>
          <w:tcPr>
            <w:tcW w:w="4477" w:type="dxa"/>
            <w:vAlign w:val="center"/>
          </w:tcPr>
          <w:p w14:paraId="716C7619" w14:textId="39EF5FDC" w:rsidR="00AD5153" w:rsidRPr="00894EFB" w:rsidRDefault="00AD5153"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Registrar vehículo</w:t>
            </w:r>
          </w:p>
        </w:tc>
        <w:tc>
          <w:tcPr>
            <w:tcW w:w="3406" w:type="dxa"/>
            <w:vAlign w:val="center"/>
          </w:tcPr>
          <w:p w14:paraId="68FB9A36" w14:textId="77777777" w:rsidR="00AD5153" w:rsidRPr="00894EFB" w:rsidRDefault="00AD5153"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Alta</w:t>
            </w:r>
          </w:p>
        </w:tc>
      </w:tr>
      <w:tr w:rsidR="00AD5153" w:rsidRPr="00894EFB" w14:paraId="2E7E3893" w14:textId="77777777" w:rsidTr="006332E4">
        <w:trPr>
          <w:trHeight w:val="555"/>
        </w:trPr>
        <w:tc>
          <w:tcPr>
            <w:tcW w:w="2749" w:type="dxa"/>
            <w:shd w:val="clear" w:color="auto" w:fill="C00000"/>
            <w:vAlign w:val="center"/>
          </w:tcPr>
          <w:p w14:paraId="23B7BA6B" w14:textId="77777777" w:rsidR="00AD5153" w:rsidRPr="00894EFB" w:rsidRDefault="00AD515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5A77517E" w14:textId="74B5218D" w:rsidR="00AD5153" w:rsidRPr="00894EFB"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registra un vehículo a un cliente ya registrado en el sistema.</w:t>
            </w:r>
          </w:p>
        </w:tc>
      </w:tr>
      <w:tr w:rsidR="00AD5153" w:rsidRPr="00894EFB" w14:paraId="624469DB" w14:textId="77777777" w:rsidTr="006332E4">
        <w:trPr>
          <w:trHeight w:val="405"/>
        </w:trPr>
        <w:tc>
          <w:tcPr>
            <w:tcW w:w="2749" w:type="dxa"/>
            <w:shd w:val="clear" w:color="auto" w:fill="C00000"/>
            <w:vAlign w:val="center"/>
          </w:tcPr>
          <w:p w14:paraId="3B4D2529" w14:textId="77777777" w:rsidR="00AD5153" w:rsidRPr="00894EFB" w:rsidRDefault="00AD515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199773DB" w14:textId="77777777" w:rsidR="00AD5153" w:rsidRPr="00894EFB" w:rsidRDefault="00AD5153"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AD5153" w:rsidRPr="00894EFB" w14:paraId="2D50E3C8" w14:textId="77777777" w:rsidTr="006332E4">
        <w:trPr>
          <w:trHeight w:val="3666"/>
        </w:trPr>
        <w:tc>
          <w:tcPr>
            <w:tcW w:w="2749" w:type="dxa"/>
          </w:tcPr>
          <w:p w14:paraId="4D8FB34D" w14:textId="1E078477" w:rsidR="00AD5153" w:rsidRPr="00AD5153" w:rsidRDefault="00AD5153" w:rsidP="00AD5153">
            <w:pPr>
              <w:jc w:val="both"/>
              <w:rPr>
                <w:rFonts w:ascii="Arial" w:eastAsia="Arial" w:hAnsi="Arial" w:cs="Arial"/>
                <w:b w:val="0"/>
                <w:color w:val="auto"/>
                <w:sz w:val="22"/>
                <w:lang w:val="es-AR" w:eastAsia="es-AR"/>
              </w:rPr>
            </w:pPr>
            <w:r w:rsidRPr="00AD5153">
              <w:rPr>
                <w:rFonts w:ascii="Arial" w:eastAsia="Arial" w:hAnsi="Arial" w:cs="Arial"/>
                <w:b w:val="0"/>
                <w:color w:val="auto"/>
                <w:sz w:val="22"/>
                <w:lang w:val="es-AR" w:eastAsia="es-AR"/>
              </w:rPr>
              <w:t>Cliente (selección):</w:t>
            </w:r>
          </w:p>
          <w:p w14:paraId="5828487C" w14:textId="07B9274F" w:rsidR="00AD5153" w:rsidRP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D.N.I de un cliente. Los datos personales se completan automáticamente. </w:t>
            </w:r>
          </w:p>
          <w:p w14:paraId="494B39D4" w14:textId="0119DC62" w:rsidR="00AD5153" w:rsidRPr="00AD5153" w:rsidRDefault="00AD5153" w:rsidP="00AD5153">
            <w:pPr>
              <w:jc w:val="both"/>
              <w:rPr>
                <w:rFonts w:ascii="Arial" w:eastAsia="Arial" w:hAnsi="Arial" w:cs="Arial"/>
                <w:b w:val="0"/>
                <w:color w:val="auto"/>
                <w:sz w:val="22"/>
                <w:lang w:val="es-AR" w:eastAsia="es-AR"/>
              </w:rPr>
            </w:pPr>
            <w:r w:rsidRPr="00AD5153">
              <w:rPr>
                <w:rFonts w:ascii="Arial" w:eastAsia="Arial" w:hAnsi="Arial" w:cs="Arial"/>
                <w:b w:val="0"/>
                <w:color w:val="auto"/>
                <w:sz w:val="22"/>
                <w:lang w:val="es-AR" w:eastAsia="es-AR"/>
              </w:rPr>
              <w:t xml:space="preserve">Datos del vehículo (selección): </w:t>
            </w:r>
          </w:p>
          <w:p w14:paraId="65F64491"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Marca</w:t>
            </w:r>
          </w:p>
          <w:p w14:paraId="33B1649D"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Modelo</w:t>
            </w:r>
          </w:p>
          <w:p w14:paraId="376DB121"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Versión</w:t>
            </w:r>
          </w:p>
          <w:p w14:paraId="06310D84"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Fecha patentamiento</w:t>
            </w:r>
          </w:p>
          <w:p w14:paraId="22E04238"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Patente</w:t>
            </w:r>
          </w:p>
          <w:p w14:paraId="105919D7"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Color</w:t>
            </w:r>
          </w:p>
          <w:p w14:paraId="4541091F" w14:textId="77777777" w:rsid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Tipo Combustible</w:t>
            </w:r>
          </w:p>
          <w:p w14:paraId="26D22A66" w14:textId="1AFF4300" w:rsidR="00AD5153" w:rsidRPr="00AD5153" w:rsidRDefault="00AD5153" w:rsidP="00AD5153">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Kilómetros</w:t>
            </w:r>
          </w:p>
        </w:tc>
        <w:tc>
          <w:tcPr>
            <w:tcW w:w="7883" w:type="dxa"/>
            <w:gridSpan w:val="2"/>
          </w:tcPr>
          <w:p w14:paraId="67B15DB3" w14:textId="0DEE8D45"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registro de vehículo, cuando el mismo haya sido correctamente registrado en la base de datos.</w:t>
            </w:r>
          </w:p>
          <w:p w14:paraId="1A648348" w14:textId="77777777" w:rsidR="00AD5153" w:rsidRDefault="00AD5153" w:rsidP="006332E4">
            <w:pPr>
              <w:jc w:val="both"/>
              <w:rPr>
                <w:rFonts w:ascii="Arial" w:eastAsia="Arial" w:hAnsi="Arial" w:cs="Arial"/>
                <w:b w:val="0"/>
                <w:color w:val="auto"/>
                <w:sz w:val="22"/>
                <w:lang w:val="es-AR" w:eastAsia="es-AR"/>
              </w:rPr>
            </w:pPr>
          </w:p>
          <w:p w14:paraId="1D0D202C" w14:textId="77777777"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1B98089C" w14:textId="77777777" w:rsidR="00AD5153" w:rsidRDefault="00AD5153" w:rsidP="006332E4">
            <w:pPr>
              <w:jc w:val="both"/>
              <w:rPr>
                <w:rFonts w:ascii="Arial" w:eastAsia="Arial" w:hAnsi="Arial" w:cs="Arial"/>
                <w:b w:val="0"/>
                <w:color w:val="auto"/>
                <w:sz w:val="22"/>
                <w:lang w:val="es-AR" w:eastAsia="es-AR"/>
              </w:rPr>
            </w:pPr>
          </w:p>
          <w:p w14:paraId="328F0D3B" w14:textId="2CCD513F" w:rsidR="00AD5153" w:rsidRPr="00894EFB"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registro de vehículo, cuando el sistema no haya conseguido registrar el vehículo en la base de datos o el vehículo ya se encuentre registrado en el sistema.</w:t>
            </w:r>
          </w:p>
          <w:p w14:paraId="34FB71FE" w14:textId="77777777" w:rsidR="00AD5153" w:rsidRPr="00894EFB" w:rsidRDefault="00AD5153" w:rsidP="006332E4">
            <w:pPr>
              <w:jc w:val="both"/>
              <w:rPr>
                <w:rFonts w:ascii="Arial" w:eastAsia="Arial" w:hAnsi="Arial" w:cs="Arial"/>
                <w:b w:val="0"/>
                <w:color w:val="auto"/>
                <w:sz w:val="22"/>
                <w:lang w:val="es-AR" w:eastAsia="es-AR"/>
              </w:rPr>
            </w:pPr>
          </w:p>
        </w:tc>
      </w:tr>
      <w:tr w:rsidR="00AD5153" w:rsidRPr="00B83431" w14:paraId="2EE1AB53" w14:textId="77777777" w:rsidTr="006332E4">
        <w:trPr>
          <w:trHeight w:val="393"/>
        </w:trPr>
        <w:tc>
          <w:tcPr>
            <w:tcW w:w="2749" w:type="dxa"/>
            <w:shd w:val="clear" w:color="auto" w:fill="C00000"/>
            <w:vAlign w:val="center"/>
          </w:tcPr>
          <w:p w14:paraId="133F4693" w14:textId="77777777" w:rsidR="00AD5153" w:rsidRPr="00B83431" w:rsidRDefault="00AD5153"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7D8343D9" w14:textId="77777777" w:rsidR="00AD5153" w:rsidRPr="00B83431" w:rsidRDefault="00AD5153"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2FCEE2DB" w14:textId="77777777" w:rsidR="00AD5153" w:rsidRPr="00B83431" w:rsidRDefault="00AD5153"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AD5153" w14:paraId="37A7A8FE" w14:textId="77777777" w:rsidTr="00AF6CBF">
        <w:trPr>
          <w:trHeight w:val="1124"/>
        </w:trPr>
        <w:tc>
          <w:tcPr>
            <w:tcW w:w="2749" w:type="dxa"/>
          </w:tcPr>
          <w:p w14:paraId="227658BC" w14:textId="1D0AB8DD"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carga de registrar vehículo.</w:t>
            </w:r>
          </w:p>
          <w:p w14:paraId="3136E603" w14:textId="1AA3723E"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 formulario de registrar vehículo).</w:t>
            </w:r>
          </w:p>
        </w:tc>
        <w:tc>
          <w:tcPr>
            <w:tcW w:w="4477" w:type="dxa"/>
          </w:tcPr>
          <w:p w14:paraId="2222C008" w14:textId="21FF2B82" w:rsidR="00AD5153" w:rsidRDefault="00AD5153" w:rsidP="006332E4">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registra un </w:t>
            </w:r>
            <w:r>
              <w:rPr>
                <w:rFonts w:ascii="Arial" w:eastAsia="Arial" w:hAnsi="Arial" w:cs="Arial"/>
                <w:b w:val="0"/>
                <w:color w:val="auto"/>
                <w:sz w:val="22"/>
                <w:lang w:val="es-AR" w:eastAsia="es-AR"/>
              </w:rPr>
              <w:t>vehículo</w:t>
            </w:r>
            <w:r w:rsidRPr="00B83431">
              <w:rPr>
                <w:rFonts w:ascii="Arial" w:eastAsia="Arial" w:hAnsi="Arial" w:cs="Arial"/>
                <w:b w:val="0"/>
                <w:color w:val="auto"/>
                <w:sz w:val="22"/>
                <w:lang w:val="es-AR" w:eastAsia="es-AR"/>
              </w:rPr>
              <w:t xml:space="preserve"> en la base de datos.</w:t>
            </w:r>
          </w:p>
        </w:tc>
        <w:tc>
          <w:tcPr>
            <w:tcW w:w="3406" w:type="dxa"/>
          </w:tcPr>
          <w:p w14:paraId="2A2DBC90" w14:textId="77777777"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w:t>
            </w:r>
          </w:p>
        </w:tc>
      </w:tr>
      <w:tr w:rsidR="00AD5153" w:rsidRPr="00894EFB" w14:paraId="3A601589" w14:textId="77777777" w:rsidTr="006332E4">
        <w:trPr>
          <w:trHeight w:val="1726"/>
        </w:trPr>
        <w:tc>
          <w:tcPr>
            <w:tcW w:w="2749" w:type="dxa"/>
            <w:shd w:val="clear" w:color="auto" w:fill="C00000"/>
            <w:vAlign w:val="center"/>
          </w:tcPr>
          <w:p w14:paraId="360AF975" w14:textId="77777777" w:rsidR="00AD5153" w:rsidRPr="00894EFB" w:rsidRDefault="00AD515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5E10C788" w14:textId="156B0E82"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la pantalla de registro de vehículo, el encargado del taller debe completar el formulario con todos los campos obligatorios y proceder a finalizar el proceso pulsando en el botón de confirmación. </w:t>
            </w:r>
          </w:p>
          <w:p w14:paraId="44C397EE" w14:textId="77777777" w:rsidR="00AD5153"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caso de que falten completar datos, el sistema avisará con un mensaje.</w:t>
            </w:r>
          </w:p>
          <w:p w14:paraId="1EA8520A" w14:textId="693C6565" w:rsidR="00AD5153" w:rsidRPr="00894EFB"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el </w:t>
            </w:r>
            <w:r w:rsidR="00033BF2">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ya se encuentre registrado en la base de datos, el sistema avisara al </w:t>
            </w:r>
            <w:r w:rsidR="00033BF2">
              <w:rPr>
                <w:rFonts w:ascii="Arial" w:eastAsia="Arial" w:hAnsi="Arial" w:cs="Arial"/>
                <w:b w:val="0"/>
                <w:color w:val="auto"/>
                <w:sz w:val="22"/>
                <w:lang w:val="es-AR" w:eastAsia="es-AR"/>
              </w:rPr>
              <w:t>encargado</w:t>
            </w:r>
            <w:r>
              <w:rPr>
                <w:rFonts w:ascii="Arial" w:eastAsia="Arial" w:hAnsi="Arial" w:cs="Arial"/>
                <w:b w:val="0"/>
                <w:color w:val="auto"/>
                <w:sz w:val="22"/>
                <w:lang w:val="es-AR" w:eastAsia="es-AR"/>
              </w:rPr>
              <w:t xml:space="preserve"> de dicha situación.</w:t>
            </w:r>
          </w:p>
        </w:tc>
      </w:tr>
      <w:tr w:rsidR="00AD5153" w:rsidRPr="00894EFB" w14:paraId="190D2F40" w14:textId="77777777" w:rsidTr="006332E4">
        <w:trPr>
          <w:trHeight w:val="408"/>
        </w:trPr>
        <w:tc>
          <w:tcPr>
            <w:tcW w:w="2749" w:type="dxa"/>
            <w:shd w:val="clear" w:color="auto" w:fill="C00000"/>
            <w:vAlign w:val="center"/>
          </w:tcPr>
          <w:p w14:paraId="132702B0" w14:textId="77777777" w:rsidR="00AD5153" w:rsidRPr="00894EFB" w:rsidRDefault="00AD515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5A9ECC37" w14:textId="16D1AA92" w:rsidR="00AD5153" w:rsidRPr="00894EFB"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Un nuevo </w:t>
            </w:r>
            <w:r w:rsidR="00AF6CBF">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es registrado en el taller</w:t>
            </w:r>
            <w:r w:rsidR="00AF6CBF">
              <w:rPr>
                <w:rFonts w:ascii="Arial" w:eastAsia="Arial" w:hAnsi="Arial" w:cs="Arial"/>
                <w:b w:val="0"/>
                <w:color w:val="auto"/>
                <w:sz w:val="22"/>
                <w:lang w:val="es-AR" w:eastAsia="es-AR"/>
              </w:rPr>
              <w:t xml:space="preserve"> a un determinado cliente</w:t>
            </w:r>
            <w:r>
              <w:rPr>
                <w:rFonts w:ascii="Arial" w:eastAsia="Arial" w:hAnsi="Arial" w:cs="Arial"/>
                <w:b w:val="0"/>
                <w:color w:val="auto"/>
                <w:sz w:val="22"/>
                <w:lang w:val="es-AR" w:eastAsia="es-AR"/>
              </w:rPr>
              <w:t>.</w:t>
            </w:r>
          </w:p>
        </w:tc>
      </w:tr>
      <w:tr w:rsidR="00AD5153" w:rsidRPr="00894EFB" w14:paraId="68D23255" w14:textId="77777777" w:rsidTr="006332E4">
        <w:trPr>
          <w:trHeight w:val="566"/>
        </w:trPr>
        <w:tc>
          <w:tcPr>
            <w:tcW w:w="2749" w:type="dxa"/>
            <w:shd w:val="clear" w:color="auto" w:fill="C00000"/>
            <w:vAlign w:val="center"/>
          </w:tcPr>
          <w:p w14:paraId="29DA78DA" w14:textId="77777777" w:rsidR="00AD5153" w:rsidRPr="00894EFB" w:rsidRDefault="00AD5153"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3D5B0B6D" w14:textId="53E86C5B" w:rsidR="00AD5153" w:rsidRPr="00894EFB" w:rsidRDefault="00AD5153"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el proceso sea cumplido con éxito, el sistema enviará un mail al cliente </w:t>
            </w:r>
            <w:r w:rsidR="00AF6CBF">
              <w:rPr>
                <w:rFonts w:ascii="Arial" w:eastAsia="Arial" w:hAnsi="Arial" w:cs="Arial"/>
                <w:b w:val="0"/>
                <w:color w:val="auto"/>
                <w:sz w:val="22"/>
                <w:lang w:val="es-AR" w:eastAsia="es-AR"/>
              </w:rPr>
              <w:t xml:space="preserve">dueño del vehículo </w:t>
            </w:r>
            <w:r>
              <w:rPr>
                <w:rFonts w:ascii="Arial" w:eastAsia="Arial" w:hAnsi="Arial" w:cs="Arial"/>
                <w:b w:val="0"/>
                <w:color w:val="auto"/>
                <w:sz w:val="22"/>
                <w:lang w:val="es-AR" w:eastAsia="es-AR"/>
              </w:rPr>
              <w:t>que avisará que</w:t>
            </w:r>
            <w:r w:rsidR="00AF6CBF">
              <w:rPr>
                <w:rFonts w:ascii="Arial" w:eastAsia="Arial" w:hAnsi="Arial" w:cs="Arial"/>
                <w:b w:val="0"/>
                <w:color w:val="auto"/>
                <w:sz w:val="22"/>
                <w:lang w:val="es-AR" w:eastAsia="es-AR"/>
              </w:rPr>
              <w:t xml:space="preserve"> su vehículo</w:t>
            </w:r>
            <w:r>
              <w:rPr>
                <w:rFonts w:ascii="Arial" w:eastAsia="Arial" w:hAnsi="Arial" w:cs="Arial"/>
                <w:b w:val="0"/>
                <w:color w:val="auto"/>
                <w:sz w:val="22"/>
                <w:lang w:val="es-AR" w:eastAsia="es-AR"/>
              </w:rPr>
              <w:t xml:space="preserve"> ha sido registrado en el taller. </w:t>
            </w:r>
          </w:p>
        </w:tc>
      </w:tr>
      <w:bookmarkEnd w:id="23"/>
    </w:tbl>
    <w:p w14:paraId="07CF6D7F" w14:textId="3BA85D3B" w:rsidR="00B62792" w:rsidRDefault="00B62792" w:rsidP="00CB17FF">
      <w:pPr>
        <w:rPr>
          <w:sz w:val="20"/>
          <w:szCs w:val="16"/>
        </w:rPr>
      </w:pPr>
    </w:p>
    <w:p w14:paraId="450D6DD6" w14:textId="2F3B7692" w:rsidR="00B62792" w:rsidRDefault="00B62792" w:rsidP="00CB17FF">
      <w:pPr>
        <w:rPr>
          <w:sz w:val="20"/>
          <w:szCs w:val="16"/>
        </w:rPr>
      </w:pPr>
    </w:p>
    <w:p w14:paraId="174091FD" w14:textId="13EEFF9B" w:rsidR="00B62792" w:rsidRDefault="00B62792" w:rsidP="00CB17FF">
      <w:pPr>
        <w:rPr>
          <w:sz w:val="20"/>
          <w:szCs w:val="16"/>
        </w:rPr>
      </w:pPr>
    </w:p>
    <w:p w14:paraId="52D0A2C4" w14:textId="290121A8" w:rsidR="00AD5153" w:rsidRDefault="00AD5153" w:rsidP="00CB17FF">
      <w:pPr>
        <w:rPr>
          <w:sz w:val="20"/>
          <w:szCs w:val="16"/>
        </w:rPr>
      </w:pPr>
    </w:p>
    <w:p w14:paraId="2B74E573" w14:textId="3E934831" w:rsidR="00AD5153" w:rsidRDefault="00AD5153" w:rsidP="00CB17FF">
      <w:pPr>
        <w:rPr>
          <w:sz w:val="20"/>
          <w:szCs w:val="16"/>
        </w:rPr>
      </w:pPr>
    </w:p>
    <w:p w14:paraId="33454A5B" w14:textId="044254A3" w:rsidR="00AD5153" w:rsidRDefault="00AD5153" w:rsidP="00CB17FF">
      <w:pPr>
        <w:rPr>
          <w:sz w:val="20"/>
          <w:szCs w:val="16"/>
        </w:rPr>
      </w:pPr>
    </w:p>
    <w:p w14:paraId="7FB5A0F1" w14:textId="75EC3270" w:rsidR="00AD5153" w:rsidRDefault="00AD5153" w:rsidP="00CB17FF">
      <w:pPr>
        <w:rPr>
          <w:sz w:val="20"/>
          <w:szCs w:val="16"/>
        </w:rPr>
      </w:pPr>
    </w:p>
    <w:p w14:paraId="0157DA51" w14:textId="225F10FF" w:rsidR="00AD5153" w:rsidRDefault="00AD5153" w:rsidP="00CB17FF">
      <w:pPr>
        <w:rPr>
          <w:sz w:val="20"/>
          <w:szCs w:val="16"/>
        </w:rPr>
      </w:pPr>
    </w:p>
    <w:p w14:paraId="341BC9A0" w14:textId="2912CCF1" w:rsidR="00AD5153" w:rsidRDefault="00AD5153" w:rsidP="00CB17FF">
      <w:pPr>
        <w:rPr>
          <w:sz w:val="20"/>
          <w:szCs w:val="16"/>
        </w:rPr>
      </w:pPr>
    </w:p>
    <w:p w14:paraId="514CF229" w14:textId="0FF2DE5C" w:rsidR="00AD5153" w:rsidRDefault="00AD5153" w:rsidP="00CB17FF">
      <w:pPr>
        <w:rPr>
          <w:sz w:val="20"/>
          <w:szCs w:val="16"/>
        </w:rPr>
      </w:pPr>
    </w:p>
    <w:p w14:paraId="634C27F1" w14:textId="6C849103" w:rsidR="00EF6DE4" w:rsidRPr="00601617" w:rsidRDefault="00EF6DE4" w:rsidP="00EF6DE4">
      <w:pPr>
        <w:pStyle w:val="Ttulo3"/>
        <w:jc w:val="both"/>
        <w:rPr>
          <w:smallCaps/>
          <w:color w:val="auto"/>
        </w:rPr>
      </w:pPr>
      <w:bookmarkStart w:id="24" w:name="_Toc118037224"/>
      <w:r w:rsidRPr="00601617">
        <w:rPr>
          <w:smallCaps/>
          <w:color w:val="auto"/>
        </w:rPr>
        <w:lastRenderedPageBreak/>
        <w:t xml:space="preserve">Modificar </w:t>
      </w:r>
      <w:r>
        <w:rPr>
          <w:smallCaps/>
          <w:color w:val="auto"/>
        </w:rPr>
        <w:t>vehículo</w:t>
      </w:r>
      <w:bookmarkEnd w:id="24"/>
    </w:p>
    <w:tbl>
      <w:tblPr>
        <w:tblStyle w:val="Tablaconcuadrcula"/>
        <w:tblW w:w="10632" w:type="dxa"/>
        <w:tblInd w:w="-572" w:type="dxa"/>
        <w:tblLook w:val="04A0" w:firstRow="1" w:lastRow="0" w:firstColumn="1" w:lastColumn="0" w:noHBand="0" w:noVBand="1"/>
      </w:tblPr>
      <w:tblGrid>
        <w:gridCol w:w="2749"/>
        <w:gridCol w:w="4477"/>
        <w:gridCol w:w="3406"/>
      </w:tblGrid>
      <w:tr w:rsidR="00EF6DE4" w:rsidRPr="00894EFB" w14:paraId="74FD18EA" w14:textId="77777777" w:rsidTr="006332E4">
        <w:trPr>
          <w:trHeight w:val="415"/>
        </w:trPr>
        <w:tc>
          <w:tcPr>
            <w:tcW w:w="2749" w:type="dxa"/>
            <w:shd w:val="clear" w:color="auto" w:fill="C00000"/>
            <w:vAlign w:val="center"/>
          </w:tcPr>
          <w:p w14:paraId="7BA53A97"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0CC59E3B"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1453FC27"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EF6DE4" w:rsidRPr="00894EFB" w14:paraId="158CB692" w14:textId="77777777" w:rsidTr="006332E4">
        <w:trPr>
          <w:trHeight w:val="421"/>
        </w:trPr>
        <w:tc>
          <w:tcPr>
            <w:tcW w:w="2749" w:type="dxa"/>
            <w:vAlign w:val="center"/>
          </w:tcPr>
          <w:p w14:paraId="2CB1C46B" w14:textId="794A1202" w:rsidR="00EF6DE4" w:rsidRPr="00894EFB" w:rsidRDefault="00EF6DE4"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RFS-02-02</w:t>
            </w:r>
          </w:p>
        </w:tc>
        <w:tc>
          <w:tcPr>
            <w:tcW w:w="4477" w:type="dxa"/>
            <w:vAlign w:val="center"/>
          </w:tcPr>
          <w:p w14:paraId="3AC8F6A4" w14:textId="7849F4E9" w:rsidR="00EF6DE4" w:rsidRPr="00894EFB" w:rsidRDefault="00EF6DE4"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Modificar vehículo</w:t>
            </w:r>
          </w:p>
        </w:tc>
        <w:tc>
          <w:tcPr>
            <w:tcW w:w="3406" w:type="dxa"/>
            <w:vAlign w:val="center"/>
          </w:tcPr>
          <w:p w14:paraId="4AAACD24" w14:textId="77777777" w:rsidR="00EF6DE4" w:rsidRPr="00894EFB" w:rsidRDefault="00EF6DE4"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EF6DE4" w:rsidRPr="00894EFB" w14:paraId="10EFC78B" w14:textId="77777777" w:rsidTr="006332E4">
        <w:trPr>
          <w:trHeight w:val="555"/>
        </w:trPr>
        <w:tc>
          <w:tcPr>
            <w:tcW w:w="2749" w:type="dxa"/>
            <w:shd w:val="clear" w:color="auto" w:fill="C00000"/>
            <w:vAlign w:val="center"/>
          </w:tcPr>
          <w:p w14:paraId="5244C65F"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337B015B" w14:textId="2DF09EE4"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edita la información de un vehículo registrado en el sistema.</w:t>
            </w:r>
          </w:p>
        </w:tc>
      </w:tr>
      <w:tr w:rsidR="00EF6DE4" w:rsidRPr="00894EFB" w14:paraId="45A16B6A" w14:textId="77777777" w:rsidTr="006332E4">
        <w:trPr>
          <w:trHeight w:val="405"/>
        </w:trPr>
        <w:tc>
          <w:tcPr>
            <w:tcW w:w="2749" w:type="dxa"/>
            <w:shd w:val="clear" w:color="auto" w:fill="C00000"/>
            <w:vAlign w:val="center"/>
          </w:tcPr>
          <w:p w14:paraId="59C6DDE9"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3D3C193F"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EF6DE4" w:rsidRPr="00894EFB" w14:paraId="45D4DEAB" w14:textId="77777777" w:rsidTr="006332E4">
        <w:trPr>
          <w:trHeight w:val="2557"/>
        </w:trPr>
        <w:tc>
          <w:tcPr>
            <w:tcW w:w="2749" w:type="dxa"/>
          </w:tcPr>
          <w:p w14:paraId="787729E2" w14:textId="77777777" w:rsidR="00EF6DE4" w:rsidRPr="00AD5153" w:rsidRDefault="00EF6DE4" w:rsidP="00EF6DE4">
            <w:pPr>
              <w:jc w:val="both"/>
              <w:rPr>
                <w:rFonts w:ascii="Arial" w:eastAsia="Arial" w:hAnsi="Arial" w:cs="Arial"/>
                <w:b w:val="0"/>
                <w:color w:val="auto"/>
                <w:sz w:val="22"/>
                <w:lang w:val="es-AR" w:eastAsia="es-AR"/>
              </w:rPr>
            </w:pPr>
            <w:r w:rsidRPr="00AD5153">
              <w:rPr>
                <w:rFonts w:ascii="Arial" w:eastAsia="Arial" w:hAnsi="Arial" w:cs="Arial"/>
                <w:b w:val="0"/>
                <w:color w:val="auto"/>
                <w:sz w:val="22"/>
                <w:lang w:val="es-AR" w:eastAsia="es-AR"/>
              </w:rPr>
              <w:t xml:space="preserve">Datos del vehículo (selección): </w:t>
            </w:r>
          </w:p>
          <w:p w14:paraId="0E8EB06D"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Marca</w:t>
            </w:r>
          </w:p>
          <w:p w14:paraId="1312F9AD"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Modelo</w:t>
            </w:r>
          </w:p>
          <w:p w14:paraId="5A011E8A"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Versión</w:t>
            </w:r>
          </w:p>
          <w:p w14:paraId="77FD72EA"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Fecha patentamiento</w:t>
            </w:r>
          </w:p>
          <w:p w14:paraId="512E7298"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Patente</w:t>
            </w:r>
          </w:p>
          <w:p w14:paraId="7DEF0728"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Color</w:t>
            </w:r>
          </w:p>
          <w:p w14:paraId="55F296D8" w14:textId="77777777" w:rsidR="00EF6DE4"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Tipo Combustible</w:t>
            </w:r>
          </w:p>
          <w:p w14:paraId="2B2F1CA9" w14:textId="5691CC7C" w:rsidR="00EF6DE4" w:rsidRPr="00C83473" w:rsidRDefault="00EF6DE4" w:rsidP="00EF6D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Kilómetros</w:t>
            </w:r>
          </w:p>
        </w:tc>
        <w:tc>
          <w:tcPr>
            <w:tcW w:w="7883" w:type="dxa"/>
            <w:gridSpan w:val="2"/>
          </w:tcPr>
          <w:p w14:paraId="496B5915" w14:textId="0B823509"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modificación de vehículo, cuando el mismo haya sido correctamente actualizado en la base de datos.</w:t>
            </w:r>
          </w:p>
          <w:p w14:paraId="364564BA" w14:textId="77777777" w:rsidR="00EF6DE4" w:rsidRDefault="00EF6DE4" w:rsidP="006332E4">
            <w:pPr>
              <w:jc w:val="both"/>
              <w:rPr>
                <w:rFonts w:ascii="Arial" w:eastAsia="Arial" w:hAnsi="Arial" w:cs="Arial"/>
                <w:b w:val="0"/>
                <w:color w:val="auto"/>
                <w:sz w:val="22"/>
                <w:lang w:val="es-AR" w:eastAsia="es-AR"/>
              </w:rPr>
            </w:pPr>
          </w:p>
          <w:p w14:paraId="1F361534" w14:textId="77777777"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78D8395D" w14:textId="77777777" w:rsidR="00EF6DE4" w:rsidRDefault="00EF6DE4" w:rsidP="006332E4">
            <w:pPr>
              <w:jc w:val="both"/>
              <w:rPr>
                <w:rFonts w:ascii="Arial" w:eastAsia="Arial" w:hAnsi="Arial" w:cs="Arial"/>
                <w:b w:val="0"/>
                <w:color w:val="auto"/>
                <w:sz w:val="22"/>
                <w:lang w:val="es-AR" w:eastAsia="es-AR"/>
              </w:rPr>
            </w:pPr>
          </w:p>
          <w:p w14:paraId="1A1D9DF2" w14:textId="3B69A981"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modificación de vehículo, cuando el sistema no haya conseguido modificar el vehículo en la base de datos.</w:t>
            </w:r>
          </w:p>
          <w:p w14:paraId="7D411BCF" w14:textId="77777777" w:rsidR="00EF6DE4" w:rsidRPr="00894EFB" w:rsidRDefault="00EF6DE4" w:rsidP="006332E4">
            <w:pPr>
              <w:jc w:val="both"/>
              <w:rPr>
                <w:rFonts w:ascii="Arial" w:eastAsia="Arial" w:hAnsi="Arial" w:cs="Arial"/>
                <w:b w:val="0"/>
                <w:color w:val="auto"/>
                <w:sz w:val="22"/>
                <w:lang w:val="es-AR" w:eastAsia="es-AR"/>
              </w:rPr>
            </w:pPr>
          </w:p>
        </w:tc>
      </w:tr>
      <w:tr w:rsidR="00EF6DE4" w:rsidRPr="00B83431" w14:paraId="38FE6957" w14:textId="77777777" w:rsidTr="006332E4">
        <w:trPr>
          <w:trHeight w:val="393"/>
        </w:trPr>
        <w:tc>
          <w:tcPr>
            <w:tcW w:w="2749" w:type="dxa"/>
            <w:shd w:val="clear" w:color="auto" w:fill="C00000"/>
            <w:vAlign w:val="center"/>
          </w:tcPr>
          <w:p w14:paraId="126F1360" w14:textId="77777777" w:rsidR="00EF6DE4" w:rsidRPr="00B83431" w:rsidRDefault="00EF6DE4"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4A4707C4" w14:textId="77777777" w:rsidR="00EF6DE4" w:rsidRPr="00B83431" w:rsidRDefault="00EF6DE4"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2201C565" w14:textId="77777777" w:rsidR="00EF6DE4" w:rsidRPr="00B83431" w:rsidRDefault="00EF6DE4"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EF6DE4" w14:paraId="3274A01A" w14:textId="77777777" w:rsidTr="006332E4">
        <w:trPr>
          <w:trHeight w:val="1239"/>
        </w:trPr>
        <w:tc>
          <w:tcPr>
            <w:tcW w:w="2749" w:type="dxa"/>
          </w:tcPr>
          <w:p w14:paraId="131C0A8C" w14:textId="35257128"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Formulario de carga de </w:t>
            </w:r>
            <w:r w:rsidR="00F87B42">
              <w:rPr>
                <w:rFonts w:ascii="Arial" w:eastAsia="Arial" w:hAnsi="Arial" w:cs="Arial"/>
                <w:b w:val="0"/>
                <w:color w:val="auto"/>
                <w:sz w:val="22"/>
                <w:lang w:val="es-AR" w:eastAsia="es-AR"/>
              </w:rPr>
              <w:t>modificar</w:t>
            </w:r>
            <w:r>
              <w:rPr>
                <w:rFonts w:ascii="Arial" w:eastAsia="Arial" w:hAnsi="Arial" w:cs="Arial"/>
                <w:b w:val="0"/>
                <w:color w:val="auto"/>
                <w:sz w:val="22"/>
                <w:lang w:val="es-AR" w:eastAsia="es-AR"/>
              </w:rPr>
              <w:t xml:space="preserve"> vehículo.</w:t>
            </w:r>
          </w:p>
          <w:p w14:paraId="35CD4B77" w14:textId="23B0E025"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 formulario de modificar vehículo).</w:t>
            </w:r>
          </w:p>
        </w:tc>
        <w:tc>
          <w:tcPr>
            <w:tcW w:w="4477" w:type="dxa"/>
          </w:tcPr>
          <w:p w14:paraId="1FD4ED53" w14:textId="667A3309" w:rsidR="00EF6DE4" w:rsidRDefault="00EF6DE4" w:rsidP="006332E4">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Pr>
                <w:rFonts w:ascii="Arial" w:eastAsia="Arial" w:hAnsi="Arial" w:cs="Arial"/>
                <w:b w:val="0"/>
                <w:color w:val="auto"/>
                <w:sz w:val="22"/>
                <w:lang w:val="es-AR" w:eastAsia="es-AR"/>
              </w:rPr>
              <w:t>actualiza</w:t>
            </w:r>
            <w:r w:rsidRPr="00B83431">
              <w:rPr>
                <w:rFonts w:ascii="Arial" w:eastAsia="Arial" w:hAnsi="Arial" w:cs="Arial"/>
                <w:b w:val="0"/>
                <w:color w:val="auto"/>
                <w:sz w:val="22"/>
                <w:lang w:val="es-AR" w:eastAsia="es-AR"/>
              </w:rPr>
              <w:t xml:space="preserve"> un </w:t>
            </w:r>
            <w:r>
              <w:rPr>
                <w:rFonts w:ascii="Arial" w:eastAsia="Arial" w:hAnsi="Arial" w:cs="Arial"/>
                <w:b w:val="0"/>
                <w:color w:val="auto"/>
                <w:sz w:val="22"/>
                <w:lang w:val="es-AR" w:eastAsia="es-AR"/>
              </w:rPr>
              <w:t>vehículo</w:t>
            </w:r>
            <w:r w:rsidRPr="00B83431">
              <w:rPr>
                <w:rFonts w:ascii="Arial" w:eastAsia="Arial" w:hAnsi="Arial" w:cs="Arial"/>
                <w:b w:val="0"/>
                <w:color w:val="auto"/>
                <w:sz w:val="22"/>
                <w:lang w:val="es-AR" w:eastAsia="es-AR"/>
              </w:rPr>
              <w:t xml:space="preserve"> en la base de datos.</w:t>
            </w:r>
          </w:p>
        </w:tc>
        <w:tc>
          <w:tcPr>
            <w:tcW w:w="3406" w:type="dxa"/>
          </w:tcPr>
          <w:p w14:paraId="46A13B81" w14:textId="77777777"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w:t>
            </w:r>
          </w:p>
        </w:tc>
      </w:tr>
      <w:tr w:rsidR="00EF6DE4" w:rsidRPr="00894EFB" w14:paraId="428EF69B" w14:textId="77777777" w:rsidTr="006332E4">
        <w:trPr>
          <w:trHeight w:val="1129"/>
        </w:trPr>
        <w:tc>
          <w:tcPr>
            <w:tcW w:w="2749" w:type="dxa"/>
            <w:shd w:val="clear" w:color="auto" w:fill="C00000"/>
            <w:vAlign w:val="center"/>
          </w:tcPr>
          <w:p w14:paraId="3F2ECFED"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01EB7FB5" w14:textId="0DCDED28"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Ya en la pantalla de modificación de vehículo, el encargado del taller debe modificar el formulario (que tiene la información actual del vehículo) actualizando los campos necesarios y proceder a finalizar el proceso pulsando el botón de guardar.</w:t>
            </w:r>
          </w:p>
        </w:tc>
      </w:tr>
      <w:tr w:rsidR="00EF6DE4" w:rsidRPr="00894EFB" w14:paraId="1DE72C11" w14:textId="77777777" w:rsidTr="006332E4">
        <w:trPr>
          <w:trHeight w:val="408"/>
        </w:trPr>
        <w:tc>
          <w:tcPr>
            <w:tcW w:w="2749" w:type="dxa"/>
            <w:shd w:val="clear" w:color="auto" w:fill="C00000"/>
            <w:vAlign w:val="center"/>
          </w:tcPr>
          <w:p w14:paraId="01976677"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284298A8" w14:textId="68002800"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vehículo será registrado con los nuevos datos.</w:t>
            </w:r>
          </w:p>
        </w:tc>
      </w:tr>
      <w:tr w:rsidR="00EF6DE4" w:rsidRPr="00894EFB" w14:paraId="3E02893E" w14:textId="77777777" w:rsidTr="006332E4">
        <w:trPr>
          <w:trHeight w:val="361"/>
        </w:trPr>
        <w:tc>
          <w:tcPr>
            <w:tcW w:w="2749" w:type="dxa"/>
            <w:shd w:val="clear" w:color="auto" w:fill="C00000"/>
            <w:vAlign w:val="center"/>
          </w:tcPr>
          <w:p w14:paraId="48924EA5"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2FDFF68F" w14:textId="77777777" w:rsidR="00EF6DE4" w:rsidRPr="00894EFB" w:rsidRDefault="00EF6DE4" w:rsidP="006332E4">
            <w:pPr>
              <w:jc w:val="both"/>
              <w:rPr>
                <w:rFonts w:ascii="Arial" w:eastAsia="Arial" w:hAnsi="Arial" w:cs="Arial"/>
                <w:b w:val="0"/>
                <w:color w:val="auto"/>
                <w:sz w:val="22"/>
                <w:lang w:val="es-AR" w:eastAsia="es-AR"/>
              </w:rPr>
            </w:pPr>
          </w:p>
        </w:tc>
      </w:tr>
    </w:tbl>
    <w:p w14:paraId="734927EA" w14:textId="588D3A8F" w:rsidR="00AD5153" w:rsidRDefault="00AD5153" w:rsidP="00CB17FF">
      <w:pPr>
        <w:rPr>
          <w:sz w:val="20"/>
          <w:szCs w:val="16"/>
        </w:rPr>
      </w:pPr>
    </w:p>
    <w:p w14:paraId="3D0C7836" w14:textId="226C778D" w:rsidR="00AD5153" w:rsidRDefault="00AD5153" w:rsidP="00CB17FF">
      <w:pPr>
        <w:rPr>
          <w:sz w:val="20"/>
          <w:szCs w:val="16"/>
        </w:rPr>
      </w:pPr>
    </w:p>
    <w:p w14:paraId="36331E16" w14:textId="6215FEDE" w:rsidR="00AD5153" w:rsidRDefault="00AD5153" w:rsidP="00CB17FF">
      <w:pPr>
        <w:rPr>
          <w:sz w:val="20"/>
          <w:szCs w:val="16"/>
        </w:rPr>
      </w:pPr>
    </w:p>
    <w:p w14:paraId="00DF726E" w14:textId="17358908" w:rsidR="00AD5153" w:rsidRDefault="00AD5153" w:rsidP="00CB17FF">
      <w:pPr>
        <w:rPr>
          <w:sz w:val="20"/>
          <w:szCs w:val="16"/>
        </w:rPr>
      </w:pPr>
    </w:p>
    <w:p w14:paraId="7BD6ABAE" w14:textId="77777777" w:rsidR="00AD5153" w:rsidRDefault="00AD5153" w:rsidP="00CB17FF">
      <w:pPr>
        <w:rPr>
          <w:sz w:val="20"/>
          <w:szCs w:val="16"/>
        </w:rPr>
      </w:pPr>
    </w:p>
    <w:p w14:paraId="1BFBA498" w14:textId="1FE62D58" w:rsidR="00B62792" w:rsidRDefault="00B62792" w:rsidP="00CB17FF">
      <w:pPr>
        <w:rPr>
          <w:sz w:val="20"/>
          <w:szCs w:val="16"/>
        </w:rPr>
      </w:pPr>
    </w:p>
    <w:p w14:paraId="5C663F71" w14:textId="599CADE9" w:rsidR="00B62792" w:rsidRDefault="00B62792" w:rsidP="00CB17FF">
      <w:pPr>
        <w:rPr>
          <w:sz w:val="20"/>
          <w:szCs w:val="16"/>
        </w:rPr>
      </w:pPr>
    </w:p>
    <w:p w14:paraId="6AC8B802" w14:textId="314801F0" w:rsidR="00B62792" w:rsidRDefault="00B62792" w:rsidP="00CB17FF">
      <w:pPr>
        <w:rPr>
          <w:sz w:val="20"/>
          <w:szCs w:val="16"/>
        </w:rPr>
      </w:pPr>
    </w:p>
    <w:p w14:paraId="327F2C87" w14:textId="53DC16CD" w:rsidR="00B62792" w:rsidRDefault="00B62792" w:rsidP="00CB17FF">
      <w:pPr>
        <w:rPr>
          <w:sz w:val="20"/>
          <w:szCs w:val="16"/>
        </w:rPr>
      </w:pPr>
    </w:p>
    <w:p w14:paraId="3D63958F" w14:textId="306D55AF" w:rsidR="00B62792" w:rsidRDefault="00B62792" w:rsidP="00CB17FF">
      <w:pPr>
        <w:rPr>
          <w:sz w:val="20"/>
          <w:szCs w:val="16"/>
        </w:rPr>
      </w:pPr>
    </w:p>
    <w:p w14:paraId="6D7CE008" w14:textId="77777777" w:rsidR="00B62792" w:rsidRDefault="00B62792" w:rsidP="00CB17FF">
      <w:pPr>
        <w:rPr>
          <w:sz w:val="20"/>
          <w:szCs w:val="16"/>
        </w:rPr>
      </w:pPr>
    </w:p>
    <w:p w14:paraId="736F6EB4" w14:textId="14F6D991" w:rsidR="0010130B" w:rsidRDefault="0010130B" w:rsidP="00CB17FF">
      <w:pPr>
        <w:rPr>
          <w:sz w:val="20"/>
          <w:szCs w:val="16"/>
        </w:rPr>
      </w:pPr>
    </w:p>
    <w:p w14:paraId="5D0551FC" w14:textId="77777777" w:rsidR="0010130B" w:rsidRDefault="0010130B" w:rsidP="00CB17FF">
      <w:pPr>
        <w:rPr>
          <w:sz w:val="20"/>
          <w:szCs w:val="16"/>
        </w:rPr>
      </w:pPr>
    </w:p>
    <w:p w14:paraId="60BE625D" w14:textId="02D07935" w:rsidR="00703B47" w:rsidRDefault="00703B47" w:rsidP="00CB17FF">
      <w:pPr>
        <w:rPr>
          <w:sz w:val="20"/>
          <w:szCs w:val="16"/>
        </w:rPr>
      </w:pPr>
    </w:p>
    <w:p w14:paraId="12C69D8E" w14:textId="68B36FC4" w:rsidR="00703B47" w:rsidRDefault="00703B47" w:rsidP="00CB17FF">
      <w:pPr>
        <w:rPr>
          <w:sz w:val="20"/>
          <w:szCs w:val="16"/>
        </w:rPr>
      </w:pPr>
    </w:p>
    <w:p w14:paraId="46D3B122" w14:textId="3F8C705A" w:rsidR="00703B47" w:rsidRDefault="00703B47" w:rsidP="00CB17FF">
      <w:pPr>
        <w:rPr>
          <w:sz w:val="20"/>
          <w:szCs w:val="16"/>
        </w:rPr>
      </w:pPr>
    </w:p>
    <w:p w14:paraId="09BEF6E1" w14:textId="61A0E9E5" w:rsidR="000218CA" w:rsidRDefault="000218CA" w:rsidP="00CB17FF">
      <w:pPr>
        <w:rPr>
          <w:sz w:val="20"/>
          <w:szCs w:val="16"/>
        </w:rPr>
      </w:pPr>
    </w:p>
    <w:p w14:paraId="7539EF6C" w14:textId="0756B097" w:rsidR="000218CA" w:rsidRDefault="000218CA" w:rsidP="00CB17FF">
      <w:pPr>
        <w:rPr>
          <w:sz w:val="20"/>
          <w:szCs w:val="16"/>
        </w:rPr>
      </w:pPr>
    </w:p>
    <w:p w14:paraId="23C146BB" w14:textId="3DEEFFC0" w:rsidR="000218CA" w:rsidRDefault="000218CA" w:rsidP="00CB17FF">
      <w:pPr>
        <w:rPr>
          <w:sz w:val="20"/>
          <w:szCs w:val="16"/>
        </w:rPr>
      </w:pPr>
    </w:p>
    <w:p w14:paraId="1AAA3D14" w14:textId="1C41BF73" w:rsidR="00EF6DE4" w:rsidRPr="00B62792" w:rsidRDefault="00EF6DE4" w:rsidP="00EF6DE4">
      <w:pPr>
        <w:pStyle w:val="Ttulo3"/>
        <w:jc w:val="both"/>
        <w:rPr>
          <w:smallCaps/>
          <w:color w:val="auto"/>
        </w:rPr>
      </w:pPr>
      <w:bookmarkStart w:id="25" w:name="_Toc118037225"/>
      <w:r>
        <w:rPr>
          <w:smallCaps/>
          <w:color w:val="auto"/>
        </w:rPr>
        <w:lastRenderedPageBreak/>
        <w:t>E</w:t>
      </w:r>
      <w:r w:rsidRPr="00B62792">
        <w:rPr>
          <w:smallCaps/>
          <w:color w:val="auto"/>
        </w:rPr>
        <w:t xml:space="preserve">liminar </w:t>
      </w:r>
      <w:r>
        <w:rPr>
          <w:smallCaps/>
          <w:color w:val="auto"/>
        </w:rPr>
        <w:t>vehículo</w:t>
      </w:r>
      <w:bookmarkEnd w:id="25"/>
    </w:p>
    <w:tbl>
      <w:tblPr>
        <w:tblStyle w:val="Tablaconcuadrcula"/>
        <w:tblW w:w="10632" w:type="dxa"/>
        <w:tblInd w:w="-572" w:type="dxa"/>
        <w:tblLook w:val="04A0" w:firstRow="1" w:lastRow="0" w:firstColumn="1" w:lastColumn="0" w:noHBand="0" w:noVBand="1"/>
      </w:tblPr>
      <w:tblGrid>
        <w:gridCol w:w="2749"/>
        <w:gridCol w:w="3914"/>
        <w:gridCol w:w="3969"/>
      </w:tblGrid>
      <w:tr w:rsidR="00EF6DE4" w:rsidRPr="00894EFB" w14:paraId="48CF7598" w14:textId="77777777" w:rsidTr="006332E4">
        <w:trPr>
          <w:trHeight w:val="415"/>
        </w:trPr>
        <w:tc>
          <w:tcPr>
            <w:tcW w:w="2749" w:type="dxa"/>
            <w:shd w:val="clear" w:color="auto" w:fill="C00000"/>
            <w:vAlign w:val="center"/>
          </w:tcPr>
          <w:p w14:paraId="0FF5F90B"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3914" w:type="dxa"/>
            <w:shd w:val="clear" w:color="auto" w:fill="C00000"/>
            <w:vAlign w:val="center"/>
          </w:tcPr>
          <w:p w14:paraId="6A5FC720"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969" w:type="dxa"/>
            <w:shd w:val="clear" w:color="auto" w:fill="C00000"/>
            <w:vAlign w:val="center"/>
          </w:tcPr>
          <w:p w14:paraId="7767164D"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EF6DE4" w:rsidRPr="00894EFB" w14:paraId="7D284320" w14:textId="77777777" w:rsidTr="006332E4">
        <w:trPr>
          <w:trHeight w:val="421"/>
        </w:trPr>
        <w:tc>
          <w:tcPr>
            <w:tcW w:w="2749" w:type="dxa"/>
            <w:vAlign w:val="center"/>
          </w:tcPr>
          <w:p w14:paraId="59DF182A" w14:textId="51D51519" w:rsidR="00EF6DE4" w:rsidRPr="00894EFB" w:rsidRDefault="00EF6DE4"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w:t>
            </w:r>
            <w:r w:rsidR="00B84746">
              <w:rPr>
                <w:rFonts w:ascii="Arial" w:eastAsia="Arial" w:hAnsi="Arial" w:cs="Arial"/>
                <w:b w:val="0"/>
                <w:color w:val="auto"/>
                <w:sz w:val="22"/>
                <w:lang w:val="es-AR" w:eastAsia="es-AR"/>
              </w:rPr>
              <w:t>2</w:t>
            </w:r>
            <w:r>
              <w:rPr>
                <w:rFonts w:ascii="Arial" w:eastAsia="Arial" w:hAnsi="Arial" w:cs="Arial"/>
                <w:b w:val="0"/>
                <w:color w:val="auto"/>
                <w:sz w:val="22"/>
                <w:lang w:val="es-AR" w:eastAsia="es-AR"/>
              </w:rPr>
              <w:t>-03</w:t>
            </w:r>
          </w:p>
        </w:tc>
        <w:tc>
          <w:tcPr>
            <w:tcW w:w="3914" w:type="dxa"/>
            <w:vAlign w:val="center"/>
          </w:tcPr>
          <w:p w14:paraId="5EAEFC31" w14:textId="21F84EF1" w:rsidR="00EF6DE4" w:rsidRPr="00894EFB" w:rsidRDefault="00EF6DE4"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Eliminar vehículo</w:t>
            </w:r>
          </w:p>
        </w:tc>
        <w:tc>
          <w:tcPr>
            <w:tcW w:w="3969" w:type="dxa"/>
            <w:vAlign w:val="center"/>
          </w:tcPr>
          <w:p w14:paraId="7A0DC415" w14:textId="77777777" w:rsidR="00EF6DE4" w:rsidRPr="00894EFB" w:rsidRDefault="00EF6DE4"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EF6DE4" w:rsidRPr="00894EFB" w14:paraId="6D645731" w14:textId="77777777" w:rsidTr="006332E4">
        <w:trPr>
          <w:trHeight w:val="506"/>
        </w:trPr>
        <w:tc>
          <w:tcPr>
            <w:tcW w:w="2749" w:type="dxa"/>
            <w:shd w:val="clear" w:color="auto" w:fill="C00000"/>
            <w:vAlign w:val="center"/>
          </w:tcPr>
          <w:p w14:paraId="0CA4193D"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0E690152" w14:textId="6C9FAF17"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elimina un vehículo registrado en el sistema.</w:t>
            </w:r>
          </w:p>
        </w:tc>
      </w:tr>
      <w:tr w:rsidR="00EF6DE4" w:rsidRPr="00894EFB" w14:paraId="6E7E267C" w14:textId="77777777" w:rsidTr="006332E4">
        <w:trPr>
          <w:trHeight w:val="405"/>
        </w:trPr>
        <w:tc>
          <w:tcPr>
            <w:tcW w:w="2749" w:type="dxa"/>
            <w:shd w:val="clear" w:color="auto" w:fill="C00000"/>
            <w:vAlign w:val="center"/>
          </w:tcPr>
          <w:p w14:paraId="3D71D9AE"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53B8AAD2" w14:textId="77777777" w:rsidR="00EF6DE4" w:rsidRPr="00894EFB" w:rsidRDefault="00EF6DE4"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EF6DE4" w:rsidRPr="00894EFB" w14:paraId="629F5124" w14:textId="77777777" w:rsidTr="006332E4">
        <w:trPr>
          <w:trHeight w:val="946"/>
        </w:trPr>
        <w:tc>
          <w:tcPr>
            <w:tcW w:w="2749" w:type="dxa"/>
            <w:vAlign w:val="center"/>
          </w:tcPr>
          <w:p w14:paraId="789747F9" w14:textId="1B84BFC6"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Opción eliminar vehículo.</w:t>
            </w:r>
          </w:p>
          <w:p w14:paraId="5EB10F12" w14:textId="77777777" w:rsidR="00EF6DE4" w:rsidRDefault="00EF6DE4" w:rsidP="006332E4">
            <w:pPr>
              <w:jc w:val="both"/>
              <w:rPr>
                <w:rFonts w:ascii="Arial" w:eastAsia="Arial" w:hAnsi="Arial" w:cs="Arial"/>
                <w:b w:val="0"/>
                <w:color w:val="auto"/>
                <w:sz w:val="22"/>
                <w:lang w:val="es-AR" w:eastAsia="es-AR"/>
              </w:rPr>
            </w:pPr>
          </w:p>
          <w:p w14:paraId="499C09DE" w14:textId="62676F7A" w:rsidR="00EF6DE4" w:rsidRPr="00B62792"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Confirmación de eliminación de vehículo.</w:t>
            </w:r>
          </w:p>
        </w:tc>
        <w:tc>
          <w:tcPr>
            <w:tcW w:w="7883" w:type="dxa"/>
            <w:gridSpan w:val="2"/>
            <w:vAlign w:val="center"/>
          </w:tcPr>
          <w:p w14:paraId="02336BCF" w14:textId="05EAD3D2"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eliminación de vehículo, cuando el mismo haya sido correctamente eliminado de la base de datos.</w:t>
            </w:r>
          </w:p>
          <w:p w14:paraId="09BB95BB" w14:textId="77777777" w:rsidR="00EF6DE4" w:rsidRDefault="00EF6DE4" w:rsidP="006332E4">
            <w:pPr>
              <w:jc w:val="both"/>
              <w:rPr>
                <w:rFonts w:ascii="Arial" w:eastAsia="Arial" w:hAnsi="Arial" w:cs="Arial"/>
                <w:b w:val="0"/>
                <w:color w:val="auto"/>
                <w:sz w:val="22"/>
                <w:lang w:val="es-AR" w:eastAsia="es-AR"/>
              </w:rPr>
            </w:pPr>
          </w:p>
          <w:p w14:paraId="7C6BDCE2" w14:textId="25A4CF7E"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Mensaje de error de eliminación de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cuando el sistema no haya conseguido eliminar el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de la base de datos.</w:t>
            </w:r>
          </w:p>
          <w:p w14:paraId="5105B28B" w14:textId="77777777" w:rsidR="00EF6DE4" w:rsidRPr="00894EFB" w:rsidRDefault="00EF6DE4" w:rsidP="006332E4">
            <w:pPr>
              <w:jc w:val="both"/>
              <w:rPr>
                <w:rFonts w:ascii="Arial" w:eastAsia="Arial" w:hAnsi="Arial" w:cs="Arial"/>
                <w:b w:val="0"/>
                <w:color w:val="auto"/>
                <w:sz w:val="22"/>
                <w:lang w:val="es-AR" w:eastAsia="es-AR"/>
              </w:rPr>
            </w:pPr>
          </w:p>
        </w:tc>
      </w:tr>
      <w:tr w:rsidR="00EF6DE4" w:rsidRPr="00B83431" w14:paraId="0A65437D" w14:textId="77777777" w:rsidTr="006332E4">
        <w:trPr>
          <w:trHeight w:val="393"/>
        </w:trPr>
        <w:tc>
          <w:tcPr>
            <w:tcW w:w="2749" w:type="dxa"/>
            <w:shd w:val="clear" w:color="auto" w:fill="C00000"/>
            <w:vAlign w:val="center"/>
          </w:tcPr>
          <w:p w14:paraId="14F8B955" w14:textId="77777777" w:rsidR="00EF6DE4" w:rsidRPr="00B83431" w:rsidRDefault="00EF6DE4"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3914" w:type="dxa"/>
            <w:shd w:val="clear" w:color="auto" w:fill="C00000"/>
            <w:vAlign w:val="center"/>
          </w:tcPr>
          <w:p w14:paraId="24EAB0E5" w14:textId="77777777" w:rsidR="00EF6DE4" w:rsidRPr="00B83431" w:rsidRDefault="00EF6DE4"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969" w:type="dxa"/>
            <w:shd w:val="clear" w:color="auto" w:fill="C00000"/>
            <w:vAlign w:val="center"/>
          </w:tcPr>
          <w:p w14:paraId="5A9111D0" w14:textId="77777777" w:rsidR="00EF6DE4" w:rsidRPr="00B83431" w:rsidRDefault="00EF6DE4"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EF6DE4" w14:paraId="26E2E15B" w14:textId="77777777" w:rsidTr="006332E4">
        <w:trPr>
          <w:trHeight w:val="2201"/>
        </w:trPr>
        <w:tc>
          <w:tcPr>
            <w:tcW w:w="2749" w:type="dxa"/>
          </w:tcPr>
          <w:p w14:paraId="69DACD9A" w14:textId="77777777"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solicitud de baja.</w:t>
            </w:r>
          </w:p>
        </w:tc>
        <w:tc>
          <w:tcPr>
            <w:tcW w:w="3914" w:type="dxa"/>
          </w:tcPr>
          <w:p w14:paraId="0A0E79D2" w14:textId="0074837E" w:rsidR="00EF6DE4" w:rsidRDefault="00EF6DE4" w:rsidP="006332E4">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sidR="007878D9">
              <w:rPr>
                <w:rFonts w:ascii="Arial" w:eastAsia="Arial" w:hAnsi="Arial" w:cs="Arial"/>
                <w:b w:val="0"/>
                <w:color w:val="auto"/>
                <w:sz w:val="22"/>
                <w:lang w:val="es-AR" w:eastAsia="es-AR"/>
              </w:rPr>
              <w:t>elimina</w:t>
            </w:r>
            <w:r w:rsidRPr="00B83431">
              <w:rPr>
                <w:rFonts w:ascii="Arial" w:eastAsia="Arial" w:hAnsi="Arial" w:cs="Arial"/>
                <w:b w:val="0"/>
                <w:color w:val="auto"/>
                <w:sz w:val="22"/>
                <w:lang w:val="es-AR" w:eastAsia="es-AR"/>
              </w:rPr>
              <w:t xml:space="preserve"> un </w:t>
            </w:r>
            <w:r w:rsidR="007878D9">
              <w:rPr>
                <w:rFonts w:ascii="Arial" w:eastAsia="Arial" w:hAnsi="Arial" w:cs="Arial"/>
                <w:b w:val="0"/>
                <w:color w:val="auto"/>
                <w:sz w:val="22"/>
                <w:lang w:val="es-AR" w:eastAsia="es-AR"/>
              </w:rPr>
              <w:t>vehículo</w:t>
            </w:r>
            <w:r w:rsidRPr="00B83431">
              <w:rPr>
                <w:rFonts w:ascii="Arial" w:eastAsia="Arial" w:hAnsi="Arial" w:cs="Arial"/>
                <w:b w:val="0"/>
                <w:color w:val="auto"/>
                <w:sz w:val="22"/>
                <w:lang w:val="es-AR" w:eastAsia="es-AR"/>
              </w:rPr>
              <w:t xml:space="preserve"> </w:t>
            </w:r>
            <w:r w:rsidR="007878D9">
              <w:rPr>
                <w:rFonts w:ascii="Arial" w:eastAsia="Arial" w:hAnsi="Arial" w:cs="Arial"/>
                <w:b w:val="0"/>
                <w:color w:val="auto"/>
                <w:sz w:val="22"/>
                <w:lang w:val="es-AR" w:eastAsia="es-AR"/>
              </w:rPr>
              <w:t>de</w:t>
            </w:r>
            <w:r w:rsidRPr="00B83431">
              <w:rPr>
                <w:rFonts w:ascii="Arial" w:eastAsia="Arial" w:hAnsi="Arial" w:cs="Arial"/>
                <w:b w:val="0"/>
                <w:color w:val="auto"/>
                <w:sz w:val="22"/>
                <w:lang w:val="es-AR" w:eastAsia="es-AR"/>
              </w:rPr>
              <w:t xml:space="preserve"> la base de datos.</w:t>
            </w:r>
          </w:p>
        </w:tc>
        <w:tc>
          <w:tcPr>
            <w:tcW w:w="3969" w:type="dxa"/>
          </w:tcPr>
          <w:p w14:paraId="68641DD7" w14:textId="4307A31D" w:rsidR="00EF6DE4"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Si el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tiene ordenes de trabajo en alguno de los siguientes estados:</w:t>
            </w:r>
          </w:p>
          <w:p w14:paraId="63D9B5EB" w14:textId="77777777" w:rsidR="00EF6DE4" w:rsidRDefault="00EF6DE4" w:rsidP="006332E4">
            <w:pPr>
              <w:pStyle w:val="Prrafodelista"/>
              <w:numPr>
                <w:ilvl w:val="0"/>
                <w:numId w:val="7"/>
              </w:numPr>
              <w:jc w:val="both"/>
              <w:rPr>
                <w:rFonts w:ascii="Arial" w:eastAsia="Arial" w:hAnsi="Arial" w:cs="Arial"/>
                <w:b w:val="0"/>
                <w:color w:val="auto"/>
                <w:sz w:val="22"/>
                <w:lang w:val="es-AR" w:eastAsia="es-AR"/>
              </w:rPr>
            </w:pPr>
            <w:r w:rsidRPr="00B62792">
              <w:rPr>
                <w:rFonts w:ascii="Arial" w:eastAsia="Arial" w:hAnsi="Arial" w:cs="Arial"/>
                <w:b w:val="0"/>
                <w:color w:val="auto"/>
                <w:sz w:val="22"/>
                <w:lang w:val="es-AR" w:eastAsia="es-AR"/>
              </w:rPr>
              <w:t>“Pendiente de presupuesto</w:t>
            </w:r>
            <w:r>
              <w:rPr>
                <w:rFonts w:ascii="Arial" w:eastAsia="Arial" w:hAnsi="Arial" w:cs="Arial"/>
                <w:b w:val="0"/>
                <w:color w:val="auto"/>
                <w:sz w:val="22"/>
                <w:lang w:val="es-AR" w:eastAsia="es-AR"/>
              </w:rPr>
              <w:t>”.</w:t>
            </w:r>
          </w:p>
          <w:p w14:paraId="3224D908" w14:textId="77777777" w:rsidR="00EF6DE4" w:rsidRDefault="00EF6DE4" w:rsidP="006332E4">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w:t>
            </w:r>
            <w:r w:rsidRPr="00B62792">
              <w:rPr>
                <w:rFonts w:ascii="Arial" w:eastAsia="Arial" w:hAnsi="Arial" w:cs="Arial"/>
                <w:b w:val="0"/>
                <w:color w:val="auto"/>
                <w:sz w:val="22"/>
                <w:lang w:val="es-AR" w:eastAsia="es-AR"/>
              </w:rPr>
              <w:t>ctiva</w:t>
            </w:r>
            <w:r>
              <w:rPr>
                <w:rFonts w:ascii="Arial" w:eastAsia="Arial" w:hAnsi="Arial" w:cs="Arial"/>
                <w:b w:val="0"/>
                <w:color w:val="auto"/>
                <w:sz w:val="22"/>
                <w:lang w:val="es-AR" w:eastAsia="es-AR"/>
              </w:rPr>
              <w:t>”.</w:t>
            </w:r>
          </w:p>
          <w:p w14:paraId="4AA6C785" w14:textId="77777777" w:rsidR="00EF6DE4" w:rsidRDefault="00EF6DE4" w:rsidP="006332E4">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w:t>
            </w:r>
            <w:r w:rsidRPr="00B62792">
              <w:rPr>
                <w:rFonts w:ascii="Arial" w:eastAsia="Arial" w:hAnsi="Arial" w:cs="Arial"/>
                <w:b w:val="0"/>
                <w:color w:val="auto"/>
                <w:sz w:val="22"/>
                <w:lang w:val="es-AR" w:eastAsia="es-AR"/>
              </w:rPr>
              <w:t>alorizada</w:t>
            </w:r>
            <w:r>
              <w:rPr>
                <w:rFonts w:ascii="Arial" w:eastAsia="Arial" w:hAnsi="Arial" w:cs="Arial"/>
                <w:b w:val="0"/>
                <w:color w:val="auto"/>
                <w:sz w:val="22"/>
                <w:lang w:val="es-AR" w:eastAsia="es-AR"/>
              </w:rPr>
              <w:t>”.</w:t>
            </w:r>
          </w:p>
          <w:p w14:paraId="7B411B52" w14:textId="77777777" w:rsidR="00EF6DE4" w:rsidRDefault="00EF6DE4" w:rsidP="006332E4">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w:t>
            </w:r>
            <w:r w:rsidRPr="00B62792">
              <w:rPr>
                <w:rFonts w:ascii="Arial" w:eastAsia="Arial" w:hAnsi="Arial" w:cs="Arial"/>
                <w:b w:val="0"/>
                <w:color w:val="auto"/>
                <w:sz w:val="22"/>
                <w:lang w:val="es-AR" w:eastAsia="es-AR"/>
              </w:rPr>
              <w:t>bierta</w:t>
            </w:r>
            <w:r>
              <w:rPr>
                <w:rFonts w:ascii="Arial" w:eastAsia="Arial" w:hAnsi="Arial" w:cs="Arial"/>
                <w:b w:val="0"/>
                <w:color w:val="auto"/>
                <w:sz w:val="22"/>
                <w:lang w:val="es-AR" w:eastAsia="es-AR"/>
              </w:rPr>
              <w:t>”.</w:t>
            </w:r>
          </w:p>
          <w:p w14:paraId="0BC2091C" w14:textId="77777777" w:rsidR="00EF6DE4" w:rsidRDefault="00EF6DE4" w:rsidP="006332E4">
            <w:pPr>
              <w:pStyle w:val="Prrafodelista"/>
              <w:numPr>
                <w:ilvl w:val="0"/>
                <w:numId w:val="7"/>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“A</w:t>
            </w:r>
            <w:r w:rsidRPr="00B62792">
              <w:rPr>
                <w:rFonts w:ascii="Arial" w:eastAsia="Arial" w:hAnsi="Arial" w:cs="Arial"/>
                <w:b w:val="0"/>
                <w:color w:val="auto"/>
                <w:sz w:val="22"/>
                <w:lang w:val="es-AR" w:eastAsia="es-AR"/>
              </w:rPr>
              <w:t>ceptada”</w:t>
            </w:r>
            <w:r>
              <w:rPr>
                <w:rFonts w:ascii="Arial" w:eastAsia="Arial" w:hAnsi="Arial" w:cs="Arial"/>
                <w:b w:val="0"/>
                <w:color w:val="auto"/>
                <w:sz w:val="22"/>
                <w:lang w:val="es-AR" w:eastAsia="es-AR"/>
              </w:rPr>
              <w:t>.</w:t>
            </w:r>
          </w:p>
          <w:p w14:paraId="2DE43570" w14:textId="77777777" w:rsidR="00EF6DE4" w:rsidRPr="008D0156"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sistema no permitirá eliminarlo.</w:t>
            </w:r>
          </w:p>
        </w:tc>
      </w:tr>
      <w:tr w:rsidR="00EF6DE4" w:rsidRPr="00894EFB" w14:paraId="56FD0F5B" w14:textId="77777777" w:rsidTr="006332E4">
        <w:trPr>
          <w:trHeight w:val="835"/>
        </w:trPr>
        <w:tc>
          <w:tcPr>
            <w:tcW w:w="2749" w:type="dxa"/>
            <w:shd w:val="clear" w:color="auto" w:fill="C00000"/>
            <w:vAlign w:val="center"/>
          </w:tcPr>
          <w:p w14:paraId="68EC2777"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46B2DE0A" w14:textId="5CE18D67"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la pantalla de gestión de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s, el encargado del taller debe seleccionar la opción eliminar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El sistema pedirá una confirmación de baja de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al encargado, el cual debe seleccionar la opción confirmar.</w:t>
            </w:r>
          </w:p>
        </w:tc>
      </w:tr>
      <w:tr w:rsidR="00EF6DE4" w:rsidRPr="00894EFB" w14:paraId="28A22BF4" w14:textId="77777777" w:rsidTr="006332E4">
        <w:trPr>
          <w:trHeight w:val="383"/>
        </w:trPr>
        <w:tc>
          <w:tcPr>
            <w:tcW w:w="2749" w:type="dxa"/>
            <w:shd w:val="clear" w:color="auto" w:fill="C00000"/>
            <w:vAlign w:val="center"/>
          </w:tcPr>
          <w:p w14:paraId="4542FB36"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35AC28B3" w14:textId="4C866E19" w:rsidR="00EF6DE4" w:rsidRPr="00894EFB" w:rsidRDefault="00EF6DE4"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w:t>
            </w:r>
            <w:r w:rsidR="007878D9">
              <w:rPr>
                <w:rFonts w:ascii="Arial" w:eastAsia="Arial" w:hAnsi="Arial" w:cs="Arial"/>
                <w:b w:val="0"/>
                <w:color w:val="auto"/>
                <w:sz w:val="22"/>
                <w:lang w:val="es-AR" w:eastAsia="es-AR"/>
              </w:rPr>
              <w:t>vehículo</w:t>
            </w:r>
            <w:r>
              <w:rPr>
                <w:rFonts w:ascii="Arial" w:eastAsia="Arial" w:hAnsi="Arial" w:cs="Arial"/>
                <w:b w:val="0"/>
                <w:color w:val="auto"/>
                <w:sz w:val="22"/>
                <w:lang w:val="es-AR" w:eastAsia="es-AR"/>
              </w:rPr>
              <w:t xml:space="preserve"> será eliminado de la base de datos. </w:t>
            </w:r>
          </w:p>
        </w:tc>
      </w:tr>
      <w:tr w:rsidR="00EF6DE4" w:rsidRPr="00894EFB" w14:paraId="4D266BF5" w14:textId="77777777" w:rsidTr="006332E4">
        <w:trPr>
          <w:trHeight w:val="416"/>
        </w:trPr>
        <w:tc>
          <w:tcPr>
            <w:tcW w:w="2749" w:type="dxa"/>
            <w:shd w:val="clear" w:color="auto" w:fill="C00000"/>
            <w:vAlign w:val="center"/>
          </w:tcPr>
          <w:p w14:paraId="707CE9B5" w14:textId="77777777" w:rsidR="00EF6DE4" w:rsidRPr="00894EFB" w:rsidRDefault="00EF6DE4"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031EBC32" w14:textId="5B905F91" w:rsidR="00EF6DE4" w:rsidRPr="00894EFB" w:rsidRDefault="00EF6DE4" w:rsidP="006332E4">
            <w:pPr>
              <w:jc w:val="both"/>
              <w:rPr>
                <w:rFonts w:ascii="Arial" w:eastAsia="Arial" w:hAnsi="Arial" w:cs="Arial"/>
                <w:b w:val="0"/>
                <w:color w:val="auto"/>
                <w:sz w:val="22"/>
                <w:lang w:val="es-AR" w:eastAsia="es-AR"/>
              </w:rPr>
            </w:pPr>
          </w:p>
        </w:tc>
      </w:tr>
    </w:tbl>
    <w:p w14:paraId="14D636E7" w14:textId="1656A0FF" w:rsidR="000218CA" w:rsidRDefault="000218CA" w:rsidP="00CB17FF">
      <w:pPr>
        <w:rPr>
          <w:sz w:val="20"/>
          <w:szCs w:val="16"/>
        </w:rPr>
      </w:pPr>
    </w:p>
    <w:p w14:paraId="146B0F49" w14:textId="71A3B428" w:rsidR="000218CA" w:rsidRDefault="000218CA" w:rsidP="00CB17FF">
      <w:pPr>
        <w:rPr>
          <w:sz w:val="20"/>
          <w:szCs w:val="16"/>
        </w:rPr>
      </w:pPr>
    </w:p>
    <w:p w14:paraId="304347D6" w14:textId="7D90907A" w:rsidR="000218CA" w:rsidRDefault="000218CA" w:rsidP="00CB17FF">
      <w:pPr>
        <w:rPr>
          <w:sz w:val="20"/>
          <w:szCs w:val="16"/>
        </w:rPr>
      </w:pPr>
    </w:p>
    <w:p w14:paraId="2E0388B7" w14:textId="51F3CB6F" w:rsidR="000218CA" w:rsidRDefault="000218CA" w:rsidP="00CB17FF">
      <w:pPr>
        <w:rPr>
          <w:sz w:val="20"/>
          <w:szCs w:val="16"/>
        </w:rPr>
      </w:pPr>
    </w:p>
    <w:p w14:paraId="10D03B3E" w14:textId="176183A0" w:rsidR="000218CA" w:rsidRDefault="000218CA" w:rsidP="00CB17FF">
      <w:pPr>
        <w:rPr>
          <w:sz w:val="20"/>
          <w:szCs w:val="16"/>
        </w:rPr>
      </w:pPr>
    </w:p>
    <w:p w14:paraId="1303595C" w14:textId="1756AAC8" w:rsidR="000218CA" w:rsidRDefault="000218CA" w:rsidP="00CB17FF">
      <w:pPr>
        <w:rPr>
          <w:sz w:val="20"/>
          <w:szCs w:val="16"/>
        </w:rPr>
      </w:pPr>
    </w:p>
    <w:p w14:paraId="72E266A3" w14:textId="0EE05DCF" w:rsidR="000218CA" w:rsidRDefault="000218CA" w:rsidP="00CB17FF">
      <w:pPr>
        <w:rPr>
          <w:sz w:val="20"/>
          <w:szCs w:val="16"/>
        </w:rPr>
      </w:pPr>
    </w:p>
    <w:p w14:paraId="507B7948" w14:textId="7219D544" w:rsidR="000218CA" w:rsidRDefault="000218CA" w:rsidP="00CB17FF">
      <w:pPr>
        <w:rPr>
          <w:sz w:val="20"/>
          <w:szCs w:val="16"/>
        </w:rPr>
      </w:pPr>
    </w:p>
    <w:p w14:paraId="64178E9B" w14:textId="3400F640" w:rsidR="000218CA" w:rsidRDefault="000218CA" w:rsidP="00CB17FF">
      <w:pPr>
        <w:rPr>
          <w:sz w:val="20"/>
          <w:szCs w:val="16"/>
        </w:rPr>
      </w:pPr>
    </w:p>
    <w:p w14:paraId="23F3D0D0" w14:textId="138A73B7" w:rsidR="000218CA" w:rsidRDefault="000218CA" w:rsidP="00CB17FF">
      <w:pPr>
        <w:rPr>
          <w:sz w:val="20"/>
          <w:szCs w:val="16"/>
        </w:rPr>
      </w:pPr>
    </w:p>
    <w:p w14:paraId="4185FB0A" w14:textId="060D1CBB" w:rsidR="000218CA" w:rsidRDefault="000218CA" w:rsidP="00CB17FF">
      <w:pPr>
        <w:rPr>
          <w:sz w:val="20"/>
          <w:szCs w:val="16"/>
        </w:rPr>
      </w:pPr>
    </w:p>
    <w:p w14:paraId="4013E69C" w14:textId="581AC1E5" w:rsidR="000218CA" w:rsidRDefault="000218CA" w:rsidP="00CB17FF">
      <w:pPr>
        <w:rPr>
          <w:sz w:val="20"/>
          <w:szCs w:val="16"/>
        </w:rPr>
      </w:pPr>
    </w:p>
    <w:p w14:paraId="158D4E54" w14:textId="75D834C9" w:rsidR="000218CA" w:rsidRDefault="000218CA" w:rsidP="00CB17FF">
      <w:pPr>
        <w:rPr>
          <w:sz w:val="20"/>
          <w:szCs w:val="16"/>
        </w:rPr>
      </w:pPr>
    </w:p>
    <w:p w14:paraId="026E003B" w14:textId="132CCC80" w:rsidR="000218CA" w:rsidRDefault="000218CA" w:rsidP="00CB17FF">
      <w:pPr>
        <w:rPr>
          <w:sz w:val="20"/>
          <w:szCs w:val="16"/>
        </w:rPr>
      </w:pPr>
    </w:p>
    <w:p w14:paraId="38AE00F9" w14:textId="70F90997" w:rsidR="000218CA" w:rsidRDefault="000218CA" w:rsidP="00CB17FF">
      <w:pPr>
        <w:rPr>
          <w:sz w:val="20"/>
          <w:szCs w:val="16"/>
        </w:rPr>
      </w:pPr>
    </w:p>
    <w:p w14:paraId="1CF1E490" w14:textId="614F97BA" w:rsidR="000218CA" w:rsidRDefault="000218CA" w:rsidP="00CB17FF">
      <w:pPr>
        <w:rPr>
          <w:sz w:val="20"/>
          <w:szCs w:val="16"/>
        </w:rPr>
      </w:pPr>
    </w:p>
    <w:p w14:paraId="457CA6D7" w14:textId="6F6E3B87" w:rsidR="000218CA" w:rsidRDefault="000218CA" w:rsidP="00CB17FF">
      <w:pPr>
        <w:rPr>
          <w:sz w:val="20"/>
          <w:szCs w:val="16"/>
        </w:rPr>
      </w:pPr>
    </w:p>
    <w:p w14:paraId="72EEAC31" w14:textId="13CE35DE" w:rsidR="000218CA" w:rsidRDefault="000218CA" w:rsidP="00CB17FF">
      <w:pPr>
        <w:rPr>
          <w:sz w:val="20"/>
          <w:szCs w:val="16"/>
        </w:rPr>
      </w:pPr>
    </w:p>
    <w:p w14:paraId="68F53ED1" w14:textId="07A028A4" w:rsidR="000218CA" w:rsidRDefault="000218CA" w:rsidP="00CB17FF">
      <w:pPr>
        <w:rPr>
          <w:sz w:val="20"/>
          <w:szCs w:val="16"/>
        </w:rPr>
      </w:pPr>
    </w:p>
    <w:p w14:paraId="2643C1DE" w14:textId="1B561330" w:rsidR="000218CA" w:rsidRDefault="000218CA" w:rsidP="00CB17FF">
      <w:pPr>
        <w:rPr>
          <w:sz w:val="20"/>
          <w:szCs w:val="16"/>
        </w:rPr>
      </w:pPr>
    </w:p>
    <w:p w14:paraId="502AEA2F" w14:textId="149E9917" w:rsidR="000218CA" w:rsidRDefault="000218CA" w:rsidP="00CB17FF">
      <w:pPr>
        <w:rPr>
          <w:sz w:val="20"/>
          <w:szCs w:val="16"/>
        </w:rPr>
      </w:pPr>
    </w:p>
    <w:p w14:paraId="26AE960E" w14:textId="5E4D14BA" w:rsidR="00B84746" w:rsidRPr="00601617" w:rsidRDefault="00B84746" w:rsidP="00B84746">
      <w:pPr>
        <w:pStyle w:val="Ttulo3"/>
        <w:jc w:val="both"/>
        <w:rPr>
          <w:smallCaps/>
          <w:color w:val="auto"/>
        </w:rPr>
      </w:pPr>
      <w:bookmarkStart w:id="26" w:name="_Toc118037226"/>
      <w:r w:rsidRPr="00601617">
        <w:rPr>
          <w:smallCaps/>
          <w:color w:val="auto"/>
        </w:rPr>
        <w:lastRenderedPageBreak/>
        <w:t xml:space="preserve">Registrar </w:t>
      </w:r>
      <w:r>
        <w:rPr>
          <w:smallCaps/>
          <w:color w:val="auto"/>
        </w:rPr>
        <w:t>mecánico</w:t>
      </w:r>
      <w:bookmarkEnd w:id="26"/>
    </w:p>
    <w:tbl>
      <w:tblPr>
        <w:tblStyle w:val="Tablaconcuadrcula"/>
        <w:tblW w:w="10632" w:type="dxa"/>
        <w:tblInd w:w="-572" w:type="dxa"/>
        <w:tblLook w:val="04A0" w:firstRow="1" w:lastRow="0" w:firstColumn="1" w:lastColumn="0" w:noHBand="0" w:noVBand="1"/>
      </w:tblPr>
      <w:tblGrid>
        <w:gridCol w:w="2758"/>
        <w:gridCol w:w="4471"/>
        <w:gridCol w:w="3403"/>
      </w:tblGrid>
      <w:tr w:rsidR="00B84746" w14:paraId="62B340A2" w14:textId="77777777" w:rsidTr="006332E4">
        <w:trPr>
          <w:trHeight w:val="415"/>
        </w:trPr>
        <w:tc>
          <w:tcPr>
            <w:tcW w:w="2749" w:type="dxa"/>
            <w:shd w:val="clear" w:color="auto" w:fill="C00000"/>
            <w:vAlign w:val="center"/>
          </w:tcPr>
          <w:p w14:paraId="12BF508F" w14:textId="77777777" w:rsidR="00B84746" w:rsidRPr="00894EFB" w:rsidRDefault="00B84746"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50823DA3" w14:textId="77777777" w:rsidR="00B84746" w:rsidRPr="00894EFB" w:rsidRDefault="00B84746"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2F837F31" w14:textId="77777777" w:rsidR="00B84746" w:rsidRPr="00894EFB" w:rsidRDefault="00B84746"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B84746" w14:paraId="3889C511" w14:textId="77777777" w:rsidTr="006332E4">
        <w:trPr>
          <w:trHeight w:val="421"/>
        </w:trPr>
        <w:tc>
          <w:tcPr>
            <w:tcW w:w="2749" w:type="dxa"/>
            <w:vAlign w:val="center"/>
          </w:tcPr>
          <w:p w14:paraId="11C36BC8" w14:textId="76BBEF28" w:rsidR="00B84746" w:rsidRPr="00894EFB" w:rsidRDefault="00B84746"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RFS-03-01</w:t>
            </w:r>
          </w:p>
        </w:tc>
        <w:tc>
          <w:tcPr>
            <w:tcW w:w="4477" w:type="dxa"/>
            <w:vAlign w:val="center"/>
          </w:tcPr>
          <w:p w14:paraId="110AA4D6" w14:textId="654438AE" w:rsidR="00B84746" w:rsidRPr="00894EFB" w:rsidRDefault="00B84746"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Registrar mecánico</w:t>
            </w:r>
          </w:p>
        </w:tc>
        <w:tc>
          <w:tcPr>
            <w:tcW w:w="3406" w:type="dxa"/>
            <w:vAlign w:val="center"/>
          </w:tcPr>
          <w:p w14:paraId="60625CAA" w14:textId="77777777" w:rsidR="00B84746" w:rsidRPr="00894EFB" w:rsidRDefault="00B84746"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Alta</w:t>
            </w:r>
          </w:p>
        </w:tc>
      </w:tr>
      <w:tr w:rsidR="00B84746" w14:paraId="166B6065" w14:textId="77777777" w:rsidTr="006332E4">
        <w:trPr>
          <w:trHeight w:val="555"/>
        </w:trPr>
        <w:tc>
          <w:tcPr>
            <w:tcW w:w="2749" w:type="dxa"/>
            <w:shd w:val="clear" w:color="auto" w:fill="C00000"/>
            <w:vAlign w:val="center"/>
          </w:tcPr>
          <w:p w14:paraId="1859F8D1" w14:textId="77777777" w:rsidR="00B84746" w:rsidRPr="00894EFB" w:rsidRDefault="00B84746"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4EAB2305" w14:textId="5BF294E1" w:rsidR="00B84746" w:rsidRPr="00894EFB"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registra un mecánico para que pueda trabajar en las ordenes de trabajo.</w:t>
            </w:r>
          </w:p>
        </w:tc>
      </w:tr>
      <w:tr w:rsidR="00B84746" w14:paraId="2C5AD977" w14:textId="77777777" w:rsidTr="006332E4">
        <w:trPr>
          <w:trHeight w:val="405"/>
        </w:trPr>
        <w:tc>
          <w:tcPr>
            <w:tcW w:w="2749" w:type="dxa"/>
            <w:shd w:val="clear" w:color="auto" w:fill="C00000"/>
            <w:vAlign w:val="center"/>
          </w:tcPr>
          <w:p w14:paraId="305DB38C" w14:textId="77777777" w:rsidR="00B84746" w:rsidRPr="00894EFB" w:rsidRDefault="00B84746"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15BDC5D2" w14:textId="77777777" w:rsidR="00B84746" w:rsidRPr="00894EFB" w:rsidRDefault="00B84746"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B84746" w14:paraId="5DD038D7" w14:textId="77777777" w:rsidTr="00B84746">
        <w:trPr>
          <w:trHeight w:val="2515"/>
        </w:trPr>
        <w:tc>
          <w:tcPr>
            <w:tcW w:w="2749" w:type="dxa"/>
          </w:tcPr>
          <w:p w14:paraId="34556B58" w14:textId="77777777"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Datos personales: </w:t>
            </w:r>
          </w:p>
          <w:p w14:paraId="4C03E2E3" w14:textId="77777777" w:rsidR="00B84746" w:rsidRPr="001177AB" w:rsidRDefault="00B84746"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D.N.I.</w:t>
            </w:r>
          </w:p>
          <w:p w14:paraId="4C240916" w14:textId="77777777" w:rsidR="00B84746" w:rsidRPr="001177AB" w:rsidRDefault="00B84746"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Apellido</w:t>
            </w:r>
          </w:p>
          <w:p w14:paraId="1D7D7D0B" w14:textId="77777777" w:rsidR="00B84746" w:rsidRPr="001177AB" w:rsidRDefault="00B84746"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Nombre</w:t>
            </w:r>
          </w:p>
          <w:p w14:paraId="7232BF9F" w14:textId="77777777" w:rsidR="00B84746" w:rsidRPr="001177AB" w:rsidRDefault="00B84746"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Domicilio</w:t>
            </w:r>
          </w:p>
          <w:p w14:paraId="1FEE328C" w14:textId="58275555" w:rsidR="00B84746" w:rsidRDefault="00B84746" w:rsidP="006332E4">
            <w:pPr>
              <w:pStyle w:val="Prrafodelista"/>
              <w:numPr>
                <w:ilvl w:val="0"/>
                <w:numId w:val="6"/>
              </w:numPr>
              <w:jc w:val="both"/>
              <w:rPr>
                <w:rFonts w:ascii="Arial" w:eastAsia="Arial" w:hAnsi="Arial" w:cs="Arial"/>
                <w:b w:val="0"/>
                <w:color w:val="auto"/>
                <w:sz w:val="22"/>
                <w:lang w:val="es-AR" w:eastAsia="es-AR"/>
              </w:rPr>
            </w:pPr>
            <w:r w:rsidRPr="001177AB">
              <w:rPr>
                <w:rFonts w:ascii="Arial" w:eastAsia="Arial" w:hAnsi="Arial" w:cs="Arial"/>
                <w:b w:val="0"/>
                <w:color w:val="auto"/>
                <w:sz w:val="22"/>
                <w:lang w:val="es-AR" w:eastAsia="es-AR"/>
              </w:rPr>
              <w:t>Barrio</w:t>
            </w:r>
          </w:p>
          <w:p w14:paraId="780172D8" w14:textId="7B84C7F9" w:rsidR="00B84746" w:rsidRPr="001177AB" w:rsidRDefault="00B84746" w:rsidP="006332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Localidad</w:t>
            </w:r>
          </w:p>
          <w:p w14:paraId="1015DB09" w14:textId="21E602EA" w:rsidR="00B84746" w:rsidRPr="001177AB" w:rsidRDefault="00B84746" w:rsidP="006332E4">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Nombre de usuario (generado automáticamente).</w:t>
            </w:r>
          </w:p>
          <w:p w14:paraId="223C5EF1" w14:textId="45E75EA9" w:rsidR="00B84746" w:rsidRPr="00B84746" w:rsidRDefault="00B84746" w:rsidP="00B84746">
            <w:pPr>
              <w:pStyle w:val="Prrafodelista"/>
              <w:numPr>
                <w:ilvl w:val="0"/>
                <w:numId w:val="6"/>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Foto de perfil.</w:t>
            </w:r>
          </w:p>
        </w:tc>
        <w:tc>
          <w:tcPr>
            <w:tcW w:w="7883" w:type="dxa"/>
            <w:gridSpan w:val="2"/>
          </w:tcPr>
          <w:p w14:paraId="01130F3C" w14:textId="19B55BC9"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registro de mecánico, cuando el mismo haya sido correctamente registrado en la base de datos.</w:t>
            </w:r>
          </w:p>
          <w:p w14:paraId="533C0F71" w14:textId="77777777" w:rsidR="00B84746" w:rsidRDefault="00B84746" w:rsidP="006332E4">
            <w:pPr>
              <w:jc w:val="both"/>
              <w:rPr>
                <w:rFonts w:ascii="Arial" w:eastAsia="Arial" w:hAnsi="Arial" w:cs="Arial"/>
                <w:b w:val="0"/>
                <w:color w:val="auto"/>
                <w:sz w:val="22"/>
                <w:lang w:val="es-AR" w:eastAsia="es-AR"/>
              </w:rPr>
            </w:pPr>
          </w:p>
          <w:p w14:paraId="4229470E" w14:textId="77777777"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4497C3B2" w14:textId="77777777" w:rsidR="00B84746" w:rsidRDefault="00B84746" w:rsidP="006332E4">
            <w:pPr>
              <w:jc w:val="both"/>
              <w:rPr>
                <w:rFonts w:ascii="Arial" w:eastAsia="Arial" w:hAnsi="Arial" w:cs="Arial"/>
                <w:b w:val="0"/>
                <w:color w:val="auto"/>
                <w:sz w:val="22"/>
                <w:lang w:val="es-AR" w:eastAsia="es-AR"/>
              </w:rPr>
            </w:pPr>
          </w:p>
          <w:p w14:paraId="0D3B54D1" w14:textId="74522FC6" w:rsidR="00B84746" w:rsidRPr="00894EFB"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registro de mecánico, cuando el sistema no haya conseguido registrar el mecánico en la base de datos o el mecánico ya se encuentre registrado en el sistema.</w:t>
            </w:r>
          </w:p>
          <w:p w14:paraId="38317E8A" w14:textId="77777777" w:rsidR="00B84746" w:rsidRPr="00894EFB" w:rsidRDefault="00B84746" w:rsidP="006332E4">
            <w:pPr>
              <w:jc w:val="both"/>
              <w:rPr>
                <w:rFonts w:ascii="Arial" w:eastAsia="Arial" w:hAnsi="Arial" w:cs="Arial"/>
                <w:b w:val="0"/>
                <w:color w:val="auto"/>
                <w:sz w:val="22"/>
                <w:lang w:val="es-AR" w:eastAsia="es-AR"/>
              </w:rPr>
            </w:pPr>
          </w:p>
        </w:tc>
      </w:tr>
      <w:tr w:rsidR="00B84746" w14:paraId="4D35E7ED" w14:textId="77777777" w:rsidTr="006332E4">
        <w:trPr>
          <w:trHeight w:val="393"/>
        </w:trPr>
        <w:tc>
          <w:tcPr>
            <w:tcW w:w="2749" w:type="dxa"/>
            <w:shd w:val="clear" w:color="auto" w:fill="C00000"/>
            <w:vAlign w:val="center"/>
          </w:tcPr>
          <w:p w14:paraId="18217F9A" w14:textId="77777777" w:rsidR="00B84746" w:rsidRPr="00B83431" w:rsidRDefault="00B84746"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5828F536" w14:textId="77777777" w:rsidR="00B84746" w:rsidRPr="00B83431" w:rsidRDefault="00B84746"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3653F049" w14:textId="77777777" w:rsidR="00B84746" w:rsidRPr="00B83431" w:rsidRDefault="00B84746"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B84746" w14:paraId="7079C0EF" w14:textId="77777777" w:rsidTr="006332E4">
        <w:trPr>
          <w:trHeight w:val="1836"/>
        </w:trPr>
        <w:tc>
          <w:tcPr>
            <w:tcW w:w="2749" w:type="dxa"/>
          </w:tcPr>
          <w:p w14:paraId="280F4CE9" w14:textId="628ABF21"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carga de registrar mecánico.</w:t>
            </w:r>
          </w:p>
          <w:p w14:paraId="6E064A01" w14:textId="66FCC70D"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 formulario de registrar mecánico).</w:t>
            </w:r>
          </w:p>
        </w:tc>
        <w:tc>
          <w:tcPr>
            <w:tcW w:w="4477" w:type="dxa"/>
          </w:tcPr>
          <w:p w14:paraId="0251ED85" w14:textId="1A60D09E" w:rsidR="00B84746" w:rsidRDefault="00B84746" w:rsidP="006332E4">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registra un </w:t>
            </w:r>
            <w:r>
              <w:rPr>
                <w:rFonts w:ascii="Arial" w:eastAsia="Arial" w:hAnsi="Arial" w:cs="Arial"/>
                <w:b w:val="0"/>
                <w:color w:val="auto"/>
                <w:sz w:val="22"/>
                <w:lang w:val="es-AR" w:eastAsia="es-AR"/>
              </w:rPr>
              <w:t>mecánico</w:t>
            </w:r>
            <w:r w:rsidRPr="00B83431">
              <w:rPr>
                <w:rFonts w:ascii="Arial" w:eastAsia="Arial" w:hAnsi="Arial" w:cs="Arial"/>
                <w:b w:val="0"/>
                <w:color w:val="auto"/>
                <w:sz w:val="22"/>
                <w:lang w:val="es-AR" w:eastAsia="es-AR"/>
              </w:rPr>
              <w:t xml:space="preserve"> en la base de datos.</w:t>
            </w:r>
          </w:p>
        </w:tc>
        <w:tc>
          <w:tcPr>
            <w:tcW w:w="3406" w:type="dxa"/>
          </w:tcPr>
          <w:p w14:paraId="1C11C330" w14:textId="77777777"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w:t>
            </w:r>
          </w:p>
        </w:tc>
      </w:tr>
      <w:tr w:rsidR="00B84746" w14:paraId="6CC08DA6" w14:textId="77777777" w:rsidTr="006332E4">
        <w:trPr>
          <w:trHeight w:val="1726"/>
        </w:trPr>
        <w:tc>
          <w:tcPr>
            <w:tcW w:w="2749" w:type="dxa"/>
            <w:shd w:val="clear" w:color="auto" w:fill="C00000"/>
            <w:vAlign w:val="center"/>
          </w:tcPr>
          <w:p w14:paraId="09EB8005" w14:textId="77777777" w:rsidR="00B84746" w:rsidRPr="00894EFB" w:rsidRDefault="00B84746"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2A9B0893" w14:textId="41E45D3F"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la pantalla de registro de mecánico, el encargado del taller debe completar el formulario con todos los campos obligatorios y proceder a finalizar el proceso pulsando en el botón de confirmación. </w:t>
            </w:r>
          </w:p>
          <w:p w14:paraId="18A4B131" w14:textId="77777777" w:rsidR="00B84746"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caso de que falten completar datos, el sistema avisará con un mensaje.</w:t>
            </w:r>
          </w:p>
          <w:p w14:paraId="012E6AB7" w14:textId="7AEE4453" w:rsidR="00B84746" w:rsidRPr="00894EFB"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caso de que el mecánico ya se encuentre registrado en la base de datos, el sistema avisara al encargado de dicha situación.</w:t>
            </w:r>
          </w:p>
        </w:tc>
      </w:tr>
      <w:tr w:rsidR="00B84746" w14:paraId="715B7263" w14:textId="77777777" w:rsidTr="006332E4">
        <w:trPr>
          <w:trHeight w:val="408"/>
        </w:trPr>
        <w:tc>
          <w:tcPr>
            <w:tcW w:w="2749" w:type="dxa"/>
            <w:shd w:val="clear" w:color="auto" w:fill="C00000"/>
            <w:vAlign w:val="center"/>
          </w:tcPr>
          <w:p w14:paraId="320708BA" w14:textId="77777777" w:rsidR="00B84746" w:rsidRPr="00894EFB" w:rsidRDefault="00B84746"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52E68A7B" w14:textId="600F2D88" w:rsidR="00B84746" w:rsidRPr="00894EFB"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Un nuevo mecánico es registrado en el taller.</w:t>
            </w:r>
          </w:p>
        </w:tc>
      </w:tr>
      <w:tr w:rsidR="00B84746" w14:paraId="66F0C560" w14:textId="77777777" w:rsidTr="006332E4">
        <w:trPr>
          <w:trHeight w:val="566"/>
        </w:trPr>
        <w:tc>
          <w:tcPr>
            <w:tcW w:w="2749" w:type="dxa"/>
            <w:shd w:val="clear" w:color="auto" w:fill="C00000"/>
            <w:vAlign w:val="center"/>
          </w:tcPr>
          <w:p w14:paraId="5C403AC5" w14:textId="77777777" w:rsidR="00B84746" w:rsidRPr="00894EFB" w:rsidRDefault="00B84746"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271B8CAE" w14:textId="69C93FDC" w:rsidR="00B84746" w:rsidRPr="00894EFB" w:rsidRDefault="00B84746"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el proceso sea cumplido con éxito, el sistema enviará un mail al mecánico donde se brinda un link para activar su usuario, la contraseña temporal creada para poder ingresar a la plataforma y un mensaje informando los pasos para activarlo. </w:t>
            </w:r>
          </w:p>
        </w:tc>
      </w:tr>
    </w:tbl>
    <w:p w14:paraId="2363CFD0" w14:textId="217B001F" w:rsidR="000218CA" w:rsidRDefault="000218CA" w:rsidP="00CB17FF">
      <w:pPr>
        <w:rPr>
          <w:sz w:val="20"/>
          <w:szCs w:val="16"/>
        </w:rPr>
      </w:pPr>
    </w:p>
    <w:p w14:paraId="06C057D8" w14:textId="1BF69DE3" w:rsidR="00F87B42" w:rsidRDefault="00F87B42" w:rsidP="00CB17FF">
      <w:pPr>
        <w:rPr>
          <w:sz w:val="20"/>
          <w:szCs w:val="16"/>
        </w:rPr>
      </w:pPr>
    </w:p>
    <w:p w14:paraId="5F13CB94" w14:textId="1575DCDC" w:rsidR="00F87B42" w:rsidRDefault="00F87B42" w:rsidP="00CB17FF">
      <w:pPr>
        <w:rPr>
          <w:sz w:val="20"/>
          <w:szCs w:val="16"/>
        </w:rPr>
      </w:pPr>
    </w:p>
    <w:p w14:paraId="65A6B392" w14:textId="4743C51A" w:rsidR="00F87B42" w:rsidRDefault="00F87B42" w:rsidP="00CB17FF">
      <w:pPr>
        <w:rPr>
          <w:sz w:val="20"/>
          <w:szCs w:val="16"/>
        </w:rPr>
      </w:pPr>
    </w:p>
    <w:p w14:paraId="0DED40DA" w14:textId="61DDACD5" w:rsidR="00F87B42" w:rsidRDefault="00F87B42" w:rsidP="00CB17FF">
      <w:pPr>
        <w:rPr>
          <w:sz w:val="20"/>
          <w:szCs w:val="16"/>
        </w:rPr>
      </w:pPr>
    </w:p>
    <w:p w14:paraId="103C45B8" w14:textId="734B4B41" w:rsidR="00F87B42" w:rsidRDefault="00F87B42" w:rsidP="00CB17FF">
      <w:pPr>
        <w:rPr>
          <w:sz w:val="20"/>
          <w:szCs w:val="16"/>
        </w:rPr>
      </w:pPr>
    </w:p>
    <w:p w14:paraId="2A92EB49" w14:textId="61590DEF" w:rsidR="00F87B42" w:rsidRDefault="00F87B42" w:rsidP="00CB17FF">
      <w:pPr>
        <w:rPr>
          <w:sz w:val="20"/>
          <w:szCs w:val="16"/>
        </w:rPr>
      </w:pPr>
    </w:p>
    <w:p w14:paraId="30786F6E" w14:textId="17578E21" w:rsidR="00F87B42" w:rsidRDefault="00F87B42" w:rsidP="00CB17FF">
      <w:pPr>
        <w:rPr>
          <w:sz w:val="20"/>
          <w:szCs w:val="16"/>
        </w:rPr>
      </w:pPr>
    </w:p>
    <w:p w14:paraId="739ABC2B" w14:textId="1231BD3A" w:rsidR="00F87B42" w:rsidRDefault="00F87B42" w:rsidP="00CB17FF">
      <w:pPr>
        <w:rPr>
          <w:sz w:val="20"/>
          <w:szCs w:val="16"/>
        </w:rPr>
      </w:pPr>
    </w:p>
    <w:p w14:paraId="19351A70" w14:textId="77777777" w:rsidR="00F87B42" w:rsidRDefault="00F87B42" w:rsidP="00CB17FF">
      <w:pPr>
        <w:rPr>
          <w:sz w:val="20"/>
          <w:szCs w:val="16"/>
        </w:rPr>
      </w:pPr>
    </w:p>
    <w:p w14:paraId="7279FEF0" w14:textId="49CA7932" w:rsidR="00F87B42" w:rsidRPr="00601617" w:rsidRDefault="00F87B42" w:rsidP="00F87B42">
      <w:pPr>
        <w:pStyle w:val="Ttulo3"/>
        <w:jc w:val="both"/>
        <w:rPr>
          <w:smallCaps/>
          <w:color w:val="auto"/>
        </w:rPr>
      </w:pPr>
      <w:bookmarkStart w:id="27" w:name="_Toc118037227"/>
      <w:r w:rsidRPr="00601617">
        <w:rPr>
          <w:smallCaps/>
          <w:color w:val="auto"/>
        </w:rPr>
        <w:lastRenderedPageBreak/>
        <w:t xml:space="preserve">Modificar </w:t>
      </w:r>
      <w:r>
        <w:rPr>
          <w:smallCaps/>
          <w:color w:val="auto"/>
        </w:rPr>
        <w:t>mecánico</w:t>
      </w:r>
      <w:bookmarkEnd w:id="27"/>
    </w:p>
    <w:tbl>
      <w:tblPr>
        <w:tblStyle w:val="Tablaconcuadrcula"/>
        <w:tblW w:w="10632" w:type="dxa"/>
        <w:tblInd w:w="-572" w:type="dxa"/>
        <w:tblLook w:val="04A0" w:firstRow="1" w:lastRow="0" w:firstColumn="1" w:lastColumn="0" w:noHBand="0" w:noVBand="1"/>
      </w:tblPr>
      <w:tblGrid>
        <w:gridCol w:w="2749"/>
        <w:gridCol w:w="4477"/>
        <w:gridCol w:w="3406"/>
      </w:tblGrid>
      <w:tr w:rsidR="00F87B42" w:rsidRPr="00894EFB" w14:paraId="47406994" w14:textId="77777777" w:rsidTr="006332E4">
        <w:trPr>
          <w:trHeight w:val="415"/>
        </w:trPr>
        <w:tc>
          <w:tcPr>
            <w:tcW w:w="2749" w:type="dxa"/>
            <w:shd w:val="clear" w:color="auto" w:fill="C00000"/>
            <w:vAlign w:val="center"/>
          </w:tcPr>
          <w:p w14:paraId="4D362E54" w14:textId="77777777" w:rsidR="00F87B42" w:rsidRPr="00894EFB" w:rsidRDefault="00F87B4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329C3125" w14:textId="77777777" w:rsidR="00F87B42" w:rsidRPr="00894EFB" w:rsidRDefault="00F87B4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2D16301C" w14:textId="77777777" w:rsidR="00F87B42" w:rsidRPr="00894EFB" w:rsidRDefault="00F87B4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F87B42" w:rsidRPr="00894EFB" w14:paraId="292FCD61" w14:textId="77777777" w:rsidTr="006332E4">
        <w:trPr>
          <w:trHeight w:val="421"/>
        </w:trPr>
        <w:tc>
          <w:tcPr>
            <w:tcW w:w="2749" w:type="dxa"/>
            <w:vAlign w:val="center"/>
          </w:tcPr>
          <w:p w14:paraId="0D1F3094" w14:textId="3A3FB0FE" w:rsidR="00F87B42" w:rsidRPr="00894EFB" w:rsidRDefault="00F87B42"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RFS-03-02</w:t>
            </w:r>
          </w:p>
        </w:tc>
        <w:tc>
          <w:tcPr>
            <w:tcW w:w="4477" w:type="dxa"/>
            <w:vAlign w:val="center"/>
          </w:tcPr>
          <w:p w14:paraId="00976121" w14:textId="296D09ED" w:rsidR="00F87B42" w:rsidRPr="00894EFB" w:rsidRDefault="00F87B42"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Modificar mecánico</w:t>
            </w:r>
          </w:p>
        </w:tc>
        <w:tc>
          <w:tcPr>
            <w:tcW w:w="3406" w:type="dxa"/>
            <w:vAlign w:val="center"/>
          </w:tcPr>
          <w:p w14:paraId="4A75EDC7" w14:textId="77777777" w:rsidR="00F87B42" w:rsidRPr="00894EFB" w:rsidRDefault="00F87B42" w:rsidP="006332E4">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F87B42" w:rsidRPr="00894EFB" w14:paraId="5C0464D7" w14:textId="77777777" w:rsidTr="006332E4">
        <w:trPr>
          <w:trHeight w:val="555"/>
        </w:trPr>
        <w:tc>
          <w:tcPr>
            <w:tcW w:w="2749" w:type="dxa"/>
            <w:shd w:val="clear" w:color="auto" w:fill="C00000"/>
            <w:vAlign w:val="center"/>
          </w:tcPr>
          <w:p w14:paraId="29E6B843" w14:textId="77777777" w:rsidR="00F87B42" w:rsidRPr="00894EFB" w:rsidRDefault="00F87B4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1337BAC2" w14:textId="618A9FA4" w:rsidR="00F87B42" w:rsidRPr="00894EFB"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edita la información de un mecánico registrado en el sistema.</w:t>
            </w:r>
          </w:p>
        </w:tc>
      </w:tr>
      <w:tr w:rsidR="00F87B42" w:rsidRPr="00894EFB" w14:paraId="2C5B763E" w14:textId="77777777" w:rsidTr="006332E4">
        <w:trPr>
          <w:trHeight w:val="405"/>
        </w:trPr>
        <w:tc>
          <w:tcPr>
            <w:tcW w:w="2749" w:type="dxa"/>
            <w:shd w:val="clear" w:color="auto" w:fill="C00000"/>
            <w:vAlign w:val="center"/>
          </w:tcPr>
          <w:p w14:paraId="2F9D6712" w14:textId="77777777" w:rsidR="00F87B42" w:rsidRPr="00894EFB" w:rsidRDefault="00F87B4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4487E4A5" w14:textId="77777777" w:rsidR="00F87B42" w:rsidRPr="00894EFB" w:rsidRDefault="00F87B42" w:rsidP="006332E4">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F87B42" w:rsidRPr="00894EFB" w14:paraId="40A57DE1" w14:textId="77777777" w:rsidTr="006332E4">
        <w:trPr>
          <w:trHeight w:val="2557"/>
        </w:trPr>
        <w:tc>
          <w:tcPr>
            <w:tcW w:w="2749" w:type="dxa"/>
          </w:tcPr>
          <w:p w14:paraId="7785757C" w14:textId="77777777" w:rsidR="0054522F" w:rsidRPr="0054522F" w:rsidRDefault="0054522F" w:rsidP="0054522F">
            <w:p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 xml:space="preserve">Datos personales: </w:t>
            </w:r>
          </w:p>
          <w:p w14:paraId="55F905E0" w14:textId="77777777"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D.N.I.</w:t>
            </w:r>
          </w:p>
          <w:p w14:paraId="4D63534B" w14:textId="77777777"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Apellido</w:t>
            </w:r>
          </w:p>
          <w:p w14:paraId="767F33D1" w14:textId="77777777"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Nombre</w:t>
            </w:r>
          </w:p>
          <w:p w14:paraId="08F3D563" w14:textId="77777777"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Domicilio</w:t>
            </w:r>
          </w:p>
          <w:p w14:paraId="0D4DDF34" w14:textId="77777777"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Barrio</w:t>
            </w:r>
          </w:p>
          <w:p w14:paraId="7F78961E" w14:textId="77777777"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Localidad</w:t>
            </w:r>
          </w:p>
          <w:p w14:paraId="502400FF" w14:textId="33D1A2B1" w:rsidR="0054522F" w:rsidRPr="0054522F" w:rsidRDefault="0054522F" w:rsidP="0054522F">
            <w:pPr>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Nombre de usuario (</w:t>
            </w:r>
            <w:r>
              <w:rPr>
                <w:rFonts w:ascii="Arial" w:eastAsia="Arial" w:hAnsi="Arial" w:cs="Arial"/>
                <w:b w:val="0"/>
                <w:color w:val="auto"/>
                <w:sz w:val="22"/>
                <w:lang w:val="es-AR" w:eastAsia="es-AR"/>
              </w:rPr>
              <w:t>no se puede modificar</w:t>
            </w:r>
            <w:r w:rsidRPr="0054522F">
              <w:rPr>
                <w:rFonts w:ascii="Arial" w:eastAsia="Arial" w:hAnsi="Arial" w:cs="Arial"/>
                <w:b w:val="0"/>
                <w:color w:val="auto"/>
                <w:sz w:val="22"/>
                <w:lang w:val="es-AR" w:eastAsia="es-AR"/>
              </w:rPr>
              <w:t>).</w:t>
            </w:r>
          </w:p>
          <w:p w14:paraId="5538BCDE" w14:textId="10471978" w:rsidR="00F87B42" w:rsidRPr="00C83473" w:rsidRDefault="0054522F" w:rsidP="0054522F">
            <w:pPr>
              <w:pStyle w:val="Prrafodelista"/>
              <w:numPr>
                <w:ilvl w:val="0"/>
                <w:numId w:val="6"/>
              </w:numPr>
              <w:jc w:val="both"/>
              <w:rPr>
                <w:rFonts w:ascii="Arial" w:eastAsia="Arial" w:hAnsi="Arial" w:cs="Arial"/>
                <w:b w:val="0"/>
                <w:color w:val="auto"/>
                <w:sz w:val="22"/>
                <w:lang w:val="es-AR" w:eastAsia="es-AR"/>
              </w:rPr>
            </w:pPr>
            <w:r w:rsidRPr="0054522F">
              <w:rPr>
                <w:rFonts w:ascii="Arial" w:eastAsia="Arial" w:hAnsi="Arial" w:cs="Arial"/>
                <w:b w:val="0"/>
                <w:color w:val="auto"/>
                <w:sz w:val="22"/>
                <w:lang w:val="es-AR" w:eastAsia="es-AR"/>
              </w:rPr>
              <w:t>Foto de perfil.</w:t>
            </w:r>
          </w:p>
        </w:tc>
        <w:tc>
          <w:tcPr>
            <w:tcW w:w="7883" w:type="dxa"/>
            <w:gridSpan w:val="2"/>
          </w:tcPr>
          <w:p w14:paraId="7CB26E75" w14:textId="16DAAAFE" w:rsidR="00F87B42"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modificación de mecánico, cuando el mismo haya sido correctamente actualizado en la base de datos.</w:t>
            </w:r>
          </w:p>
          <w:p w14:paraId="6444683A" w14:textId="77777777" w:rsidR="00F87B42" w:rsidRDefault="00F87B42" w:rsidP="006332E4">
            <w:pPr>
              <w:jc w:val="both"/>
              <w:rPr>
                <w:rFonts w:ascii="Arial" w:eastAsia="Arial" w:hAnsi="Arial" w:cs="Arial"/>
                <w:b w:val="0"/>
                <w:color w:val="auto"/>
                <w:sz w:val="22"/>
                <w:lang w:val="es-AR" w:eastAsia="es-AR"/>
              </w:rPr>
            </w:pPr>
          </w:p>
          <w:p w14:paraId="2F5F5E4D" w14:textId="77777777" w:rsidR="00F87B42"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78B172A8" w14:textId="77777777" w:rsidR="00F87B42" w:rsidRDefault="00F87B42" w:rsidP="006332E4">
            <w:pPr>
              <w:jc w:val="both"/>
              <w:rPr>
                <w:rFonts w:ascii="Arial" w:eastAsia="Arial" w:hAnsi="Arial" w:cs="Arial"/>
                <w:b w:val="0"/>
                <w:color w:val="auto"/>
                <w:sz w:val="22"/>
                <w:lang w:val="es-AR" w:eastAsia="es-AR"/>
              </w:rPr>
            </w:pPr>
          </w:p>
          <w:p w14:paraId="4A888A32" w14:textId="4948213C" w:rsidR="00F87B42" w:rsidRPr="00894EFB"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modificación de mecánico, cuando el sistema no haya conseguido modificar el mecánico en la base de datos.</w:t>
            </w:r>
          </w:p>
          <w:p w14:paraId="732A810B" w14:textId="77777777" w:rsidR="00F87B42" w:rsidRPr="00894EFB" w:rsidRDefault="00F87B42" w:rsidP="006332E4">
            <w:pPr>
              <w:jc w:val="both"/>
              <w:rPr>
                <w:rFonts w:ascii="Arial" w:eastAsia="Arial" w:hAnsi="Arial" w:cs="Arial"/>
                <w:b w:val="0"/>
                <w:color w:val="auto"/>
                <w:sz w:val="22"/>
                <w:lang w:val="es-AR" w:eastAsia="es-AR"/>
              </w:rPr>
            </w:pPr>
          </w:p>
        </w:tc>
      </w:tr>
      <w:tr w:rsidR="00F87B42" w:rsidRPr="00B83431" w14:paraId="70823522" w14:textId="77777777" w:rsidTr="006332E4">
        <w:trPr>
          <w:trHeight w:val="393"/>
        </w:trPr>
        <w:tc>
          <w:tcPr>
            <w:tcW w:w="2749" w:type="dxa"/>
            <w:shd w:val="clear" w:color="auto" w:fill="C00000"/>
            <w:vAlign w:val="center"/>
          </w:tcPr>
          <w:p w14:paraId="27DAF662" w14:textId="77777777" w:rsidR="00F87B42" w:rsidRPr="00B83431" w:rsidRDefault="00F87B42"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162AD8AF" w14:textId="77777777" w:rsidR="00F87B42" w:rsidRPr="00B83431" w:rsidRDefault="00F87B42"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04C76534" w14:textId="77777777" w:rsidR="00F87B42" w:rsidRPr="00B83431" w:rsidRDefault="00F87B42" w:rsidP="006332E4">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F87B42" w14:paraId="7A9D4706" w14:textId="77777777" w:rsidTr="006332E4">
        <w:trPr>
          <w:trHeight w:val="1239"/>
        </w:trPr>
        <w:tc>
          <w:tcPr>
            <w:tcW w:w="2749" w:type="dxa"/>
          </w:tcPr>
          <w:p w14:paraId="4E3D50DD" w14:textId="75476CF5" w:rsidR="00F87B42"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carga de modificar mecánico.</w:t>
            </w:r>
          </w:p>
          <w:p w14:paraId="2153FD56" w14:textId="6B7C64EB" w:rsidR="00F87B42"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(Ver formulario de modificar mecánico).</w:t>
            </w:r>
          </w:p>
        </w:tc>
        <w:tc>
          <w:tcPr>
            <w:tcW w:w="4477" w:type="dxa"/>
          </w:tcPr>
          <w:p w14:paraId="2E2A97EC" w14:textId="7A8E954D" w:rsidR="00F87B42" w:rsidRDefault="00F87B42" w:rsidP="006332E4">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Pr>
                <w:rFonts w:ascii="Arial" w:eastAsia="Arial" w:hAnsi="Arial" w:cs="Arial"/>
                <w:b w:val="0"/>
                <w:color w:val="auto"/>
                <w:sz w:val="22"/>
                <w:lang w:val="es-AR" w:eastAsia="es-AR"/>
              </w:rPr>
              <w:t>actualiza</w:t>
            </w:r>
            <w:r w:rsidRPr="00B83431">
              <w:rPr>
                <w:rFonts w:ascii="Arial" w:eastAsia="Arial" w:hAnsi="Arial" w:cs="Arial"/>
                <w:b w:val="0"/>
                <w:color w:val="auto"/>
                <w:sz w:val="22"/>
                <w:lang w:val="es-AR" w:eastAsia="es-AR"/>
              </w:rPr>
              <w:t xml:space="preserve"> un </w:t>
            </w:r>
            <w:r>
              <w:rPr>
                <w:rFonts w:ascii="Arial" w:eastAsia="Arial" w:hAnsi="Arial" w:cs="Arial"/>
                <w:b w:val="0"/>
                <w:color w:val="auto"/>
                <w:sz w:val="22"/>
                <w:lang w:val="es-AR" w:eastAsia="es-AR"/>
              </w:rPr>
              <w:t>mecánico</w:t>
            </w:r>
            <w:r w:rsidRPr="00B83431">
              <w:rPr>
                <w:rFonts w:ascii="Arial" w:eastAsia="Arial" w:hAnsi="Arial" w:cs="Arial"/>
                <w:b w:val="0"/>
                <w:color w:val="auto"/>
                <w:sz w:val="22"/>
                <w:lang w:val="es-AR" w:eastAsia="es-AR"/>
              </w:rPr>
              <w:t xml:space="preserve"> en la base de datos.</w:t>
            </w:r>
          </w:p>
        </w:tc>
        <w:tc>
          <w:tcPr>
            <w:tcW w:w="3406" w:type="dxa"/>
          </w:tcPr>
          <w:p w14:paraId="3312FDBF" w14:textId="77777777" w:rsidR="00F87B42"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w:t>
            </w:r>
          </w:p>
        </w:tc>
      </w:tr>
      <w:tr w:rsidR="00F87B42" w:rsidRPr="00894EFB" w14:paraId="30989D13" w14:textId="77777777" w:rsidTr="006332E4">
        <w:trPr>
          <w:trHeight w:val="1129"/>
        </w:trPr>
        <w:tc>
          <w:tcPr>
            <w:tcW w:w="2749" w:type="dxa"/>
            <w:shd w:val="clear" w:color="auto" w:fill="C00000"/>
            <w:vAlign w:val="center"/>
          </w:tcPr>
          <w:p w14:paraId="7EBAABAF" w14:textId="77777777" w:rsidR="00F87B42" w:rsidRPr="00894EFB" w:rsidRDefault="00F87B4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5A59582D" w14:textId="4E89B768" w:rsidR="00F87B42" w:rsidRPr="00894EFB"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Ya en la pantalla de modificación de mecánico, el encargado del taller debe modificar el formulario (que tiene la información actual del mecánico) actualizando los campos necesarios y proceder a finalizar el proceso pulsando el botón de guardar.</w:t>
            </w:r>
          </w:p>
        </w:tc>
      </w:tr>
      <w:tr w:rsidR="00F87B42" w:rsidRPr="00894EFB" w14:paraId="48A36F6A" w14:textId="77777777" w:rsidTr="006332E4">
        <w:trPr>
          <w:trHeight w:val="408"/>
        </w:trPr>
        <w:tc>
          <w:tcPr>
            <w:tcW w:w="2749" w:type="dxa"/>
            <w:shd w:val="clear" w:color="auto" w:fill="C00000"/>
            <w:vAlign w:val="center"/>
          </w:tcPr>
          <w:p w14:paraId="69CEBCDD" w14:textId="77777777" w:rsidR="00F87B42" w:rsidRPr="00894EFB" w:rsidRDefault="00F87B4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3B3057C2" w14:textId="0A9399EE" w:rsidR="00F87B42" w:rsidRPr="00894EFB" w:rsidRDefault="00F87B42" w:rsidP="006332E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mecánico será registrado con los nuevos datos.</w:t>
            </w:r>
          </w:p>
        </w:tc>
      </w:tr>
      <w:tr w:rsidR="00F87B42" w:rsidRPr="00894EFB" w14:paraId="3AC13780" w14:textId="77777777" w:rsidTr="006332E4">
        <w:trPr>
          <w:trHeight w:val="361"/>
        </w:trPr>
        <w:tc>
          <w:tcPr>
            <w:tcW w:w="2749" w:type="dxa"/>
            <w:shd w:val="clear" w:color="auto" w:fill="C00000"/>
            <w:vAlign w:val="center"/>
          </w:tcPr>
          <w:p w14:paraId="40F6095A" w14:textId="77777777" w:rsidR="00F87B42" w:rsidRPr="00894EFB" w:rsidRDefault="00F87B42" w:rsidP="006332E4">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39D1A55A" w14:textId="77777777" w:rsidR="00F87B42" w:rsidRPr="00894EFB" w:rsidRDefault="00F87B42" w:rsidP="006332E4">
            <w:pPr>
              <w:jc w:val="both"/>
              <w:rPr>
                <w:rFonts w:ascii="Arial" w:eastAsia="Arial" w:hAnsi="Arial" w:cs="Arial"/>
                <w:b w:val="0"/>
                <w:color w:val="auto"/>
                <w:sz w:val="22"/>
                <w:lang w:val="es-AR" w:eastAsia="es-AR"/>
              </w:rPr>
            </w:pPr>
          </w:p>
        </w:tc>
      </w:tr>
    </w:tbl>
    <w:p w14:paraId="6802F726" w14:textId="57687F10" w:rsidR="00005DFE" w:rsidRDefault="00005DFE" w:rsidP="00CB17FF">
      <w:pPr>
        <w:rPr>
          <w:sz w:val="20"/>
          <w:szCs w:val="16"/>
        </w:rPr>
      </w:pPr>
    </w:p>
    <w:p w14:paraId="5EDF63D9" w14:textId="3B067045" w:rsidR="002642F6" w:rsidRDefault="002642F6" w:rsidP="00CB17FF">
      <w:pPr>
        <w:rPr>
          <w:sz w:val="20"/>
          <w:szCs w:val="16"/>
        </w:rPr>
      </w:pPr>
    </w:p>
    <w:p w14:paraId="010DEB40" w14:textId="0E06A41C" w:rsidR="002642F6" w:rsidRDefault="002642F6" w:rsidP="00CB17FF">
      <w:pPr>
        <w:rPr>
          <w:sz w:val="20"/>
          <w:szCs w:val="16"/>
        </w:rPr>
      </w:pPr>
    </w:p>
    <w:p w14:paraId="2FD27FF2" w14:textId="3983279E" w:rsidR="002642F6" w:rsidRDefault="002642F6" w:rsidP="00CB17FF">
      <w:pPr>
        <w:rPr>
          <w:sz w:val="20"/>
          <w:szCs w:val="16"/>
        </w:rPr>
      </w:pPr>
    </w:p>
    <w:p w14:paraId="7793992C" w14:textId="74681B20" w:rsidR="002642F6" w:rsidRDefault="002642F6" w:rsidP="00CB17FF">
      <w:pPr>
        <w:rPr>
          <w:sz w:val="20"/>
          <w:szCs w:val="16"/>
        </w:rPr>
      </w:pPr>
    </w:p>
    <w:p w14:paraId="58E59B6D" w14:textId="7B8887B9" w:rsidR="002642F6" w:rsidRDefault="002642F6" w:rsidP="00CB17FF">
      <w:pPr>
        <w:rPr>
          <w:sz w:val="20"/>
          <w:szCs w:val="16"/>
        </w:rPr>
      </w:pPr>
    </w:p>
    <w:p w14:paraId="3FCBD053" w14:textId="0903CD68" w:rsidR="002642F6" w:rsidRDefault="002642F6" w:rsidP="00CB17FF">
      <w:pPr>
        <w:rPr>
          <w:sz w:val="20"/>
          <w:szCs w:val="16"/>
        </w:rPr>
      </w:pPr>
    </w:p>
    <w:p w14:paraId="71EBCCAB" w14:textId="7E17BDAB" w:rsidR="002642F6" w:rsidRDefault="002642F6" w:rsidP="00CB17FF">
      <w:pPr>
        <w:rPr>
          <w:sz w:val="20"/>
          <w:szCs w:val="16"/>
        </w:rPr>
      </w:pPr>
    </w:p>
    <w:p w14:paraId="6FD44B92" w14:textId="3E640305" w:rsidR="002642F6" w:rsidRDefault="002642F6" w:rsidP="00CB17FF">
      <w:pPr>
        <w:rPr>
          <w:sz w:val="20"/>
          <w:szCs w:val="16"/>
        </w:rPr>
      </w:pPr>
    </w:p>
    <w:p w14:paraId="1DD4AEB6" w14:textId="033F3212" w:rsidR="002642F6" w:rsidRDefault="002642F6" w:rsidP="00CB17FF">
      <w:pPr>
        <w:rPr>
          <w:sz w:val="20"/>
          <w:szCs w:val="16"/>
        </w:rPr>
      </w:pPr>
    </w:p>
    <w:p w14:paraId="2A7087A0" w14:textId="3A0FC99D" w:rsidR="002642F6" w:rsidRDefault="002642F6" w:rsidP="00CB17FF">
      <w:pPr>
        <w:rPr>
          <w:sz w:val="20"/>
          <w:szCs w:val="16"/>
        </w:rPr>
      </w:pPr>
    </w:p>
    <w:p w14:paraId="0AB65744" w14:textId="103E8D45" w:rsidR="002642F6" w:rsidRDefault="002642F6" w:rsidP="00CB17FF">
      <w:pPr>
        <w:rPr>
          <w:sz w:val="20"/>
          <w:szCs w:val="16"/>
        </w:rPr>
      </w:pPr>
    </w:p>
    <w:p w14:paraId="4ABE4112" w14:textId="7FD3216F" w:rsidR="002642F6" w:rsidRDefault="002642F6" w:rsidP="00CB17FF">
      <w:pPr>
        <w:rPr>
          <w:sz w:val="20"/>
          <w:szCs w:val="16"/>
        </w:rPr>
      </w:pPr>
    </w:p>
    <w:p w14:paraId="61B68D9E" w14:textId="3363CEA0" w:rsidR="002642F6" w:rsidRDefault="002642F6" w:rsidP="00CB17FF">
      <w:pPr>
        <w:rPr>
          <w:sz w:val="20"/>
          <w:szCs w:val="16"/>
        </w:rPr>
      </w:pPr>
    </w:p>
    <w:p w14:paraId="16FA9D01" w14:textId="2765F0C7" w:rsidR="002642F6" w:rsidRDefault="002642F6" w:rsidP="00CB17FF">
      <w:pPr>
        <w:rPr>
          <w:sz w:val="20"/>
          <w:szCs w:val="16"/>
        </w:rPr>
      </w:pPr>
    </w:p>
    <w:p w14:paraId="0CD2CBBA" w14:textId="0DDE5259" w:rsidR="002642F6" w:rsidRDefault="002642F6" w:rsidP="00CB17FF">
      <w:pPr>
        <w:rPr>
          <w:sz w:val="20"/>
          <w:szCs w:val="16"/>
        </w:rPr>
      </w:pPr>
    </w:p>
    <w:p w14:paraId="2509E784" w14:textId="77777777" w:rsidR="002642F6" w:rsidRDefault="002642F6" w:rsidP="00CB17FF">
      <w:pPr>
        <w:rPr>
          <w:sz w:val="20"/>
          <w:szCs w:val="16"/>
        </w:rPr>
      </w:pPr>
    </w:p>
    <w:p w14:paraId="70B0B0EA" w14:textId="317AD825" w:rsidR="00005DFE" w:rsidRPr="00B62792" w:rsidRDefault="00005DFE" w:rsidP="00005DFE">
      <w:pPr>
        <w:pStyle w:val="Ttulo3"/>
        <w:jc w:val="both"/>
        <w:rPr>
          <w:smallCaps/>
          <w:color w:val="auto"/>
        </w:rPr>
      </w:pPr>
      <w:bookmarkStart w:id="28" w:name="_Toc118037228"/>
      <w:r>
        <w:rPr>
          <w:smallCaps/>
          <w:color w:val="auto"/>
        </w:rPr>
        <w:lastRenderedPageBreak/>
        <w:t>E</w:t>
      </w:r>
      <w:r w:rsidRPr="00B62792">
        <w:rPr>
          <w:smallCaps/>
          <w:color w:val="auto"/>
        </w:rPr>
        <w:t xml:space="preserve">liminar </w:t>
      </w:r>
      <w:r>
        <w:rPr>
          <w:smallCaps/>
          <w:color w:val="auto"/>
        </w:rPr>
        <w:t>mecánico</w:t>
      </w:r>
      <w:bookmarkEnd w:id="28"/>
    </w:p>
    <w:tbl>
      <w:tblPr>
        <w:tblStyle w:val="Tablaconcuadrcula"/>
        <w:tblW w:w="10632" w:type="dxa"/>
        <w:tblInd w:w="-572" w:type="dxa"/>
        <w:tblLook w:val="04A0" w:firstRow="1" w:lastRow="0" w:firstColumn="1" w:lastColumn="0" w:noHBand="0" w:noVBand="1"/>
      </w:tblPr>
      <w:tblGrid>
        <w:gridCol w:w="2749"/>
        <w:gridCol w:w="3914"/>
        <w:gridCol w:w="3969"/>
      </w:tblGrid>
      <w:tr w:rsidR="00005DFE" w:rsidRPr="00894EFB" w14:paraId="18B5BB1B" w14:textId="77777777" w:rsidTr="00A009A6">
        <w:trPr>
          <w:trHeight w:val="415"/>
        </w:trPr>
        <w:tc>
          <w:tcPr>
            <w:tcW w:w="2749" w:type="dxa"/>
            <w:shd w:val="clear" w:color="auto" w:fill="C00000"/>
            <w:vAlign w:val="center"/>
          </w:tcPr>
          <w:p w14:paraId="457FF539" w14:textId="77777777" w:rsidR="00005DFE" w:rsidRPr="00894EFB" w:rsidRDefault="00005DFE"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3914" w:type="dxa"/>
            <w:shd w:val="clear" w:color="auto" w:fill="C00000"/>
            <w:vAlign w:val="center"/>
          </w:tcPr>
          <w:p w14:paraId="58EF5B0E" w14:textId="77777777" w:rsidR="00005DFE" w:rsidRPr="00894EFB" w:rsidRDefault="00005DFE"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969" w:type="dxa"/>
            <w:shd w:val="clear" w:color="auto" w:fill="C00000"/>
            <w:vAlign w:val="center"/>
          </w:tcPr>
          <w:p w14:paraId="71850FA2" w14:textId="77777777" w:rsidR="00005DFE" w:rsidRPr="00894EFB" w:rsidRDefault="00005DFE"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005DFE" w:rsidRPr="00894EFB" w14:paraId="6364ED7F" w14:textId="77777777" w:rsidTr="00A009A6">
        <w:trPr>
          <w:trHeight w:val="421"/>
        </w:trPr>
        <w:tc>
          <w:tcPr>
            <w:tcW w:w="2749" w:type="dxa"/>
            <w:vAlign w:val="center"/>
          </w:tcPr>
          <w:p w14:paraId="0ED7BB07" w14:textId="28461CB5" w:rsidR="00005DFE" w:rsidRPr="00894EFB" w:rsidRDefault="00005DFE"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w:t>
            </w:r>
            <w:r w:rsidR="00825D46">
              <w:rPr>
                <w:rFonts w:ascii="Arial" w:eastAsia="Arial" w:hAnsi="Arial" w:cs="Arial"/>
                <w:b w:val="0"/>
                <w:color w:val="auto"/>
                <w:sz w:val="22"/>
                <w:lang w:val="es-AR" w:eastAsia="es-AR"/>
              </w:rPr>
              <w:t>3</w:t>
            </w:r>
            <w:r>
              <w:rPr>
                <w:rFonts w:ascii="Arial" w:eastAsia="Arial" w:hAnsi="Arial" w:cs="Arial"/>
                <w:b w:val="0"/>
                <w:color w:val="auto"/>
                <w:sz w:val="22"/>
                <w:lang w:val="es-AR" w:eastAsia="es-AR"/>
              </w:rPr>
              <w:t>-03</w:t>
            </w:r>
          </w:p>
        </w:tc>
        <w:tc>
          <w:tcPr>
            <w:tcW w:w="3914" w:type="dxa"/>
            <w:vAlign w:val="center"/>
          </w:tcPr>
          <w:p w14:paraId="052EA236" w14:textId="5E9EA59A" w:rsidR="00005DFE" w:rsidRPr="00894EFB" w:rsidRDefault="00005DFE"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Eliminar mecánico</w:t>
            </w:r>
          </w:p>
        </w:tc>
        <w:tc>
          <w:tcPr>
            <w:tcW w:w="3969" w:type="dxa"/>
            <w:vAlign w:val="center"/>
          </w:tcPr>
          <w:p w14:paraId="69119A9A" w14:textId="77777777" w:rsidR="00005DFE" w:rsidRPr="00894EFB" w:rsidRDefault="00005DFE"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005DFE" w:rsidRPr="00894EFB" w14:paraId="5032F7A2" w14:textId="77777777" w:rsidTr="00A009A6">
        <w:trPr>
          <w:trHeight w:val="506"/>
        </w:trPr>
        <w:tc>
          <w:tcPr>
            <w:tcW w:w="2749" w:type="dxa"/>
            <w:shd w:val="clear" w:color="auto" w:fill="C00000"/>
            <w:vAlign w:val="center"/>
          </w:tcPr>
          <w:p w14:paraId="31F7FC07" w14:textId="77777777" w:rsidR="00005DFE" w:rsidRPr="00894EFB" w:rsidRDefault="00005DFE"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118C58AF" w14:textId="5569ECCA" w:rsidR="00005DFE" w:rsidRPr="00894EFB"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encargado del taller elimina un mecánico registrado en el sistema.</w:t>
            </w:r>
          </w:p>
        </w:tc>
      </w:tr>
      <w:tr w:rsidR="00005DFE" w:rsidRPr="00894EFB" w14:paraId="41C28F24" w14:textId="77777777" w:rsidTr="00A009A6">
        <w:trPr>
          <w:trHeight w:val="405"/>
        </w:trPr>
        <w:tc>
          <w:tcPr>
            <w:tcW w:w="2749" w:type="dxa"/>
            <w:shd w:val="clear" w:color="auto" w:fill="C00000"/>
            <w:vAlign w:val="center"/>
          </w:tcPr>
          <w:p w14:paraId="4E52D552" w14:textId="77777777" w:rsidR="00005DFE" w:rsidRPr="00894EFB" w:rsidRDefault="00005DFE"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5ACE91F7" w14:textId="77777777" w:rsidR="00005DFE" w:rsidRPr="00894EFB" w:rsidRDefault="00005DFE"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005DFE" w:rsidRPr="00894EFB" w14:paraId="057A45CF" w14:textId="77777777" w:rsidTr="00A009A6">
        <w:trPr>
          <w:trHeight w:val="946"/>
        </w:trPr>
        <w:tc>
          <w:tcPr>
            <w:tcW w:w="2749" w:type="dxa"/>
            <w:vAlign w:val="center"/>
          </w:tcPr>
          <w:p w14:paraId="5FFA2CD2" w14:textId="38CE1F39" w:rsidR="00005DFE"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Opción eliminar mecánico.</w:t>
            </w:r>
          </w:p>
          <w:p w14:paraId="1B965ED7" w14:textId="77777777" w:rsidR="00005DFE" w:rsidRDefault="00005DFE" w:rsidP="00A009A6">
            <w:pPr>
              <w:jc w:val="both"/>
              <w:rPr>
                <w:rFonts w:ascii="Arial" w:eastAsia="Arial" w:hAnsi="Arial" w:cs="Arial"/>
                <w:b w:val="0"/>
                <w:color w:val="auto"/>
                <w:sz w:val="22"/>
                <w:lang w:val="es-AR" w:eastAsia="es-AR"/>
              </w:rPr>
            </w:pPr>
          </w:p>
          <w:p w14:paraId="72C11CD1" w14:textId="05D77EC7" w:rsidR="00005DFE" w:rsidRPr="00B62792"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Confirmación de eliminación de mecánico.</w:t>
            </w:r>
          </w:p>
        </w:tc>
        <w:tc>
          <w:tcPr>
            <w:tcW w:w="7883" w:type="dxa"/>
            <w:gridSpan w:val="2"/>
            <w:vAlign w:val="center"/>
          </w:tcPr>
          <w:p w14:paraId="757B7F66" w14:textId="799855FA" w:rsidR="00005DFE"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de eliminación de mecánico, cuando el mismo haya sido correctamente eliminado de la base de datos.</w:t>
            </w:r>
          </w:p>
          <w:p w14:paraId="1DD36777" w14:textId="77777777" w:rsidR="00005DFE" w:rsidRDefault="00005DFE" w:rsidP="00A009A6">
            <w:pPr>
              <w:jc w:val="both"/>
              <w:rPr>
                <w:rFonts w:ascii="Arial" w:eastAsia="Arial" w:hAnsi="Arial" w:cs="Arial"/>
                <w:b w:val="0"/>
                <w:color w:val="auto"/>
                <w:sz w:val="22"/>
                <w:lang w:val="es-AR" w:eastAsia="es-AR"/>
              </w:rPr>
            </w:pPr>
          </w:p>
          <w:p w14:paraId="5234FA00" w14:textId="4C5AB616" w:rsidR="00005DFE" w:rsidRPr="00894EFB"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eliminación de mecánico, cuando el sistema no haya conseguido eliminar el mecánico de la base de datos.</w:t>
            </w:r>
          </w:p>
          <w:p w14:paraId="5567AD90" w14:textId="77777777" w:rsidR="00005DFE" w:rsidRPr="00894EFB" w:rsidRDefault="00005DFE" w:rsidP="00A009A6">
            <w:pPr>
              <w:jc w:val="both"/>
              <w:rPr>
                <w:rFonts w:ascii="Arial" w:eastAsia="Arial" w:hAnsi="Arial" w:cs="Arial"/>
                <w:b w:val="0"/>
                <w:color w:val="auto"/>
                <w:sz w:val="22"/>
                <w:lang w:val="es-AR" w:eastAsia="es-AR"/>
              </w:rPr>
            </w:pPr>
          </w:p>
        </w:tc>
      </w:tr>
      <w:tr w:rsidR="00005DFE" w:rsidRPr="00B83431" w14:paraId="74D9F1E5" w14:textId="77777777" w:rsidTr="00A009A6">
        <w:trPr>
          <w:trHeight w:val="393"/>
        </w:trPr>
        <w:tc>
          <w:tcPr>
            <w:tcW w:w="2749" w:type="dxa"/>
            <w:shd w:val="clear" w:color="auto" w:fill="C00000"/>
            <w:vAlign w:val="center"/>
          </w:tcPr>
          <w:p w14:paraId="3ED4B72B" w14:textId="77777777" w:rsidR="00005DFE" w:rsidRPr="00B83431" w:rsidRDefault="00005DFE"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3914" w:type="dxa"/>
            <w:shd w:val="clear" w:color="auto" w:fill="C00000"/>
            <w:vAlign w:val="center"/>
          </w:tcPr>
          <w:p w14:paraId="0183C378" w14:textId="77777777" w:rsidR="00005DFE" w:rsidRPr="00B83431" w:rsidRDefault="00005DFE"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969" w:type="dxa"/>
            <w:shd w:val="clear" w:color="auto" w:fill="C00000"/>
            <w:vAlign w:val="center"/>
          </w:tcPr>
          <w:p w14:paraId="36EE73B7" w14:textId="77777777" w:rsidR="00005DFE" w:rsidRPr="00B83431" w:rsidRDefault="00005DFE"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005DFE" w14:paraId="0F1EB4BE" w14:textId="77777777" w:rsidTr="00005DFE">
        <w:trPr>
          <w:trHeight w:val="1067"/>
        </w:trPr>
        <w:tc>
          <w:tcPr>
            <w:tcW w:w="2749" w:type="dxa"/>
          </w:tcPr>
          <w:p w14:paraId="6821CF42" w14:textId="77777777" w:rsidR="00005DFE"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Formulario de solicitud de baja.</w:t>
            </w:r>
          </w:p>
        </w:tc>
        <w:tc>
          <w:tcPr>
            <w:tcW w:w="3914" w:type="dxa"/>
          </w:tcPr>
          <w:p w14:paraId="7418F48F" w14:textId="0CCB60C9" w:rsidR="00005DFE" w:rsidRDefault="00005DFE" w:rsidP="00A009A6">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Pr>
                <w:rFonts w:ascii="Arial" w:eastAsia="Arial" w:hAnsi="Arial" w:cs="Arial"/>
                <w:b w:val="0"/>
                <w:color w:val="auto"/>
                <w:sz w:val="22"/>
                <w:lang w:val="es-AR" w:eastAsia="es-AR"/>
              </w:rPr>
              <w:t>elimina</w:t>
            </w:r>
            <w:r w:rsidRPr="00B83431">
              <w:rPr>
                <w:rFonts w:ascii="Arial" w:eastAsia="Arial" w:hAnsi="Arial" w:cs="Arial"/>
                <w:b w:val="0"/>
                <w:color w:val="auto"/>
                <w:sz w:val="22"/>
                <w:lang w:val="es-AR" w:eastAsia="es-AR"/>
              </w:rPr>
              <w:t xml:space="preserve"> un </w:t>
            </w:r>
            <w:r>
              <w:rPr>
                <w:rFonts w:ascii="Arial" w:eastAsia="Arial" w:hAnsi="Arial" w:cs="Arial"/>
                <w:b w:val="0"/>
                <w:color w:val="auto"/>
                <w:sz w:val="22"/>
                <w:lang w:val="es-AR" w:eastAsia="es-AR"/>
              </w:rPr>
              <w:t>mecánico</w:t>
            </w:r>
            <w:r w:rsidRPr="00B83431">
              <w:rPr>
                <w:rFonts w:ascii="Arial" w:eastAsia="Arial" w:hAnsi="Arial" w:cs="Arial"/>
                <w:b w:val="0"/>
                <w:color w:val="auto"/>
                <w:sz w:val="22"/>
                <w:lang w:val="es-AR" w:eastAsia="es-AR"/>
              </w:rPr>
              <w:t xml:space="preserve"> </w:t>
            </w:r>
            <w:r>
              <w:rPr>
                <w:rFonts w:ascii="Arial" w:eastAsia="Arial" w:hAnsi="Arial" w:cs="Arial"/>
                <w:b w:val="0"/>
                <w:color w:val="auto"/>
                <w:sz w:val="22"/>
                <w:lang w:val="es-AR" w:eastAsia="es-AR"/>
              </w:rPr>
              <w:t>de</w:t>
            </w:r>
            <w:r w:rsidRPr="00B83431">
              <w:rPr>
                <w:rFonts w:ascii="Arial" w:eastAsia="Arial" w:hAnsi="Arial" w:cs="Arial"/>
                <w:b w:val="0"/>
                <w:color w:val="auto"/>
                <w:sz w:val="22"/>
                <w:lang w:val="es-AR" w:eastAsia="es-AR"/>
              </w:rPr>
              <w:t xml:space="preserve"> la base de datos.</w:t>
            </w:r>
          </w:p>
        </w:tc>
        <w:tc>
          <w:tcPr>
            <w:tcW w:w="3969" w:type="dxa"/>
          </w:tcPr>
          <w:p w14:paraId="237D0B14" w14:textId="4A114268" w:rsidR="00005DFE" w:rsidRPr="008D0156" w:rsidRDefault="00005DFE" w:rsidP="00005DFE">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Si el mecánico tiene asignada alguna orden de trabajo </w:t>
            </w:r>
            <w:r w:rsidR="005B6D13">
              <w:rPr>
                <w:rFonts w:ascii="Arial" w:eastAsia="Arial" w:hAnsi="Arial" w:cs="Arial"/>
                <w:b w:val="0"/>
                <w:color w:val="auto"/>
                <w:sz w:val="22"/>
                <w:lang w:val="es-AR" w:eastAsia="es-AR"/>
              </w:rPr>
              <w:t>o está</w:t>
            </w:r>
            <w:r>
              <w:rPr>
                <w:rFonts w:ascii="Arial" w:eastAsia="Arial" w:hAnsi="Arial" w:cs="Arial"/>
                <w:b w:val="0"/>
                <w:color w:val="auto"/>
                <w:sz w:val="22"/>
                <w:lang w:val="es-AR" w:eastAsia="es-AR"/>
              </w:rPr>
              <w:t xml:space="preserve"> trabajando en un vehículo. El sistema no permitirá eliminarlo.</w:t>
            </w:r>
          </w:p>
        </w:tc>
      </w:tr>
      <w:tr w:rsidR="00005DFE" w:rsidRPr="00894EFB" w14:paraId="0829AC6D" w14:textId="77777777" w:rsidTr="00A009A6">
        <w:trPr>
          <w:trHeight w:val="835"/>
        </w:trPr>
        <w:tc>
          <w:tcPr>
            <w:tcW w:w="2749" w:type="dxa"/>
            <w:shd w:val="clear" w:color="auto" w:fill="C00000"/>
            <w:vAlign w:val="center"/>
          </w:tcPr>
          <w:p w14:paraId="28089286" w14:textId="77777777" w:rsidR="00005DFE" w:rsidRPr="00894EFB" w:rsidRDefault="00005DFE"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6BE9ECAD" w14:textId="57EF3E52" w:rsidR="00005DFE" w:rsidRPr="00894EFB"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la pantalla de gestión de mecánicos, el encargado del taller debe seleccionar la opción eliminar mecánico.  El sistema pedirá una confirmación de baja de mecánico al encargado, el cual debe seleccionar la opción confirmar.</w:t>
            </w:r>
          </w:p>
        </w:tc>
      </w:tr>
      <w:tr w:rsidR="00005DFE" w:rsidRPr="00894EFB" w14:paraId="1130C9FB" w14:textId="77777777" w:rsidTr="00A009A6">
        <w:trPr>
          <w:trHeight w:val="383"/>
        </w:trPr>
        <w:tc>
          <w:tcPr>
            <w:tcW w:w="2749" w:type="dxa"/>
            <w:shd w:val="clear" w:color="auto" w:fill="C00000"/>
            <w:vAlign w:val="center"/>
          </w:tcPr>
          <w:p w14:paraId="41C88393" w14:textId="77777777" w:rsidR="00005DFE" w:rsidRPr="00894EFB" w:rsidRDefault="00005DFE"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446C7E29" w14:textId="1CF0CD55" w:rsidR="00005DFE" w:rsidRPr="00894EFB" w:rsidRDefault="00005DFE"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mecánico será eliminado de la base de datos. </w:t>
            </w:r>
          </w:p>
        </w:tc>
      </w:tr>
      <w:tr w:rsidR="00005DFE" w:rsidRPr="00894EFB" w14:paraId="23A5E178" w14:textId="77777777" w:rsidTr="00A009A6">
        <w:trPr>
          <w:trHeight w:val="416"/>
        </w:trPr>
        <w:tc>
          <w:tcPr>
            <w:tcW w:w="2749" w:type="dxa"/>
            <w:shd w:val="clear" w:color="auto" w:fill="C00000"/>
            <w:vAlign w:val="center"/>
          </w:tcPr>
          <w:p w14:paraId="17C168EB" w14:textId="77777777" w:rsidR="00005DFE" w:rsidRPr="00894EFB" w:rsidRDefault="00005DFE"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71E2C4D4" w14:textId="321F2328" w:rsidR="00005DFE" w:rsidRPr="00894EFB" w:rsidRDefault="00005DFE" w:rsidP="00A009A6">
            <w:pPr>
              <w:jc w:val="both"/>
              <w:rPr>
                <w:rFonts w:ascii="Arial" w:eastAsia="Arial" w:hAnsi="Arial" w:cs="Arial"/>
                <w:b w:val="0"/>
                <w:color w:val="auto"/>
                <w:sz w:val="22"/>
                <w:lang w:val="es-AR" w:eastAsia="es-AR"/>
              </w:rPr>
            </w:pPr>
          </w:p>
        </w:tc>
      </w:tr>
    </w:tbl>
    <w:p w14:paraId="58D92F95" w14:textId="1F0343E4" w:rsidR="00005DFE" w:rsidRDefault="00005DFE" w:rsidP="00CB17FF">
      <w:pPr>
        <w:rPr>
          <w:sz w:val="20"/>
          <w:szCs w:val="16"/>
        </w:rPr>
      </w:pPr>
    </w:p>
    <w:p w14:paraId="5FFBD734" w14:textId="07259538" w:rsidR="00BF54F4" w:rsidRPr="00B62792" w:rsidRDefault="00BF54F4" w:rsidP="00BF54F4">
      <w:pPr>
        <w:pStyle w:val="Ttulo3"/>
        <w:jc w:val="both"/>
        <w:rPr>
          <w:smallCaps/>
          <w:color w:val="auto"/>
        </w:rPr>
      </w:pPr>
      <w:bookmarkStart w:id="29" w:name="_Toc118037229"/>
      <w:r>
        <w:rPr>
          <w:smallCaps/>
          <w:color w:val="auto"/>
        </w:rPr>
        <w:t>Inicio de sesión de</w:t>
      </w:r>
      <w:r w:rsidRPr="00B62792">
        <w:rPr>
          <w:smallCaps/>
          <w:color w:val="auto"/>
        </w:rPr>
        <w:t xml:space="preserve"> </w:t>
      </w:r>
      <w:r>
        <w:rPr>
          <w:smallCaps/>
          <w:color w:val="auto"/>
        </w:rPr>
        <w:t>mecánico</w:t>
      </w:r>
      <w:bookmarkEnd w:id="29"/>
    </w:p>
    <w:tbl>
      <w:tblPr>
        <w:tblStyle w:val="Tablaconcuadrcula"/>
        <w:tblW w:w="10632" w:type="dxa"/>
        <w:tblInd w:w="-572" w:type="dxa"/>
        <w:tblLook w:val="04A0" w:firstRow="1" w:lastRow="0" w:firstColumn="1" w:lastColumn="0" w:noHBand="0" w:noVBand="1"/>
      </w:tblPr>
      <w:tblGrid>
        <w:gridCol w:w="2749"/>
        <w:gridCol w:w="3914"/>
        <w:gridCol w:w="3969"/>
      </w:tblGrid>
      <w:tr w:rsidR="00BF54F4" w:rsidRPr="00894EFB" w14:paraId="2E026288" w14:textId="77777777" w:rsidTr="00A009A6">
        <w:trPr>
          <w:trHeight w:val="415"/>
        </w:trPr>
        <w:tc>
          <w:tcPr>
            <w:tcW w:w="2749" w:type="dxa"/>
            <w:shd w:val="clear" w:color="auto" w:fill="C00000"/>
            <w:vAlign w:val="center"/>
          </w:tcPr>
          <w:p w14:paraId="5B7BD77B" w14:textId="77777777" w:rsidR="00BF54F4" w:rsidRPr="00894EFB" w:rsidRDefault="00BF54F4"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3914" w:type="dxa"/>
            <w:shd w:val="clear" w:color="auto" w:fill="C00000"/>
            <w:vAlign w:val="center"/>
          </w:tcPr>
          <w:p w14:paraId="3906719C" w14:textId="77777777" w:rsidR="00BF54F4" w:rsidRPr="00894EFB" w:rsidRDefault="00BF54F4"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969" w:type="dxa"/>
            <w:shd w:val="clear" w:color="auto" w:fill="C00000"/>
            <w:vAlign w:val="center"/>
          </w:tcPr>
          <w:p w14:paraId="4741450A" w14:textId="77777777" w:rsidR="00BF54F4" w:rsidRPr="00894EFB" w:rsidRDefault="00BF54F4"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BF54F4" w:rsidRPr="00894EFB" w14:paraId="4E2ABD5E" w14:textId="77777777" w:rsidTr="00A009A6">
        <w:trPr>
          <w:trHeight w:val="421"/>
        </w:trPr>
        <w:tc>
          <w:tcPr>
            <w:tcW w:w="2749" w:type="dxa"/>
            <w:vAlign w:val="center"/>
          </w:tcPr>
          <w:p w14:paraId="2C8AC357" w14:textId="7A141102" w:rsidR="00BF54F4" w:rsidRPr="00894EFB" w:rsidRDefault="00BF54F4"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RFS-03-04</w:t>
            </w:r>
          </w:p>
        </w:tc>
        <w:tc>
          <w:tcPr>
            <w:tcW w:w="3914" w:type="dxa"/>
            <w:vAlign w:val="center"/>
          </w:tcPr>
          <w:p w14:paraId="6274A277" w14:textId="3F1C7963" w:rsidR="00BF54F4" w:rsidRPr="00894EFB" w:rsidRDefault="00BF54F4"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Inicio de sesión de mecánico</w:t>
            </w:r>
          </w:p>
        </w:tc>
        <w:tc>
          <w:tcPr>
            <w:tcW w:w="3969" w:type="dxa"/>
            <w:vAlign w:val="center"/>
          </w:tcPr>
          <w:p w14:paraId="2F89A279" w14:textId="77777777" w:rsidR="00BF54F4" w:rsidRPr="00894EFB" w:rsidRDefault="00BF54F4"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Media</w:t>
            </w:r>
          </w:p>
        </w:tc>
      </w:tr>
      <w:tr w:rsidR="00BF54F4" w:rsidRPr="00894EFB" w14:paraId="6800A67B" w14:textId="77777777" w:rsidTr="00BF54F4">
        <w:trPr>
          <w:trHeight w:val="647"/>
        </w:trPr>
        <w:tc>
          <w:tcPr>
            <w:tcW w:w="2749" w:type="dxa"/>
            <w:shd w:val="clear" w:color="auto" w:fill="C00000"/>
            <w:vAlign w:val="center"/>
          </w:tcPr>
          <w:p w14:paraId="58AFAEF1" w14:textId="77777777" w:rsidR="00BF54F4" w:rsidRPr="00894EFB" w:rsidRDefault="00BF54F4"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66D72DB0" w14:textId="54BF281B" w:rsidR="00BF54F4" w:rsidRPr="00894EFB" w:rsidRDefault="00BF54F4"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Los mecánicos deberán iniciar sesión en el sistema para gestionar las ordenes de trabajo.</w:t>
            </w:r>
          </w:p>
        </w:tc>
      </w:tr>
      <w:tr w:rsidR="00BF54F4" w:rsidRPr="00894EFB" w14:paraId="0246F6D2" w14:textId="77777777" w:rsidTr="00A009A6">
        <w:trPr>
          <w:trHeight w:val="405"/>
        </w:trPr>
        <w:tc>
          <w:tcPr>
            <w:tcW w:w="2749" w:type="dxa"/>
            <w:shd w:val="clear" w:color="auto" w:fill="C00000"/>
            <w:vAlign w:val="center"/>
          </w:tcPr>
          <w:p w14:paraId="7BFFABF3" w14:textId="77777777" w:rsidR="00BF54F4" w:rsidRPr="00894EFB" w:rsidRDefault="00BF54F4"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1A747F5E" w14:textId="77777777" w:rsidR="00BF54F4" w:rsidRPr="00894EFB" w:rsidRDefault="00BF54F4"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BF54F4" w:rsidRPr="00894EFB" w14:paraId="0A2F4FBA" w14:textId="77777777" w:rsidTr="00A009A6">
        <w:trPr>
          <w:trHeight w:val="946"/>
        </w:trPr>
        <w:tc>
          <w:tcPr>
            <w:tcW w:w="2749" w:type="dxa"/>
            <w:vAlign w:val="center"/>
          </w:tcPr>
          <w:p w14:paraId="2345534E" w14:textId="77777777" w:rsidR="00BF54F4" w:rsidRDefault="00BF54F4" w:rsidP="00BF54F4">
            <w:pPr>
              <w:jc w:val="both"/>
              <w:rPr>
                <w:rFonts w:ascii="Arial" w:eastAsia="Arial" w:hAnsi="Arial" w:cs="Arial"/>
                <w:b w:val="0"/>
                <w:color w:val="auto"/>
                <w:sz w:val="22"/>
                <w:lang w:val="es-AR" w:eastAsia="es-AR"/>
              </w:rPr>
            </w:pPr>
            <w:r w:rsidRPr="00BF54F4">
              <w:rPr>
                <w:rFonts w:ascii="Arial" w:eastAsia="Arial" w:hAnsi="Arial" w:cs="Arial"/>
                <w:b w:val="0"/>
                <w:color w:val="auto"/>
                <w:sz w:val="22"/>
                <w:lang w:val="es-AR" w:eastAsia="es-AR"/>
              </w:rPr>
              <w:t>Nombre de usuario.</w:t>
            </w:r>
          </w:p>
          <w:p w14:paraId="12D78D4F" w14:textId="33F81E63" w:rsidR="00BF54F4" w:rsidRPr="00BF54F4" w:rsidRDefault="00BF54F4" w:rsidP="00BF54F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Contraseña.</w:t>
            </w:r>
          </w:p>
        </w:tc>
        <w:tc>
          <w:tcPr>
            <w:tcW w:w="7883" w:type="dxa"/>
            <w:gridSpan w:val="2"/>
            <w:vAlign w:val="center"/>
          </w:tcPr>
          <w:p w14:paraId="7254BFCD" w14:textId="6EFDE041" w:rsidR="00BF54F4" w:rsidRDefault="00BF54F4"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Ventana de confirmación inicio de sesión, cuando el mecánico haya completado los datos correctamente.</w:t>
            </w:r>
          </w:p>
          <w:p w14:paraId="384F0CD7" w14:textId="77777777" w:rsidR="00BF54F4" w:rsidRDefault="00BF54F4" w:rsidP="00A009A6">
            <w:pPr>
              <w:jc w:val="both"/>
              <w:rPr>
                <w:rFonts w:ascii="Arial" w:eastAsia="Arial" w:hAnsi="Arial" w:cs="Arial"/>
                <w:b w:val="0"/>
                <w:color w:val="auto"/>
                <w:sz w:val="22"/>
                <w:lang w:val="es-AR" w:eastAsia="es-AR"/>
              </w:rPr>
            </w:pPr>
          </w:p>
          <w:p w14:paraId="2FFFFA3A" w14:textId="408AB3C3" w:rsidR="00BF54F4" w:rsidRPr="00894EFB" w:rsidRDefault="00BF54F4" w:rsidP="00BF54F4">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inicio de sesión, cuando el mecánico no haya completado los datos correctamente.</w:t>
            </w:r>
          </w:p>
        </w:tc>
      </w:tr>
      <w:tr w:rsidR="00BF54F4" w:rsidRPr="00B83431" w14:paraId="5A6CD6FA" w14:textId="77777777" w:rsidTr="00A009A6">
        <w:trPr>
          <w:trHeight w:val="393"/>
        </w:trPr>
        <w:tc>
          <w:tcPr>
            <w:tcW w:w="2749" w:type="dxa"/>
            <w:shd w:val="clear" w:color="auto" w:fill="C00000"/>
            <w:vAlign w:val="center"/>
          </w:tcPr>
          <w:p w14:paraId="54123F14" w14:textId="77777777" w:rsidR="00BF54F4" w:rsidRPr="00B83431" w:rsidRDefault="00BF54F4"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3914" w:type="dxa"/>
            <w:shd w:val="clear" w:color="auto" w:fill="C00000"/>
            <w:vAlign w:val="center"/>
          </w:tcPr>
          <w:p w14:paraId="5B0AB80F" w14:textId="77777777" w:rsidR="00BF54F4" w:rsidRPr="00B83431" w:rsidRDefault="00BF54F4"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969" w:type="dxa"/>
            <w:shd w:val="clear" w:color="auto" w:fill="C00000"/>
            <w:vAlign w:val="center"/>
          </w:tcPr>
          <w:p w14:paraId="4543F077" w14:textId="77777777" w:rsidR="00BF54F4" w:rsidRPr="00B83431" w:rsidRDefault="00BF54F4"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BF54F4" w14:paraId="105BCE8B" w14:textId="77777777" w:rsidTr="00A009A6">
        <w:trPr>
          <w:trHeight w:val="1067"/>
        </w:trPr>
        <w:tc>
          <w:tcPr>
            <w:tcW w:w="2749" w:type="dxa"/>
          </w:tcPr>
          <w:p w14:paraId="1C80152E" w14:textId="7B0BCB6C" w:rsidR="00BF54F4" w:rsidRDefault="00BF54F4"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Formulario de inicio de sesión. </w:t>
            </w:r>
          </w:p>
        </w:tc>
        <w:tc>
          <w:tcPr>
            <w:tcW w:w="3914" w:type="dxa"/>
          </w:tcPr>
          <w:p w14:paraId="78B94FD0" w14:textId="13E1A9B9" w:rsidR="00BF54F4" w:rsidRDefault="00BF54F4"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mecánico inicia sesión en el sistema.</w:t>
            </w:r>
          </w:p>
        </w:tc>
        <w:tc>
          <w:tcPr>
            <w:tcW w:w="3969" w:type="dxa"/>
          </w:tcPr>
          <w:p w14:paraId="7837D10D" w14:textId="4502D01D" w:rsidR="00BF54F4" w:rsidRPr="008D0156" w:rsidRDefault="00BF54F4"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mecánico debe completar de forma correcta su usuario y su contraseña.</w:t>
            </w:r>
          </w:p>
        </w:tc>
      </w:tr>
      <w:tr w:rsidR="00BF54F4" w:rsidRPr="00894EFB" w14:paraId="0C5E7E15" w14:textId="77777777" w:rsidTr="00BF54F4">
        <w:trPr>
          <w:trHeight w:val="361"/>
        </w:trPr>
        <w:tc>
          <w:tcPr>
            <w:tcW w:w="2749" w:type="dxa"/>
            <w:shd w:val="clear" w:color="auto" w:fill="C00000"/>
            <w:vAlign w:val="center"/>
          </w:tcPr>
          <w:p w14:paraId="2D0F76D9" w14:textId="77777777" w:rsidR="00BF54F4" w:rsidRPr="00894EFB" w:rsidRDefault="00BF54F4"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454F4031" w14:textId="17F6CB85" w:rsidR="00BF54F4" w:rsidRPr="00894EFB" w:rsidRDefault="00BF54F4" w:rsidP="00A009A6">
            <w:pPr>
              <w:jc w:val="both"/>
              <w:rPr>
                <w:rFonts w:ascii="Arial" w:eastAsia="Arial" w:hAnsi="Arial" w:cs="Arial"/>
                <w:b w:val="0"/>
                <w:color w:val="auto"/>
                <w:sz w:val="22"/>
                <w:lang w:val="es-AR" w:eastAsia="es-AR"/>
              </w:rPr>
            </w:pPr>
          </w:p>
        </w:tc>
      </w:tr>
      <w:tr w:rsidR="00BF54F4" w:rsidRPr="00894EFB" w14:paraId="5A759576" w14:textId="77777777" w:rsidTr="00A009A6">
        <w:trPr>
          <w:trHeight w:val="383"/>
        </w:trPr>
        <w:tc>
          <w:tcPr>
            <w:tcW w:w="2749" w:type="dxa"/>
            <w:shd w:val="clear" w:color="auto" w:fill="C00000"/>
            <w:vAlign w:val="center"/>
          </w:tcPr>
          <w:p w14:paraId="20179CC9" w14:textId="77777777" w:rsidR="00BF54F4" w:rsidRPr="00894EFB" w:rsidRDefault="00BF54F4"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44E6847D" w14:textId="767A9C86" w:rsidR="00BF54F4" w:rsidRPr="00894EFB" w:rsidRDefault="00BF54F4"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mecánico ingresa sesión en el sistema. </w:t>
            </w:r>
          </w:p>
        </w:tc>
      </w:tr>
      <w:tr w:rsidR="00BF54F4" w:rsidRPr="00894EFB" w14:paraId="2709FAE7" w14:textId="77777777" w:rsidTr="00A009A6">
        <w:trPr>
          <w:trHeight w:val="416"/>
        </w:trPr>
        <w:tc>
          <w:tcPr>
            <w:tcW w:w="2749" w:type="dxa"/>
            <w:shd w:val="clear" w:color="auto" w:fill="C00000"/>
            <w:vAlign w:val="center"/>
          </w:tcPr>
          <w:p w14:paraId="6BF3B8D7" w14:textId="77777777" w:rsidR="00BF54F4" w:rsidRPr="00894EFB" w:rsidRDefault="00BF54F4"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0006FC4E" w14:textId="77777777" w:rsidR="00BF54F4" w:rsidRPr="00894EFB" w:rsidRDefault="00BF54F4" w:rsidP="00A009A6">
            <w:pPr>
              <w:jc w:val="both"/>
              <w:rPr>
                <w:rFonts w:ascii="Arial" w:eastAsia="Arial" w:hAnsi="Arial" w:cs="Arial"/>
                <w:b w:val="0"/>
                <w:color w:val="auto"/>
                <w:sz w:val="22"/>
                <w:lang w:val="es-AR" w:eastAsia="es-AR"/>
              </w:rPr>
            </w:pPr>
          </w:p>
        </w:tc>
      </w:tr>
    </w:tbl>
    <w:p w14:paraId="5B5056B8" w14:textId="341BC954" w:rsidR="00005DFE" w:rsidRDefault="00005DFE" w:rsidP="00CB17FF">
      <w:pPr>
        <w:rPr>
          <w:sz w:val="20"/>
          <w:szCs w:val="16"/>
        </w:rPr>
      </w:pPr>
    </w:p>
    <w:p w14:paraId="2907785A" w14:textId="1EA0F08F" w:rsidR="00005DFE" w:rsidRDefault="00005DFE" w:rsidP="00CB17FF">
      <w:pPr>
        <w:rPr>
          <w:sz w:val="20"/>
          <w:szCs w:val="16"/>
        </w:rPr>
      </w:pPr>
    </w:p>
    <w:p w14:paraId="76959E44" w14:textId="412205B8" w:rsidR="005B6D13" w:rsidRPr="00AD5153" w:rsidRDefault="005B6D13" w:rsidP="005B6D13">
      <w:pPr>
        <w:pStyle w:val="Ttulo3"/>
        <w:jc w:val="both"/>
        <w:rPr>
          <w:smallCaps/>
          <w:color w:val="auto"/>
        </w:rPr>
      </w:pPr>
      <w:bookmarkStart w:id="30" w:name="_Toc118037230"/>
      <w:r w:rsidRPr="00AD5153">
        <w:rPr>
          <w:smallCaps/>
          <w:color w:val="auto"/>
        </w:rPr>
        <w:lastRenderedPageBreak/>
        <w:t xml:space="preserve">Registrar </w:t>
      </w:r>
      <w:r>
        <w:rPr>
          <w:smallCaps/>
          <w:color w:val="auto"/>
        </w:rPr>
        <w:t>orden de trabajo</w:t>
      </w:r>
      <w:bookmarkEnd w:id="30"/>
    </w:p>
    <w:tbl>
      <w:tblPr>
        <w:tblStyle w:val="Tablaconcuadrcula"/>
        <w:tblW w:w="10632" w:type="dxa"/>
        <w:tblInd w:w="-572" w:type="dxa"/>
        <w:tblLook w:val="04A0" w:firstRow="1" w:lastRow="0" w:firstColumn="1" w:lastColumn="0" w:noHBand="0" w:noVBand="1"/>
      </w:tblPr>
      <w:tblGrid>
        <w:gridCol w:w="2749"/>
        <w:gridCol w:w="4477"/>
        <w:gridCol w:w="3406"/>
      </w:tblGrid>
      <w:tr w:rsidR="005B6D13" w:rsidRPr="00894EFB" w14:paraId="431A6999" w14:textId="77777777" w:rsidTr="00A009A6">
        <w:trPr>
          <w:trHeight w:val="415"/>
        </w:trPr>
        <w:tc>
          <w:tcPr>
            <w:tcW w:w="2749" w:type="dxa"/>
            <w:shd w:val="clear" w:color="auto" w:fill="C00000"/>
            <w:vAlign w:val="center"/>
          </w:tcPr>
          <w:p w14:paraId="64E593D5" w14:textId="77777777" w:rsidR="005B6D13" w:rsidRPr="00894EFB" w:rsidRDefault="005B6D1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56653967" w14:textId="77777777" w:rsidR="005B6D13" w:rsidRPr="00894EFB" w:rsidRDefault="005B6D1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04581B42" w14:textId="77777777" w:rsidR="005B6D13" w:rsidRPr="00894EFB" w:rsidRDefault="005B6D1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5B6D13" w:rsidRPr="00894EFB" w14:paraId="06FDF4E7" w14:textId="77777777" w:rsidTr="00A009A6">
        <w:trPr>
          <w:trHeight w:val="421"/>
        </w:trPr>
        <w:tc>
          <w:tcPr>
            <w:tcW w:w="2749" w:type="dxa"/>
            <w:vAlign w:val="center"/>
          </w:tcPr>
          <w:p w14:paraId="6751FC61" w14:textId="7667872E" w:rsidR="005B6D13" w:rsidRPr="00894EFB" w:rsidRDefault="005B6D13"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RFS-04-01</w:t>
            </w:r>
          </w:p>
        </w:tc>
        <w:tc>
          <w:tcPr>
            <w:tcW w:w="4477" w:type="dxa"/>
            <w:vAlign w:val="center"/>
          </w:tcPr>
          <w:p w14:paraId="4F4C015C" w14:textId="257AFCE5" w:rsidR="005B6D13" w:rsidRPr="00894EFB" w:rsidRDefault="005B6D13"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Registrar orden de trabajo</w:t>
            </w:r>
          </w:p>
        </w:tc>
        <w:tc>
          <w:tcPr>
            <w:tcW w:w="3406" w:type="dxa"/>
            <w:vAlign w:val="center"/>
          </w:tcPr>
          <w:p w14:paraId="31DD0462" w14:textId="77777777" w:rsidR="005B6D13" w:rsidRPr="00894EFB" w:rsidRDefault="005B6D13"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Alta</w:t>
            </w:r>
          </w:p>
        </w:tc>
      </w:tr>
      <w:tr w:rsidR="005B6D13" w:rsidRPr="00894EFB" w14:paraId="1F4ABFB2" w14:textId="77777777" w:rsidTr="00A009A6">
        <w:trPr>
          <w:trHeight w:val="555"/>
        </w:trPr>
        <w:tc>
          <w:tcPr>
            <w:tcW w:w="2749" w:type="dxa"/>
            <w:shd w:val="clear" w:color="auto" w:fill="C00000"/>
            <w:vAlign w:val="center"/>
          </w:tcPr>
          <w:p w14:paraId="57A8F877" w14:textId="77777777" w:rsidR="005B6D13" w:rsidRPr="00894EFB" w:rsidRDefault="005B6D1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0850D011" w14:textId="4213207A" w:rsidR="005B6D13" w:rsidRPr="00894EFB"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encargado del taller registra una orden de trabajo para que se pueda comenzar el proceso de reparación o mantenimiento del mismo. </w:t>
            </w:r>
          </w:p>
        </w:tc>
      </w:tr>
      <w:tr w:rsidR="005B6D13" w:rsidRPr="00894EFB" w14:paraId="210406AD" w14:textId="77777777" w:rsidTr="00A009A6">
        <w:trPr>
          <w:trHeight w:val="405"/>
        </w:trPr>
        <w:tc>
          <w:tcPr>
            <w:tcW w:w="2749" w:type="dxa"/>
            <w:shd w:val="clear" w:color="auto" w:fill="C00000"/>
            <w:vAlign w:val="center"/>
          </w:tcPr>
          <w:p w14:paraId="11A8C6E4" w14:textId="77777777" w:rsidR="005B6D13" w:rsidRPr="00894EFB" w:rsidRDefault="005B6D1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12E2C749" w14:textId="77777777" w:rsidR="005B6D13" w:rsidRPr="00894EFB" w:rsidRDefault="005B6D1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5B6D13" w:rsidRPr="00894EFB" w14:paraId="7EB2F1B2" w14:textId="77777777" w:rsidTr="00A009A6">
        <w:trPr>
          <w:trHeight w:val="3666"/>
        </w:trPr>
        <w:tc>
          <w:tcPr>
            <w:tcW w:w="2749" w:type="dxa"/>
          </w:tcPr>
          <w:p w14:paraId="3280D571" w14:textId="77777777" w:rsidR="005B6D13" w:rsidRPr="00AD5153" w:rsidRDefault="005B6D13" w:rsidP="00A009A6">
            <w:pPr>
              <w:jc w:val="both"/>
              <w:rPr>
                <w:rFonts w:ascii="Arial" w:eastAsia="Arial" w:hAnsi="Arial" w:cs="Arial"/>
                <w:b w:val="0"/>
                <w:color w:val="auto"/>
                <w:sz w:val="22"/>
                <w:lang w:val="es-AR" w:eastAsia="es-AR"/>
              </w:rPr>
            </w:pPr>
            <w:r w:rsidRPr="00AD5153">
              <w:rPr>
                <w:rFonts w:ascii="Arial" w:eastAsia="Arial" w:hAnsi="Arial" w:cs="Arial"/>
                <w:b w:val="0"/>
                <w:color w:val="auto"/>
                <w:sz w:val="22"/>
                <w:lang w:val="es-AR" w:eastAsia="es-AR"/>
              </w:rPr>
              <w:t>Cliente (selección):</w:t>
            </w:r>
          </w:p>
          <w:p w14:paraId="13892B8B" w14:textId="77777777" w:rsidR="005B6D13" w:rsidRPr="00AD5153" w:rsidRDefault="005B6D13"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D.N.I de un cliente. Los datos personales se completan automáticamente. </w:t>
            </w:r>
          </w:p>
          <w:p w14:paraId="78E6B10D" w14:textId="45232B2B" w:rsidR="002F4905" w:rsidRPr="00AD5153" w:rsidRDefault="005B6D13" w:rsidP="005B6D13">
            <w:pPr>
              <w:jc w:val="both"/>
              <w:rPr>
                <w:rFonts w:ascii="Arial" w:eastAsia="Arial" w:hAnsi="Arial" w:cs="Arial"/>
                <w:b w:val="0"/>
                <w:color w:val="auto"/>
                <w:sz w:val="22"/>
                <w:lang w:val="es-AR" w:eastAsia="es-AR"/>
              </w:rPr>
            </w:pPr>
            <w:r w:rsidRPr="00AD5153">
              <w:rPr>
                <w:rFonts w:ascii="Arial" w:eastAsia="Arial" w:hAnsi="Arial" w:cs="Arial"/>
                <w:b w:val="0"/>
                <w:color w:val="auto"/>
                <w:sz w:val="22"/>
                <w:lang w:val="es-AR" w:eastAsia="es-AR"/>
              </w:rPr>
              <w:t>Datos del vehículo</w:t>
            </w:r>
            <w:r w:rsidR="002F4905">
              <w:rPr>
                <w:rFonts w:ascii="Arial" w:eastAsia="Arial" w:hAnsi="Arial" w:cs="Arial"/>
                <w:b w:val="0"/>
                <w:color w:val="auto"/>
                <w:sz w:val="22"/>
                <w:lang w:val="es-AR" w:eastAsia="es-AR"/>
              </w:rPr>
              <w:t>:</w:t>
            </w:r>
          </w:p>
          <w:p w14:paraId="4AA7EFEE" w14:textId="77777777" w:rsidR="005B6D13" w:rsidRDefault="002F4905"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Selección de un vehículo que pertenezca al cliente.</w:t>
            </w:r>
          </w:p>
          <w:p w14:paraId="5566350F" w14:textId="77777777" w:rsidR="002F4905" w:rsidRDefault="002F4905"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Nivel de combustible.</w:t>
            </w:r>
          </w:p>
          <w:p w14:paraId="7FEEBA07" w14:textId="77777777" w:rsidR="002F4905" w:rsidRDefault="002F4905"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Kilómetros actuales.</w:t>
            </w:r>
          </w:p>
          <w:p w14:paraId="55B546FB" w14:textId="77777777" w:rsidR="002F4905" w:rsidRDefault="002F4905"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Detalles del cliente sobre el vehículo. </w:t>
            </w:r>
          </w:p>
          <w:p w14:paraId="0C177AA3" w14:textId="77777777" w:rsidR="002F4905" w:rsidRDefault="002F4905"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Servicios a realizar (selección).</w:t>
            </w:r>
          </w:p>
          <w:p w14:paraId="39A6BB77" w14:textId="326155D3" w:rsidR="002F4905" w:rsidRPr="00AD5153" w:rsidRDefault="002F4905" w:rsidP="00A009A6">
            <w:pPr>
              <w:pStyle w:val="Prrafodelista"/>
              <w:numPr>
                <w:ilvl w:val="0"/>
                <w:numId w:val="5"/>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Otro servicio (opcional).</w:t>
            </w:r>
          </w:p>
        </w:tc>
        <w:tc>
          <w:tcPr>
            <w:tcW w:w="7883" w:type="dxa"/>
            <w:gridSpan w:val="2"/>
          </w:tcPr>
          <w:p w14:paraId="4C728B7D" w14:textId="68BF12F4" w:rsidR="005B6D13"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Ventana de confirmación de registro de </w:t>
            </w:r>
            <w:r w:rsidR="002F4905">
              <w:rPr>
                <w:rFonts w:ascii="Arial" w:eastAsia="Arial" w:hAnsi="Arial" w:cs="Arial"/>
                <w:b w:val="0"/>
                <w:color w:val="auto"/>
                <w:sz w:val="22"/>
                <w:lang w:val="es-AR" w:eastAsia="es-AR"/>
              </w:rPr>
              <w:t>orden de trabajo</w:t>
            </w:r>
            <w:r>
              <w:rPr>
                <w:rFonts w:ascii="Arial" w:eastAsia="Arial" w:hAnsi="Arial" w:cs="Arial"/>
                <w:b w:val="0"/>
                <w:color w:val="auto"/>
                <w:sz w:val="22"/>
                <w:lang w:val="es-AR" w:eastAsia="es-AR"/>
              </w:rPr>
              <w:t xml:space="preserve">, cuando </w:t>
            </w:r>
            <w:r w:rsidR="002F4905">
              <w:rPr>
                <w:rFonts w:ascii="Arial" w:eastAsia="Arial" w:hAnsi="Arial" w:cs="Arial"/>
                <w:b w:val="0"/>
                <w:color w:val="auto"/>
                <w:sz w:val="22"/>
                <w:lang w:val="es-AR" w:eastAsia="es-AR"/>
              </w:rPr>
              <w:t>la</w:t>
            </w:r>
            <w:r>
              <w:rPr>
                <w:rFonts w:ascii="Arial" w:eastAsia="Arial" w:hAnsi="Arial" w:cs="Arial"/>
                <w:b w:val="0"/>
                <w:color w:val="auto"/>
                <w:sz w:val="22"/>
                <w:lang w:val="es-AR" w:eastAsia="es-AR"/>
              </w:rPr>
              <w:t xml:space="preserve"> mism</w:t>
            </w:r>
            <w:r w:rsidR="002F4905">
              <w:rPr>
                <w:rFonts w:ascii="Arial" w:eastAsia="Arial" w:hAnsi="Arial" w:cs="Arial"/>
                <w:b w:val="0"/>
                <w:color w:val="auto"/>
                <w:sz w:val="22"/>
                <w:lang w:val="es-AR" w:eastAsia="es-AR"/>
              </w:rPr>
              <w:t>a</w:t>
            </w:r>
            <w:r>
              <w:rPr>
                <w:rFonts w:ascii="Arial" w:eastAsia="Arial" w:hAnsi="Arial" w:cs="Arial"/>
                <w:b w:val="0"/>
                <w:color w:val="auto"/>
                <w:sz w:val="22"/>
                <w:lang w:val="es-AR" w:eastAsia="es-AR"/>
              </w:rPr>
              <w:t xml:space="preserve"> haya sido correctamente registrad</w:t>
            </w:r>
            <w:r w:rsidR="002F4905">
              <w:rPr>
                <w:rFonts w:ascii="Arial" w:eastAsia="Arial" w:hAnsi="Arial" w:cs="Arial"/>
                <w:b w:val="0"/>
                <w:color w:val="auto"/>
                <w:sz w:val="22"/>
                <w:lang w:val="es-AR" w:eastAsia="es-AR"/>
              </w:rPr>
              <w:t>a</w:t>
            </w:r>
            <w:r>
              <w:rPr>
                <w:rFonts w:ascii="Arial" w:eastAsia="Arial" w:hAnsi="Arial" w:cs="Arial"/>
                <w:b w:val="0"/>
                <w:color w:val="auto"/>
                <w:sz w:val="22"/>
                <w:lang w:val="es-AR" w:eastAsia="es-AR"/>
              </w:rPr>
              <w:t xml:space="preserve"> en la base de datos.</w:t>
            </w:r>
            <w:r w:rsidR="002F4905">
              <w:rPr>
                <w:rFonts w:ascii="Arial" w:eastAsia="Arial" w:hAnsi="Arial" w:cs="Arial"/>
                <w:b w:val="0"/>
                <w:color w:val="auto"/>
                <w:sz w:val="22"/>
                <w:lang w:val="es-AR" w:eastAsia="es-AR"/>
              </w:rPr>
              <w:t xml:space="preserve"> </w:t>
            </w:r>
          </w:p>
          <w:p w14:paraId="615E0A48" w14:textId="77777777" w:rsidR="005B6D13" w:rsidRDefault="005B6D13" w:rsidP="00A009A6">
            <w:pPr>
              <w:jc w:val="both"/>
              <w:rPr>
                <w:rFonts w:ascii="Arial" w:eastAsia="Arial" w:hAnsi="Arial" w:cs="Arial"/>
                <w:b w:val="0"/>
                <w:color w:val="auto"/>
                <w:sz w:val="22"/>
                <w:lang w:val="es-AR" w:eastAsia="es-AR"/>
              </w:rPr>
            </w:pPr>
          </w:p>
          <w:p w14:paraId="6FBD5E1F" w14:textId="77777777" w:rsidR="005B6D13"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indicando que faltan completar datos.</w:t>
            </w:r>
          </w:p>
          <w:p w14:paraId="4ED0AFAA" w14:textId="77777777" w:rsidR="005B6D13" w:rsidRDefault="005B6D13" w:rsidP="00A009A6">
            <w:pPr>
              <w:jc w:val="both"/>
              <w:rPr>
                <w:rFonts w:ascii="Arial" w:eastAsia="Arial" w:hAnsi="Arial" w:cs="Arial"/>
                <w:b w:val="0"/>
                <w:color w:val="auto"/>
                <w:sz w:val="22"/>
                <w:lang w:val="es-AR" w:eastAsia="es-AR"/>
              </w:rPr>
            </w:pPr>
          </w:p>
          <w:p w14:paraId="36EFF5E2" w14:textId="49D03E93" w:rsidR="005B6D13" w:rsidRPr="00894EFB"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Mensaje de error de registro </w:t>
            </w:r>
            <w:r w:rsidR="002F4905">
              <w:rPr>
                <w:rFonts w:ascii="Arial" w:eastAsia="Arial" w:hAnsi="Arial" w:cs="Arial"/>
                <w:b w:val="0"/>
                <w:color w:val="auto"/>
                <w:sz w:val="22"/>
                <w:lang w:val="es-AR" w:eastAsia="es-AR"/>
              </w:rPr>
              <w:t>de orden de trabajo</w:t>
            </w:r>
            <w:r>
              <w:rPr>
                <w:rFonts w:ascii="Arial" w:eastAsia="Arial" w:hAnsi="Arial" w:cs="Arial"/>
                <w:b w:val="0"/>
                <w:color w:val="auto"/>
                <w:sz w:val="22"/>
                <w:lang w:val="es-AR" w:eastAsia="es-AR"/>
              </w:rPr>
              <w:t xml:space="preserve">, cuando el sistema no haya conseguido registrar </w:t>
            </w:r>
            <w:r w:rsidR="002F4905">
              <w:rPr>
                <w:rFonts w:ascii="Arial" w:eastAsia="Arial" w:hAnsi="Arial" w:cs="Arial"/>
                <w:b w:val="0"/>
                <w:color w:val="auto"/>
                <w:sz w:val="22"/>
                <w:lang w:val="es-AR" w:eastAsia="es-AR"/>
              </w:rPr>
              <w:t>la orden</w:t>
            </w:r>
            <w:r>
              <w:rPr>
                <w:rFonts w:ascii="Arial" w:eastAsia="Arial" w:hAnsi="Arial" w:cs="Arial"/>
                <w:b w:val="0"/>
                <w:color w:val="auto"/>
                <w:sz w:val="22"/>
                <w:lang w:val="es-AR" w:eastAsia="es-AR"/>
              </w:rPr>
              <w:t xml:space="preserve"> en la base de datos</w:t>
            </w:r>
            <w:r w:rsidR="002F4905">
              <w:rPr>
                <w:rFonts w:ascii="Arial" w:eastAsia="Arial" w:hAnsi="Arial" w:cs="Arial"/>
                <w:b w:val="0"/>
                <w:color w:val="auto"/>
                <w:sz w:val="22"/>
                <w:lang w:val="es-AR" w:eastAsia="es-AR"/>
              </w:rPr>
              <w:t>.</w:t>
            </w:r>
          </w:p>
          <w:p w14:paraId="2EB8B2DF" w14:textId="77777777" w:rsidR="005B6D13" w:rsidRPr="00894EFB" w:rsidRDefault="005B6D13" w:rsidP="00A009A6">
            <w:pPr>
              <w:jc w:val="both"/>
              <w:rPr>
                <w:rFonts w:ascii="Arial" w:eastAsia="Arial" w:hAnsi="Arial" w:cs="Arial"/>
                <w:b w:val="0"/>
                <w:color w:val="auto"/>
                <w:sz w:val="22"/>
                <w:lang w:val="es-AR" w:eastAsia="es-AR"/>
              </w:rPr>
            </w:pPr>
          </w:p>
        </w:tc>
      </w:tr>
      <w:tr w:rsidR="005B6D13" w:rsidRPr="00B83431" w14:paraId="42A2FCB2" w14:textId="77777777" w:rsidTr="00A009A6">
        <w:trPr>
          <w:trHeight w:val="393"/>
        </w:trPr>
        <w:tc>
          <w:tcPr>
            <w:tcW w:w="2749" w:type="dxa"/>
            <w:shd w:val="clear" w:color="auto" w:fill="C00000"/>
            <w:vAlign w:val="center"/>
          </w:tcPr>
          <w:p w14:paraId="31EF2DF4" w14:textId="77777777" w:rsidR="005B6D13" w:rsidRPr="00B83431" w:rsidRDefault="005B6D13"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3FC2BFE2" w14:textId="77777777" w:rsidR="005B6D13" w:rsidRPr="00B83431" w:rsidRDefault="005B6D13"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2D481D91" w14:textId="77777777" w:rsidR="005B6D13" w:rsidRPr="00B83431" w:rsidRDefault="005B6D13"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5B6D13" w14:paraId="103F09A1" w14:textId="77777777" w:rsidTr="00A009A6">
        <w:trPr>
          <w:trHeight w:val="1124"/>
        </w:trPr>
        <w:tc>
          <w:tcPr>
            <w:tcW w:w="2749" w:type="dxa"/>
          </w:tcPr>
          <w:p w14:paraId="01C51B46" w14:textId="6E1F2249" w:rsidR="005B6D13"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Formulario de carga de </w:t>
            </w:r>
            <w:r w:rsidR="002F4905">
              <w:rPr>
                <w:rFonts w:ascii="Arial" w:eastAsia="Arial" w:hAnsi="Arial" w:cs="Arial"/>
                <w:b w:val="0"/>
                <w:color w:val="auto"/>
                <w:sz w:val="22"/>
                <w:lang w:val="es-AR" w:eastAsia="es-AR"/>
              </w:rPr>
              <w:t>registrar nueva</w:t>
            </w:r>
            <w:r>
              <w:rPr>
                <w:rFonts w:ascii="Arial" w:eastAsia="Arial" w:hAnsi="Arial" w:cs="Arial"/>
                <w:b w:val="0"/>
                <w:color w:val="auto"/>
                <w:sz w:val="22"/>
                <w:lang w:val="es-AR" w:eastAsia="es-AR"/>
              </w:rPr>
              <w:t xml:space="preserve"> </w:t>
            </w:r>
            <w:r w:rsidR="002F4905">
              <w:rPr>
                <w:rFonts w:ascii="Arial" w:eastAsia="Arial" w:hAnsi="Arial" w:cs="Arial"/>
                <w:b w:val="0"/>
                <w:color w:val="auto"/>
                <w:sz w:val="22"/>
                <w:lang w:val="es-AR" w:eastAsia="es-AR"/>
              </w:rPr>
              <w:t>orden de trabajo</w:t>
            </w:r>
            <w:r>
              <w:rPr>
                <w:rFonts w:ascii="Arial" w:eastAsia="Arial" w:hAnsi="Arial" w:cs="Arial"/>
                <w:b w:val="0"/>
                <w:color w:val="auto"/>
                <w:sz w:val="22"/>
                <w:lang w:val="es-AR" w:eastAsia="es-AR"/>
              </w:rPr>
              <w:t>.</w:t>
            </w:r>
          </w:p>
          <w:p w14:paraId="01B40168" w14:textId="0455EBB8" w:rsidR="005B6D13"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(Ver formulario de registrar </w:t>
            </w:r>
            <w:r w:rsidR="002F4905">
              <w:rPr>
                <w:rFonts w:ascii="Arial" w:eastAsia="Arial" w:hAnsi="Arial" w:cs="Arial"/>
                <w:b w:val="0"/>
                <w:color w:val="auto"/>
                <w:sz w:val="22"/>
                <w:lang w:val="es-AR" w:eastAsia="es-AR"/>
              </w:rPr>
              <w:t>nueva orden de trabajo</w:t>
            </w:r>
            <w:r>
              <w:rPr>
                <w:rFonts w:ascii="Arial" w:eastAsia="Arial" w:hAnsi="Arial" w:cs="Arial"/>
                <w:b w:val="0"/>
                <w:color w:val="auto"/>
                <w:sz w:val="22"/>
                <w:lang w:val="es-AR" w:eastAsia="es-AR"/>
              </w:rPr>
              <w:t>).</w:t>
            </w:r>
          </w:p>
        </w:tc>
        <w:tc>
          <w:tcPr>
            <w:tcW w:w="4477" w:type="dxa"/>
          </w:tcPr>
          <w:p w14:paraId="71A6B65E" w14:textId="1A278C24" w:rsidR="005B6D13" w:rsidRDefault="005B6D13" w:rsidP="00A009A6">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registra </w:t>
            </w:r>
            <w:r w:rsidR="002F4905">
              <w:rPr>
                <w:rFonts w:ascii="Arial" w:eastAsia="Arial" w:hAnsi="Arial" w:cs="Arial"/>
                <w:b w:val="0"/>
                <w:color w:val="auto"/>
                <w:sz w:val="22"/>
                <w:lang w:val="es-AR" w:eastAsia="es-AR"/>
              </w:rPr>
              <w:t>una orden de trabajo</w:t>
            </w:r>
            <w:r w:rsidRPr="00B83431">
              <w:rPr>
                <w:rFonts w:ascii="Arial" w:eastAsia="Arial" w:hAnsi="Arial" w:cs="Arial"/>
                <w:b w:val="0"/>
                <w:color w:val="auto"/>
                <w:sz w:val="22"/>
                <w:lang w:val="es-AR" w:eastAsia="es-AR"/>
              </w:rPr>
              <w:t xml:space="preserve"> en la base de datos.</w:t>
            </w:r>
          </w:p>
        </w:tc>
        <w:tc>
          <w:tcPr>
            <w:tcW w:w="3406" w:type="dxa"/>
          </w:tcPr>
          <w:p w14:paraId="23AF1ED8" w14:textId="2C91F5D0" w:rsidR="005B6D13" w:rsidRDefault="002F4905"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Todas las entradas son obligatorias excepto los detalles del cliente, ya que puede suceder que el cliente no sepa que problema tenga el auto.</w:t>
            </w:r>
          </w:p>
        </w:tc>
      </w:tr>
      <w:tr w:rsidR="005B6D13" w:rsidRPr="00894EFB" w14:paraId="5C7EE5F6" w14:textId="77777777" w:rsidTr="002F4905">
        <w:trPr>
          <w:trHeight w:val="1182"/>
        </w:trPr>
        <w:tc>
          <w:tcPr>
            <w:tcW w:w="2749" w:type="dxa"/>
            <w:shd w:val="clear" w:color="auto" w:fill="C00000"/>
            <w:vAlign w:val="center"/>
          </w:tcPr>
          <w:p w14:paraId="5D613210" w14:textId="77777777" w:rsidR="005B6D13" w:rsidRPr="00894EFB" w:rsidRDefault="005B6D1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74CA8213" w14:textId="0C6F7033" w:rsidR="005B6D13"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la pantalla de </w:t>
            </w:r>
            <w:r w:rsidR="002F4905">
              <w:rPr>
                <w:rFonts w:ascii="Arial" w:eastAsia="Arial" w:hAnsi="Arial" w:cs="Arial"/>
                <w:b w:val="0"/>
                <w:color w:val="auto"/>
                <w:sz w:val="22"/>
                <w:lang w:val="es-AR" w:eastAsia="es-AR"/>
              </w:rPr>
              <w:t>carga de una orden de trabajo, el encarg</w:t>
            </w:r>
            <w:r>
              <w:rPr>
                <w:rFonts w:ascii="Arial" w:eastAsia="Arial" w:hAnsi="Arial" w:cs="Arial"/>
                <w:b w:val="0"/>
                <w:color w:val="auto"/>
                <w:sz w:val="22"/>
                <w:lang w:val="es-AR" w:eastAsia="es-AR"/>
              </w:rPr>
              <w:t xml:space="preserve">ado del taller debe completar el formulario con todos los campos obligatorios y proceder a finalizar el proceso pulsando en el botón de confirmación. </w:t>
            </w:r>
          </w:p>
          <w:p w14:paraId="7D05A459" w14:textId="0E9BEC74" w:rsidR="005B6D13" w:rsidRPr="00894EFB"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caso de que falten completar datos, el sistema avisará con un mensaje.</w:t>
            </w:r>
          </w:p>
        </w:tc>
      </w:tr>
      <w:tr w:rsidR="005B6D13" w:rsidRPr="00894EFB" w14:paraId="1A2B8FB1" w14:textId="77777777" w:rsidTr="00A009A6">
        <w:trPr>
          <w:trHeight w:val="408"/>
        </w:trPr>
        <w:tc>
          <w:tcPr>
            <w:tcW w:w="2749" w:type="dxa"/>
            <w:shd w:val="clear" w:color="auto" w:fill="C00000"/>
            <w:vAlign w:val="center"/>
          </w:tcPr>
          <w:p w14:paraId="0B49037C" w14:textId="77777777" w:rsidR="005B6D13" w:rsidRPr="00894EFB" w:rsidRDefault="005B6D1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0B175BDB" w14:textId="55537B20" w:rsidR="005B6D13" w:rsidRPr="00894EFB"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Un</w:t>
            </w:r>
            <w:r w:rsidR="002F4905">
              <w:rPr>
                <w:rFonts w:ascii="Arial" w:eastAsia="Arial" w:hAnsi="Arial" w:cs="Arial"/>
                <w:b w:val="0"/>
                <w:color w:val="auto"/>
                <w:sz w:val="22"/>
                <w:lang w:val="es-AR" w:eastAsia="es-AR"/>
              </w:rPr>
              <w:t xml:space="preserve">a nueva orden de trabajo es registrada en el taller. </w:t>
            </w:r>
          </w:p>
        </w:tc>
      </w:tr>
      <w:tr w:rsidR="005B6D13" w:rsidRPr="00894EFB" w14:paraId="14CEFC05" w14:textId="77777777" w:rsidTr="00A009A6">
        <w:trPr>
          <w:trHeight w:val="566"/>
        </w:trPr>
        <w:tc>
          <w:tcPr>
            <w:tcW w:w="2749" w:type="dxa"/>
            <w:shd w:val="clear" w:color="auto" w:fill="C00000"/>
            <w:vAlign w:val="center"/>
          </w:tcPr>
          <w:p w14:paraId="14343672" w14:textId="77777777" w:rsidR="005B6D13" w:rsidRPr="00894EFB" w:rsidRDefault="005B6D1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32196F48" w14:textId="5BE3B2FF" w:rsidR="005B6D13" w:rsidRPr="00894EFB" w:rsidRDefault="005B6D1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el proceso sea cumplido con éxito, el sistema enviará un mail al cliente dueño del vehículo </w:t>
            </w:r>
            <w:r w:rsidR="002F4905">
              <w:rPr>
                <w:rFonts w:ascii="Arial" w:eastAsia="Arial" w:hAnsi="Arial" w:cs="Arial"/>
                <w:b w:val="0"/>
                <w:color w:val="auto"/>
                <w:sz w:val="22"/>
                <w:lang w:val="es-AR" w:eastAsia="es-AR"/>
              </w:rPr>
              <w:t>informando el detalle de la orden de trabajo con su respectivo presupuesto para que el cliente la acepte (total o parcialmente) o la cancele.</w:t>
            </w:r>
          </w:p>
        </w:tc>
      </w:tr>
    </w:tbl>
    <w:p w14:paraId="1F396BF4" w14:textId="78EF267C" w:rsidR="00005DFE" w:rsidRDefault="00005DFE" w:rsidP="00CB17FF">
      <w:pPr>
        <w:rPr>
          <w:sz w:val="20"/>
          <w:szCs w:val="16"/>
        </w:rPr>
      </w:pPr>
    </w:p>
    <w:p w14:paraId="09A461C1" w14:textId="0246E296" w:rsidR="00005DFE" w:rsidRDefault="00005DFE" w:rsidP="00CB17FF">
      <w:pPr>
        <w:rPr>
          <w:sz w:val="20"/>
          <w:szCs w:val="16"/>
        </w:rPr>
      </w:pPr>
    </w:p>
    <w:p w14:paraId="746F542E" w14:textId="132D7B28" w:rsidR="00005DFE" w:rsidRDefault="00005DFE" w:rsidP="00CB17FF">
      <w:pPr>
        <w:rPr>
          <w:sz w:val="20"/>
          <w:szCs w:val="16"/>
        </w:rPr>
      </w:pPr>
    </w:p>
    <w:p w14:paraId="52DA6C2C" w14:textId="2074A822" w:rsidR="005B6D13" w:rsidRDefault="005B6D13" w:rsidP="00CB17FF">
      <w:pPr>
        <w:rPr>
          <w:sz w:val="20"/>
          <w:szCs w:val="16"/>
        </w:rPr>
      </w:pPr>
    </w:p>
    <w:p w14:paraId="7B825231" w14:textId="1321A3E4" w:rsidR="00A50133" w:rsidRPr="00AD5153" w:rsidRDefault="00A50133" w:rsidP="00A50133">
      <w:pPr>
        <w:pStyle w:val="Ttulo3"/>
        <w:jc w:val="both"/>
        <w:rPr>
          <w:smallCaps/>
          <w:color w:val="auto"/>
        </w:rPr>
      </w:pPr>
      <w:bookmarkStart w:id="31" w:name="_Toc118037231"/>
      <w:r>
        <w:rPr>
          <w:smallCaps/>
          <w:color w:val="auto"/>
        </w:rPr>
        <w:lastRenderedPageBreak/>
        <w:t>Actualizar</w:t>
      </w:r>
      <w:r w:rsidRPr="00AD5153">
        <w:rPr>
          <w:smallCaps/>
          <w:color w:val="auto"/>
        </w:rPr>
        <w:t xml:space="preserve"> </w:t>
      </w:r>
      <w:r>
        <w:rPr>
          <w:smallCaps/>
          <w:color w:val="auto"/>
        </w:rPr>
        <w:t>orden de trabajo</w:t>
      </w:r>
      <w:bookmarkEnd w:id="31"/>
    </w:p>
    <w:tbl>
      <w:tblPr>
        <w:tblStyle w:val="Tablaconcuadrcula"/>
        <w:tblW w:w="10632" w:type="dxa"/>
        <w:tblInd w:w="-572" w:type="dxa"/>
        <w:tblLook w:val="04A0" w:firstRow="1" w:lastRow="0" w:firstColumn="1" w:lastColumn="0" w:noHBand="0" w:noVBand="1"/>
      </w:tblPr>
      <w:tblGrid>
        <w:gridCol w:w="2749"/>
        <w:gridCol w:w="4477"/>
        <w:gridCol w:w="3406"/>
      </w:tblGrid>
      <w:tr w:rsidR="00A50133" w:rsidRPr="00894EFB" w14:paraId="1F609967" w14:textId="77777777" w:rsidTr="00A009A6">
        <w:trPr>
          <w:trHeight w:val="415"/>
        </w:trPr>
        <w:tc>
          <w:tcPr>
            <w:tcW w:w="2749" w:type="dxa"/>
            <w:shd w:val="clear" w:color="auto" w:fill="C00000"/>
            <w:vAlign w:val="center"/>
          </w:tcPr>
          <w:p w14:paraId="51982C44" w14:textId="77777777" w:rsidR="00A50133" w:rsidRPr="00894EFB" w:rsidRDefault="00A5013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Código del requerimiento</w:t>
            </w:r>
          </w:p>
        </w:tc>
        <w:tc>
          <w:tcPr>
            <w:tcW w:w="4477" w:type="dxa"/>
            <w:shd w:val="clear" w:color="auto" w:fill="C00000"/>
            <w:vAlign w:val="center"/>
          </w:tcPr>
          <w:p w14:paraId="55E72051" w14:textId="77777777" w:rsidR="00A50133" w:rsidRPr="00894EFB" w:rsidRDefault="00A5013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Nombre</w:t>
            </w:r>
          </w:p>
        </w:tc>
        <w:tc>
          <w:tcPr>
            <w:tcW w:w="3406" w:type="dxa"/>
            <w:shd w:val="clear" w:color="auto" w:fill="C00000"/>
            <w:vAlign w:val="center"/>
          </w:tcPr>
          <w:p w14:paraId="1ECFA7AF" w14:textId="77777777" w:rsidR="00A50133" w:rsidRPr="00894EFB" w:rsidRDefault="00A5013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Prioridad</w:t>
            </w:r>
          </w:p>
        </w:tc>
      </w:tr>
      <w:tr w:rsidR="00A50133" w:rsidRPr="00894EFB" w14:paraId="52CCD0F4" w14:textId="77777777" w:rsidTr="00A009A6">
        <w:trPr>
          <w:trHeight w:val="421"/>
        </w:trPr>
        <w:tc>
          <w:tcPr>
            <w:tcW w:w="2749" w:type="dxa"/>
            <w:vAlign w:val="center"/>
          </w:tcPr>
          <w:p w14:paraId="57E9BA11" w14:textId="6AA1C2AD" w:rsidR="00A50133" w:rsidRPr="00894EFB" w:rsidRDefault="00A50133"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RFS-04-02</w:t>
            </w:r>
          </w:p>
        </w:tc>
        <w:tc>
          <w:tcPr>
            <w:tcW w:w="4477" w:type="dxa"/>
            <w:vAlign w:val="center"/>
          </w:tcPr>
          <w:p w14:paraId="3C93FA1D" w14:textId="7B54CA58" w:rsidR="00A50133" w:rsidRPr="00894EFB" w:rsidRDefault="00A50133"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Actualizar orden de trabajo</w:t>
            </w:r>
          </w:p>
        </w:tc>
        <w:tc>
          <w:tcPr>
            <w:tcW w:w="3406" w:type="dxa"/>
            <w:vAlign w:val="center"/>
          </w:tcPr>
          <w:p w14:paraId="13EEFF82" w14:textId="77777777" w:rsidR="00A50133" w:rsidRPr="00894EFB" w:rsidRDefault="00A50133" w:rsidP="00A009A6">
            <w:pPr>
              <w:rPr>
                <w:rFonts w:ascii="Arial" w:eastAsia="Arial" w:hAnsi="Arial" w:cs="Arial"/>
                <w:b w:val="0"/>
                <w:color w:val="auto"/>
                <w:sz w:val="22"/>
                <w:lang w:val="es-AR" w:eastAsia="es-AR"/>
              </w:rPr>
            </w:pPr>
            <w:r>
              <w:rPr>
                <w:rFonts w:ascii="Arial" w:eastAsia="Arial" w:hAnsi="Arial" w:cs="Arial"/>
                <w:b w:val="0"/>
                <w:color w:val="auto"/>
                <w:sz w:val="22"/>
                <w:lang w:val="es-AR" w:eastAsia="es-AR"/>
              </w:rPr>
              <w:t>Alta</w:t>
            </w:r>
          </w:p>
        </w:tc>
      </w:tr>
      <w:tr w:rsidR="00A50133" w:rsidRPr="00894EFB" w14:paraId="1E62D217" w14:textId="77777777" w:rsidTr="00A009A6">
        <w:trPr>
          <w:trHeight w:val="555"/>
        </w:trPr>
        <w:tc>
          <w:tcPr>
            <w:tcW w:w="2749" w:type="dxa"/>
            <w:shd w:val="clear" w:color="auto" w:fill="C00000"/>
            <w:vAlign w:val="center"/>
          </w:tcPr>
          <w:p w14:paraId="1678F95C" w14:textId="77777777" w:rsidR="00A50133" w:rsidRPr="00894EFB" w:rsidRDefault="00A5013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Descripción</w:t>
            </w:r>
          </w:p>
        </w:tc>
        <w:tc>
          <w:tcPr>
            <w:tcW w:w="7883" w:type="dxa"/>
            <w:gridSpan w:val="2"/>
            <w:vAlign w:val="center"/>
          </w:tcPr>
          <w:p w14:paraId="3A02F44C" w14:textId="4EA8FCAE" w:rsidR="00A50133" w:rsidRPr="00894EFB"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El mecánico que este trabajando en la orden de trabajo actualiza la información de la orden a medida que se avanza en la reparación o mantenimiento del vehículo. </w:t>
            </w:r>
          </w:p>
        </w:tc>
      </w:tr>
      <w:tr w:rsidR="00A50133" w:rsidRPr="00894EFB" w14:paraId="3FEA4148" w14:textId="77777777" w:rsidTr="00A009A6">
        <w:trPr>
          <w:trHeight w:val="405"/>
        </w:trPr>
        <w:tc>
          <w:tcPr>
            <w:tcW w:w="2749" w:type="dxa"/>
            <w:shd w:val="clear" w:color="auto" w:fill="C00000"/>
            <w:vAlign w:val="center"/>
          </w:tcPr>
          <w:p w14:paraId="502284F6" w14:textId="77777777" w:rsidR="00A50133" w:rsidRPr="00894EFB" w:rsidRDefault="00A5013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Entradas</w:t>
            </w:r>
          </w:p>
        </w:tc>
        <w:tc>
          <w:tcPr>
            <w:tcW w:w="7883" w:type="dxa"/>
            <w:gridSpan w:val="2"/>
            <w:shd w:val="clear" w:color="auto" w:fill="C00000"/>
            <w:vAlign w:val="center"/>
          </w:tcPr>
          <w:p w14:paraId="5753AB94" w14:textId="77777777" w:rsidR="00A50133" w:rsidRPr="00894EFB" w:rsidRDefault="00A50133" w:rsidP="00A009A6">
            <w:pPr>
              <w:spacing w:line="276" w:lineRule="auto"/>
              <w:jc w:val="center"/>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Salida</w:t>
            </w:r>
          </w:p>
        </w:tc>
      </w:tr>
      <w:tr w:rsidR="00A50133" w:rsidRPr="00894EFB" w14:paraId="645BEFAA" w14:textId="77777777" w:rsidTr="00A009A6">
        <w:trPr>
          <w:trHeight w:val="3666"/>
        </w:trPr>
        <w:tc>
          <w:tcPr>
            <w:tcW w:w="2749" w:type="dxa"/>
          </w:tcPr>
          <w:p w14:paraId="6ECAF086" w14:textId="77777777" w:rsidR="00A50133" w:rsidRDefault="00A50133" w:rsidP="00A50133">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Servicios del vehículo: </w:t>
            </w:r>
          </w:p>
          <w:p w14:paraId="7FE8F460" w14:textId="77777777" w:rsidR="00A50133" w:rsidRDefault="00A50133" w:rsidP="00A50133">
            <w:pPr>
              <w:pStyle w:val="Prrafodelista"/>
              <w:numPr>
                <w:ilvl w:val="0"/>
                <w:numId w:val="10"/>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Código de servicio (autocompletado).</w:t>
            </w:r>
          </w:p>
          <w:p w14:paraId="24262131" w14:textId="77777777" w:rsidR="00A50133" w:rsidRDefault="00A50133" w:rsidP="00A50133">
            <w:pPr>
              <w:pStyle w:val="Prrafodelista"/>
              <w:numPr>
                <w:ilvl w:val="0"/>
                <w:numId w:val="10"/>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Descripción (autocompletado).</w:t>
            </w:r>
          </w:p>
          <w:p w14:paraId="43B61D11" w14:textId="77777777" w:rsidR="00A50133" w:rsidRDefault="00A50133" w:rsidP="00A50133">
            <w:pPr>
              <w:pStyle w:val="Prrafodelista"/>
              <w:numPr>
                <w:ilvl w:val="0"/>
                <w:numId w:val="10"/>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Tiempo.</w:t>
            </w:r>
          </w:p>
          <w:p w14:paraId="19005FF9" w14:textId="77777777" w:rsidR="00A50133" w:rsidRDefault="00A50133" w:rsidP="00A50133">
            <w:pPr>
              <w:pStyle w:val="Prrafodelista"/>
              <w:numPr>
                <w:ilvl w:val="0"/>
                <w:numId w:val="10"/>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Precio.</w:t>
            </w:r>
          </w:p>
          <w:p w14:paraId="1F7E8F16" w14:textId="77777777" w:rsidR="00A50133" w:rsidRDefault="00A50133" w:rsidP="00A50133">
            <w:pPr>
              <w:pStyle w:val="Prrafodelista"/>
              <w:numPr>
                <w:ilvl w:val="0"/>
                <w:numId w:val="10"/>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Estado (selección).</w:t>
            </w:r>
          </w:p>
          <w:p w14:paraId="4DD0CEC3" w14:textId="77777777" w:rsidR="00A50133" w:rsidRDefault="00A50133" w:rsidP="00A50133">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Repuestos:</w:t>
            </w:r>
          </w:p>
          <w:p w14:paraId="6655EEEE" w14:textId="77777777" w:rsidR="00A50133" w:rsidRDefault="00A50133" w:rsidP="00A50133">
            <w:pPr>
              <w:pStyle w:val="Prrafodelista"/>
              <w:numPr>
                <w:ilvl w:val="0"/>
                <w:numId w:val="11"/>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Cod. Repuesto.</w:t>
            </w:r>
          </w:p>
          <w:p w14:paraId="1B10785E" w14:textId="77777777" w:rsidR="00A50133" w:rsidRDefault="00A50133" w:rsidP="00A50133">
            <w:pPr>
              <w:pStyle w:val="Prrafodelista"/>
              <w:numPr>
                <w:ilvl w:val="0"/>
                <w:numId w:val="11"/>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Descripción.</w:t>
            </w:r>
          </w:p>
          <w:p w14:paraId="3B658374" w14:textId="77777777" w:rsidR="00A50133" w:rsidRDefault="00A50133" w:rsidP="00A50133">
            <w:pPr>
              <w:pStyle w:val="Prrafodelista"/>
              <w:numPr>
                <w:ilvl w:val="0"/>
                <w:numId w:val="11"/>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Cantidad.</w:t>
            </w:r>
          </w:p>
          <w:p w14:paraId="08C1D360" w14:textId="77777777" w:rsidR="00A50133" w:rsidRDefault="00A50133" w:rsidP="00A50133">
            <w:pPr>
              <w:pStyle w:val="Prrafodelista"/>
              <w:numPr>
                <w:ilvl w:val="0"/>
                <w:numId w:val="11"/>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Precio unitario (autocompletado).</w:t>
            </w:r>
          </w:p>
          <w:p w14:paraId="594E2163" w14:textId="77777777" w:rsidR="00A50133" w:rsidRDefault="00A50133" w:rsidP="00A50133">
            <w:pPr>
              <w:pStyle w:val="Prrafodelista"/>
              <w:numPr>
                <w:ilvl w:val="0"/>
                <w:numId w:val="11"/>
              </w:num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Precio total (autocompletado).</w:t>
            </w:r>
          </w:p>
          <w:p w14:paraId="67F08F9A" w14:textId="618D9D32" w:rsidR="00A50133" w:rsidRPr="00A50133" w:rsidRDefault="00A50133" w:rsidP="00A50133">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Estado de la orden (selección).</w:t>
            </w:r>
          </w:p>
        </w:tc>
        <w:tc>
          <w:tcPr>
            <w:tcW w:w="7883" w:type="dxa"/>
            <w:gridSpan w:val="2"/>
          </w:tcPr>
          <w:p w14:paraId="12C2079A" w14:textId="7A6E554D" w:rsidR="00A50133"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Ventana de confirmación de actualización de orden de trabajo. </w:t>
            </w:r>
          </w:p>
          <w:p w14:paraId="09A8F090" w14:textId="77777777" w:rsidR="00A50133" w:rsidRDefault="00A50133" w:rsidP="00A009A6">
            <w:pPr>
              <w:jc w:val="both"/>
              <w:rPr>
                <w:rFonts w:ascii="Arial" w:eastAsia="Arial" w:hAnsi="Arial" w:cs="Arial"/>
                <w:b w:val="0"/>
                <w:color w:val="auto"/>
                <w:sz w:val="22"/>
                <w:lang w:val="es-AR" w:eastAsia="es-AR"/>
              </w:rPr>
            </w:pPr>
          </w:p>
          <w:p w14:paraId="31217B16" w14:textId="55982BAC" w:rsidR="00A50133" w:rsidRPr="00894EFB"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Mensaje de error de actualización de orden de trabajo, cuando el sistema no haya conseguido actualizar la orden en la base de datos.</w:t>
            </w:r>
          </w:p>
          <w:p w14:paraId="6C7BCC5D" w14:textId="77777777" w:rsidR="00A50133" w:rsidRPr="00894EFB" w:rsidRDefault="00A50133" w:rsidP="00A009A6">
            <w:pPr>
              <w:jc w:val="both"/>
              <w:rPr>
                <w:rFonts w:ascii="Arial" w:eastAsia="Arial" w:hAnsi="Arial" w:cs="Arial"/>
                <w:b w:val="0"/>
                <w:color w:val="auto"/>
                <w:sz w:val="22"/>
                <w:lang w:val="es-AR" w:eastAsia="es-AR"/>
              </w:rPr>
            </w:pPr>
          </w:p>
        </w:tc>
      </w:tr>
      <w:tr w:rsidR="00A50133" w:rsidRPr="00B83431" w14:paraId="083B31FA" w14:textId="77777777" w:rsidTr="00A009A6">
        <w:trPr>
          <w:trHeight w:val="393"/>
        </w:trPr>
        <w:tc>
          <w:tcPr>
            <w:tcW w:w="2749" w:type="dxa"/>
            <w:shd w:val="clear" w:color="auto" w:fill="C00000"/>
            <w:vAlign w:val="center"/>
          </w:tcPr>
          <w:p w14:paraId="36062B8B" w14:textId="77777777" w:rsidR="00A50133" w:rsidRPr="00B83431" w:rsidRDefault="00A50133"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Fuente</w:t>
            </w:r>
          </w:p>
        </w:tc>
        <w:tc>
          <w:tcPr>
            <w:tcW w:w="4477" w:type="dxa"/>
            <w:shd w:val="clear" w:color="auto" w:fill="C00000"/>
            <w:vAlign w:val="center"/>
          </w:tcPr>
          <w:p w14:paraId="25C144B8" w14:textId="77777777" w:rsidR="00A50133" w:rsidRPr="00B83431" w:rsidRDefault="00A50133"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Destino</w:t>
            </w:r>
          </w:p>
        </w:tc>
        <w:tc>
          <w:tcPr>
            <w:tcW w:w="3406" w:type="dxa"/>
            <w:shd w:val="clear" w:color="auto" w:fill="C00000"/>
            <w:vAlign w:val="center"/>
          </w:tcPr>
          <w:p w14:paraId="02761CCA" w14:textId="77777777" w:rsidR="00A50133" w:rsidRPr="00B83431" w:rsidRDefault="00A50133" w:rsidP="00A009A6">
            <w:pPr>
              <w:spacing w:line="276" w:lineRule="auto"/>
              <w:jc w:val="center"/>
              <w:rPr>
                <w:rFonts w:ascii="Arial" w:eastAsia="Arial" w:hAnsi="Arial" w:cs="Arial"/>
                <w:b w:val="0"/>
                <w:color w:val="FFFFFF"/>
                <w:sz w:val="22"/>
                <w:lang w:val="es-AR" w:eastAsia="es-AR"/>
              </w:rPr>
            </w:pPr>
            <w:r w:rsidRPr="00B83431">
              <w:rPr>
                <w:rFonts w:ascii="Arial" w:eastAsia="Arial" w:hAnsi="Arial" w:cs="Arial"/>
                <w:b w:val="0"/>
                <w:color w:val="FFFFFF"/>
                <w:sz w:val="22"/>
                <w:lang w:val="es-AR" w:eastAsia="es-AR"/>
              </w:rPr>
              <w:t>Restricciones</w:t>
            </w:r>
          </w:p>
        </w:tc>
      </w:tr>
      <w:tr w:rsidR="00A50133" w14:paraId="4D5E9DD1" w14:textId="77777777" w:rsidTr="00A009A6">
        <w:trPr>
          <w:trHeight w:val="1124"/>
        </w:trPr>
        <w:tc>
          <w:tcPr>
            <w:tcW w:w="2749" w:type="dxa"/>
          </w:tcPr>
          <w:p w14:paraId="61F8E6F6" w14:textId="0E11BF38" w:rsidR="00A50133"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Formulario de </w:t>
            </w:r>
            <w:r w:rsidR="007D166F">
              <w:rPr>
                <w:rFonts w:ascii="Arial" w:eastAsia="Arial" w:hAnsi="Arial" w:cs="Arial"/>
                <w:b w:val="0"/>
                <w:color w:val="auto"/>
                <w:sz w:val="22"/>
                <w:lang w:val="es-AR" w:eastAsia="es-AR"/>
              </w:rPr>
              <w:t>actualización de orden</w:t>
            </w:r>
            <w:r>
              <w:rPr>
                <w:rFonts w:ascii="Arial" w:eastAsia="Arial" w:hAnsi="Arial" w:cs="Arial"/>
                <w:b w:val="0"/>
                <w:color w:val="auto"/>
                <w:sz w:val="22"/>
                <w:lang w:val="es-AR" w:eastAsia="es-AR"/>
              </w:rPr>
              <w:t xml:space="preserve"> de trabajo.</w:t>
            </w:r>
          </w:p>
          <w:p w14:paraId="24C16378" w14:textId="7294EB74" w:rsidR="00A50133"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(Ver formulario de </w:t>
            </w:r>
            <w:r w:rsidR="007D166F">
              <w:rPr>
                <w:rFonts w:ascii="Arial" w:eastAsia="Arial" w:hAnsi="Arial" w:cs="Arial"/>
                <w:b w:val="0"/>
                <w:color w:val="auto"/>
                <w:sz w:val="22"/>
                <w:lang w:val="es-AR" w:eastAsia="es-AR"/>
              </w:rPr>
              <w:t xml:space="preserve">actualización de </w:t>
            </w:r>
            <w:r>
              <w:rPr>
                <w:rFonts w:ascii="Arial" w:eastAsia="Arial" w:hAnsi="Arial" w:cs="Arial"/>
                <w:b w:val="0"/>
                <w:color w:val="auto"/>
                <w:sz w:val="22"/>
                <w:lang w:val="es-AR" w:eastAsia="es-AR"/>
              </w:rPr>
              <w:t>orden de trabajo).</w:t>
            </w:r>
          </w:p>
        </w:tc>
        <w:tc>
          <w:tcPr>
            <w:tcW w:w="4477" w:type="dxa"/>
          </w:tcPr>
          <w:p w14:paraId="2A11C3AB" w14:textId="1D5CE48B" w:rsidR="00A50133" w:rsidRDefault="00A50133" w:rsidP="00A009A6">
            <w:pPr>
              <w:jc w:val="both"/>
              <w:rPr>
                <w:rFonts w:ascii="Arial" w:eastAsia="Arial" w:hAnsi="Arial" w:cs="Arial"/>
                <w:b w:val="0"/>
                <w:color w:val="auto"/>
                <w:sz w:val="22"/>
                <w:lang w:val="es-AR" w:eastAsia="es-AR"/>
              </w:rPr>
            </w:pPr>
            <w:r w:rsidRPr="00B83431">
              <w:rPr>
                <w:rFonts w:ascii="Arial" w:eastAsia="Arial" w:hAnsi="Arial" w:cs="Arial"/>
                <w:b w:val="0"/>
                <w:color w:val="auto"/>
                <w:sz w:val="22"/>
                <w:lang w:val="es-AR" w:eastAsia="es-AR"/>
              </w:rPr>
              <w:t xml:space="preserve">Se </w:t>
            </w:r>
            <w:r w:rsidR="007D166F">
              <w:rPr>
                <w:rFonts w:ascii="Arial" w:eastAsia="Arial" w:hAnsi="Arial" w:cs="Arial"/>
                <w:b w:val="0"/>
                <w:color w:val="auto"/>
                <w:sz w:val="22"/>
                <w:lang w:val="es-AR" w:eastAsia="es-AR"/>
              </w:rPr>
              <w:t>actualiza el estado y/o detalle de</w:t>
            </w:r>
            <w:r w:rsidRPr="00B83431">
              <w:rPr>
                <w:rFonts w:ascii="Arial" w:eastAsia="Arial" w:hAnsi="Arial" w:cs="Arial"/>
                <w:b w:val="0"/>
                <w:color w:val="auto"/>
                <w:sz w:val="22"/>
                <w:lang w:val="es-AR" w:eastAsia="es-AR"/>
              </w:rPr>
              <w:t xml:space="preserve"> </w:t>
            </w:r>
            <w:r>
              <w:rPr>
                <w:rFonts w:ascii="Arial" w:eastAsia="Arial" w:hAnsi="Arial" w:cs="Arial"/>
                <w:b w:val="0"/>
                <w:color w:val="auto"/>
                <w:sz w:val="22"/>
                <w:lang w:val="es-AR" w:eastAsia="es-AR"/>
              </w:rPr>
              <w:t>una orden de trabajo</w:t>
            </w:r>
            <w:r w:rsidRPr="00B83431">
              <w:rPr>
                <w:rFonts w:ascii="Arial" w:eastAsia="Arial" w:hAnsi="Arial" w:cs="Arial"/>
                <w:b w:val="0"/>
                <w:color w:val="auto"/>
                <w:sz w:val="22"/>
                <w:lang w:val="es-AR" w:eastAsia="es-AR"/>
              </w:rPr>
              <w:t xml:space="preserve"> en la base de datos.</w:t>
            </w:r>
          </w:p>
        </w:tc>
        <w:tc>
          <w:tcPr>
            <w:tcW w:w="3406" w:type="dxa"/>
          </w:tcPr>
          <w:p w14:paraId="068C3F22" w14:textId="175EFC4A" w:rsidR="00A50133" w:rsidRDefault="007D166F"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mecánico debe haber iniciado sesión con su usuario y contraseña.</w:t>
            </w:r>
          </w:p>
        </w:tc>
      </w:tr>
      <w:tr w:rsidR="00A50133" w:rsidRPr="00894EFB" w14:paraId="26D95D04" w14:textId="77777777" w:rsidTr="00A009A6">
        <w:trPr>
          <w:trHeight w:val="1182"/>
        </w:trPr>
        <w:tc>
          <w:tcPr>
            <w:tcW w:w="2749" w:type="dxa"/>
            <w:shd w:val="clear" w:color="auto" w:fill="C00000"/>
            <w:vAlign w:val="center"/>
          </w:tcPr>
          <w:p w14:paraId="41D94A0B" w14:textId="77777777" w:rsidR="00A50133" w:rsidRPr="00894EFB" w:rsidRDefault="00A5013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Detalle</w:t>
            </w:r>
          </w:p>
        </w:tc>
        <w:tc>
          <w:tcPr>
            <w:tcW w:w="7883" w:type="dxa"/>
            <w:gridSpan w:val="2"/>
            <w:vAlign w:val="center"/>
          </w:tcPr>
          <w:p w14:paraId="47FA7025" w14:textId="50D9B3EE" w:rsidR="00A50133"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la pantalla de </w:t>
            </w:r>
            <w:r w:rsidR="007D166F">
              <w:rPr>
                <w:rFonts w:ascii="Arial" w:eastAsia="Arial" w:hAnsi="Arial" w:cs="Arial"/>
                <w:b w:val="0"/>
                <w:color w:val="auto"/>
                <w:sz w:val="22"/>
                <w:lang w:val="es-AR" w:eastAsia="es-AR"/>
              </w:rPr>
              <w:t>actualización</w:t>
            </w:r>
            <w:r>
              <w:rPr>
                <w:rFonts w:ascii="Arial" w:eastAsia="Arial" w:hAnsi="Arial" w:cs="Arial"/>
                <w:b w:val="0"/>
                <w:color w:val="auto"/>
                <w:sz w:val="22"/>
                <w:lang w:val="es-AR" w:eastAsia="es-AR"/>
              </w:rPr>
              <w:t xml:space="preserve"> de una orden de trabajo, el </w:t>
            </w:r>
            <w:r w:rsidR="007D166F">
              <w:rPr>
                <w:rFonts w:ascii="Arial" w:eastAsia="Arial" w:hAnsi="Arial" w:cs="Arial"/>
                <w:b w:val="0"/>
                <w:color w:val="auto"/>
                <w:sz w:val="22"/>
                <w:lang w:val="es-AR" w:eastAsia="es-AR"/>
              </w:rPr>
              <w:t>mecánico</w:t>
            </w:r>
            <w:r>
              <w:rPr>
                <w:rFonts w:ascii="Arial" w:eastAsia="Arial" w:hAnsi="Arial" w:cs="Arial"/>
                <w:b w:val="0"/>
                <w:color w:val="auto"/>
                <w:sz w:val="22"/>
                <w:lang w:val="es-AR" w:eastAsia="es-AR"/>
              </w:rPr>
              <w:t xml:space="preserve"> del taller</w:t>
            </w:r>
            <w:r w:rsidR="007D166F">
              <w:rPr>
                <w:rFonts w:ascii="Arial" w:eastAsia="Arial" w:hAnsi="Arial" w:cs="Arial"/>
                <w:b w:val="0"/>
                <w:color w:val="auto"/>
                <w:sz w:val="22"/>
                <w:lang w:val="es-AR" w:eastAsia="es-AR"/>
              </w:rPr>
              <w:t xml:space="preserve"> encargado de dicha orden,</w:t>
            </w:r>
            <w:r>
              <w:rPr>
                <w:rFonts w:ascii="Arial" w:eastAsia="Arial" w:hAnsi="Arial" w:cs="Arial"/>
                <w:b w:val="0"/>
                <w:color w:val="auto"/>
                <w:sz w:val="22"/>
                <w:lang w:val="es-AR" w:eastAsia="es-AR"/>
              </w:rPr>
              <w:t xml:space="preserve"> debe completar </w:t>
            </w:r>
            <w:r w:rsidR="007D166F">
              <w:rPr>
                <w:rFonts w:ascii="Arial" w:eastAsia="Arial" w:hAnsi="Arial" w:cs="Arial"/>
                <w:b w:val="0"/>
                <w:color w:val="auto"/>
                <w:sz w:val="22"/>
                <w:lang w:val="es-AR" w:eastAsia="es-AR"/>
              </w:rPr>
              <w:t xml:space="preserve">las tablas de servicios y repuestos respectivas. </w:t>
            </w:r>
            <w:r>
              <w:rPr>
                <w:rFonts w:ascii="Arial" w:eastAsia="Arial" w:hAnsi="Arial" w:cs="Arial"/>
                <w:b w:val="0"/>
                <w:color w:val="auto"/>
                <w:sz w:val="22"/>
                <w:lang w:val="es-AR" w:eastAsia="es-AR"/>
              </w:rPr>
              <w:t xml:space="preserve"> </w:t>
            </w:r>
          </w:p>
          <w:p w14:paraId="6DAD27B6" w14:textId="77777777" w:rsidR="00A50133" w:rsidRPr="00894EFB" w:rsidRDefault="00A50133"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En caso de que falten completar datos, el sistema avisará con un mensaje.</w:t>
            </w:r>
          </w:p>
        </w:tc>
      </w:tr>
      <w:tr w:rsidR="00A50133" w:rsidRPr="00894EFB" w14:paraId="39C19B67" w14:textId="77777777" w:rsidTr="00A009A6">
        <w:trPr>
          <w:trHeight w:val="408"/>
        </w:trPr>
        <w:tc>
          <w:tcPr>
            <w:tcW w:w="2749" w:type="dxa"/>
            <w:shd w:val="clear" w:color="auto" w:fill="C00000"/>
            <w:vAlign w:val="center"/>
          </w:tcPr>
          <w:p w14:paraId="7BD22B81" w14:textId="77777777" w:rsidR="00A50133" w:rsidRPr="00894EFB" w:rsidRDefault="00A5013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w:t>
            </w:r>
          </w:p>
        </w:tc>
        <w:tc>
          <w:tcPr>
            <w:tcW w:w="7883" w:type="dxa"/>
            <w:gridSpan w:val="2"/>
            <w:vAlign w:val="center"/>
          </w:tcPr>
          <w:p w14:paraId="48DBF7E3" w14:textId="66970A35" w:rsidR="00A50133" w:rsidRPr="00894EFB" w:rsidRDefault="007D166F"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El estado y/o detalle de u</w:t>
            </w:r>
            <w:r w:rsidR="00A50133">
              <w:rPr>
                <w:rFonts w:ascii="Arial" w:eastAsia="Arial" w:hAnsi="Arial" w:cs="Arial"/>
                <w:b w:val="0"/>
                <w:color w:val="auto"/>
                <w:sz w:val="22"/>
                <w:lang w:val="es-AR" w:eastAsia="es-AR"/>
              </w:rPr>
              <w:t>na</w:t>
            </w:r>
            <w:r>
              <w:rPr>
                <w:rFonts w:ascii="Arial" w:eastAsia="Arial" w:hAnsi="Arial" w:cs="Arial"/>
                <w:b w:val="0"/>
                <w:color w:val="auto"/>
                <w:sz w:val="22"/>
                <w:lang w:val="es-AR" w:eastAsia="es-AR"/>
              </w:rPr>
              <w:t xml:space="preserve"> </w:t>
            </w:r>
            <w:r w:rsidR="00A50133">
              <w:rPr>
                <w:rFonts w:ascii="Arial" w:eastAsia="Arial" w:hAnsi="Arial" w:cs="Arial"/>
                <w:b w:val="0"/>
                <w:color w:val="auto"/>
                <w:sz w:val="22"/>
                <w:lang w:val="es-AR" w:eastAsia="es-AR"/>
              </w:rPr>
              <w:t xml:space="preserve">orden de trabajo es </w:t>
            </w:r>
            <w:r>
              <w:rPr>
                <w:rFonts w:ascii="Arial" w:eastAsia="Arial" w:hAnsi="Arial" w:cs="Arial"/>
                <w:b w:val="0"/>
                <w:color w:val="auto"/>
                <w:sz w:val="22"/>
                <w:lang w:val="es-AR" w:eastAsia="es-AR"/>
              </w:rPr>
              <w:t>actualizada</w:t>
            </w:r>
            <w:r w:rsidR="00A50133">
              <w:rPr>
                <w:rFonts w:ascii="Arial" w:eastAsia="Arial" w:hAnsi="Arial" w:cs="Arial"/>
                <w:b w:val="0"/>
                <w:color w:val="auto"/>
                <w:sz w:val="22"/>
                <w:lang w:val="es-AR" w:eastAsia="es-AR"/>
              </w:rPr>
              <w:t xml:space="preserve">. </w:t>
            </w:r>
          </w:p>
        </w:tc>
      </w:tr>
      <w:tr w:rsidR="00A50133" w:rsidRPr="00894EFB" w14:paraId="165CEFCE" w14:textId="77777777" w:rsidTr="00A009A6">
        <w:trPr>
          <w:trHeight w:val="566"/>
        </w:trPr>
        <w:tc>
          <w:tcPr>
            <w:tcW w:w="2749" w:type="dxa"/>
            <w:shd w:val="clear" w:color="auto" w:fill="C00000"/>
            <w:vAlign w:val="center"/>
          </w:tcPr>
          <w:p w14:paraId="53739363" w14:textId="77777777" w:rsidR="00A50133" w:rsidRPr="00894EFB" w:rsidRDefault="00A50133" w:rsidP="00A009A6">
            <w:pPr>
              <w:spacing w:line="276" w:lineRule="auto"/>
              <w:rPr>
                <w:rFonts w:ascii="Arial" w:eastAsia="Arial" w:hAnsi="Arial" w:cs="Arial"/>
                <w:b w:val="0"/>
                <w:color w:val="FFFFFF"/>
                <w:sz w:val="22"/>
                <w:lang w:val="es-AR" w:eastAsia="es-AR"/>
              </w:rPr>
            </w:pPr>
            <w:r w:rsidRPr="00894EFB">
              <w:rPr>
                <w:rFonts w:ascii="Arial" w:eastAsia="Arial" w:hAnsi="Arial" w:cs="Arial"/>
                <w:b w:val="0"/>
                <w:color w:val="FFFFFF"/>
                <w:sz w:val="22"/>
                <w:lang w:val="es-AR" w:eastAsia="es-AR"/>
              </w:rPr>
              <w:t>Efecto colateral</w:t>
            </w:r>
          </w:p>
        </w:tc>
        <w:tc>
          <w:tcPr>
            <w:tcW w:w="7883" w:type="dxa"/>
            <w:gridSpan w:val="2"/>
            <w:vAlign w:val="center"/>
          </w:tcPr>
          <w:p w14:paraId="13EA160F" w14:textId="6E86B415" w:rsidR="00A50133" w:rsidRPr="00894EFB" w:rsidRDefault="007D166F" w:rsidP="00A009A6">
            <w:pPr>
              <w:jc w:val="both"/>
              <w:rPr>
                <w:rFonts w:ascii="Arial" w:eastAsia="Arial" w:hAnsi="Arial" w:cs="Arial"/>
                <w:b w:val="0"/>
                <w:color w:val="auto"/>
                <w:sz w:val="22"/>
                <w:lang w:val="es-AR" w:eastAsia="es-AR"/>
              </w:rPr>
            </w:pPr>
            <w:r>
              <w:rPr>
                <w:rFonts w:ascii="Arial" w:eastAsia="Arial" w:hAnsi="Arial" w:cs="Arial"/>
                <w:b w:val="0"/>
                <w:color w:val="auto"/>
                <w:sz w:val="22"/>
                <w:lang w:val="es-AR" w:eastAsia="es-AR"/>
              </w:rPr>
              <w:t xml:space="preserve">En caso de que la orden de trabajo se actualice al estado “Cerrada”, el sistema notificará al cliente vía mail y/o teléfono de que el vehículo está listo para ser retirado del taller. </w:t>
            </w:r>
          </w:p>
        </w:tc>
      </w:tr>
    </w:tbl>
    <w:p w14:paraId="3662D327" w14:textId="084B5EDB" w:rsidR="005B6D13" w:rsidRDefault="005B6D13" w:rsidP="00CB17FF">
      <w:pPr>
        <w:rPr>
          <w:sz w:val="20"/>
          <w:szCs w:val="16"/>
        </w:rPr>
      </w:pPr>
    </w:p>
    <w:p w14:paraId="4E82A94F" w14:textId="05A62CEB" w:rsidR="005B6D13" w:rsidRDefault="005B6D13" w:rsidP="00CB17FF">
      <w:pPr>
        <w:rPr>
          <w:sz w:val="20"/>
          <w:szCs w:val="16"/>
        </w:rPr>
      </w:pPr>
    </w:p>
    <w:p w14:paraId="5315F874" w14:textId="77777777" w:rsidR="005B6D13" w:rsidRDefault="005B6D13" w:rsidP="00CB17FF">
      <w:pPr>
        <w:rPr>
          <w:sz w:val="20"/>
          <w:szCs w:val="16"/>
        </w:rPr>
      </w:pPr>
    </w:p>
    <w:p w14:paraId="2A33A9C6" w14:textId="1B04ECDF" w:rsidR="00005DFE" w:rsidRDefault="00005DFE" w:rsidP="00CB17FF">
      <w:pPr>
        <w:rPr>
          <w:sz w:val="20"/>
          <w:szCs w:val="16"/>
        </w:rPr>
      </w:pPr>
    </w:p>
    <w:p w14:paraId="26FFD59E" w14:textId="3FB2E77D" w:rsidR="00005DFE" w:rsidRDefault="00005DFE" w:rsidP="00CB17FF">
      <w:pPr>
        <w:rPr>
          <w:sz w:val="20"/>
          <w:szCs w:val="16"/>
        </w:rPr>
      </w:pPr>
    </w:p>
    <w:p w14:paraId="4D677F20" w14:textId="1684CADD" w:rsidR="00005DFE" w:rsidRDefault="00005DFE" w:rsidP="00CB17FF">
      <w:pPr>
        <w:rPr>
          <w:sz w:val="20"/>
          <w:szCs w:val="16"/>
        </w:rPr>
      </w:pPr>
    </w:p>
    <w:p w14:paraId="7F674AC3" w14:textId="38AC09CF" w:rsidR="00005DFE" w:rsidRDefault="00005DFE" w:rsidP="00CB17FF">
      <w:pPr>
        <w:rPr>
          <w:sz w:val="20"/>
          <w:szCs w:val="16"/>
        </w:rPr>
      </w:pPr>
    </w:p>
    <w:p w14:paraId="2D11209E" w14:textId="77777777" w:rsidR="009A1B59" w:rsidRPr="009A1B59" w:rsidRDefault="009A1B59" w:rsidP="009A1B59">
      <w:pPr>
        <w:pStyle w:val="Ttulo1"/>
        <w:rPr>
          <w:smallCaps/>
          <w:noProof/>
          <w:color w:val="auto"/>
          <w:sz w:val="36"/>
          <w:szCs w:val="28"/>
        </w:rPr>
      </w:pPr>
      <w:bookmarkStart w:id="32" w:name="_Toc118037232"/>
      <w:r w:rsidRPr="009A1B59">
        <w:rPr>
          <w:smallCaps/>
          <w:noProof/>
          <w:color w:val="auto"/>
          <w:sz w:val="36"/>
          <w:szCs w:val="28"/>
        </w:rPr>
        <w:lastRenderedPageBreak/>
        <w:t>Prototipos de interfaces gráficas del sistema</w:t>
      </w:r>
      <w:bookmarkEnd w:id="32"/>
    </w:p>
    <w:p w14:paraId="051D260B" w14:textId="77777777" w:rsidR="009A1B59" w:rsidRPr="009A1B59" w:rsidRDefault="009A1B59" w:rsidP="009A1B59">
      <w:pPr>
        <w:pStyle w:val="Ttulo2"/>
        <w:jc w:val="both"/>
        <w:rPr>
          <w:rFonts w:asciiTheme="majorHAnsi" w:hAnsiTheme="majorHAnsi" w:cstheme="majorHAnsi"/>
          <w:bCs/>
          <w:smallCaps/>
          <w:noProof/>
          <w:color w:val="auto"/>
          <w:sz w:val="32"/>
          <w:szCs w:val="24"/>
        </w:rPr>
      </w:pPr>
      <w:bookmarkStart w:id="33" w:name="_Toc118037233"/>
      <w:r w:rsidRPr="009A1B59">
        <w:rPr>
          <w:rFonts w:asciiTheme="majorHAnsi" w:hAnsiTheme="majorHAnsi" w:cstheme="majorHAnsi"/>
          <w:bCs/>
          <w:smallCaps/>
          <w:noProof/>
          <w:color w:val="auto"/>
          <w:sz w:val="32"/>
          <w:szCs w:val="24"/>
        </w:rPr>
        <w:drawing>
          <wp:anchor distT="0" distB="0" distL="114300" distR="114300" simplePos="0" relativeHeight="251685888" behindDoc="1" locked="0" layoutInCell="1" allowOverlap="1" wp14:anchorId="419F079A" wp14:editId="3DCC6C15">
            <wp:simplePos x="0" y="0"/>
            <wp:positionH relativeFrom="margin">
              <wp:align>center</wp:align>
            </wp:positionH>
            <wp:positionV relativeFrom="paragraph">
              <wp:posOffset>287655</wp:posOffset>
            </wp:positionV>
            <wp:extent cx="5279611" cy="3960000"/>
            <wp:effectExtent l="0" t="0" r="0" b="25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9611" cy="3960000"/>
                    </a:xfrm>
                    <a:prstGeom prst="rect">
                      <a:avLst/>
                    </a:prstGeom>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Página de inicio</w:t>
      </w:r>
      <w:bookmarkEnd w:id="33"/>
    </w:p>
    <w:p w14:paraId="4A4922E7" w14:textId="77777777" w:rsidR="009A1B59" w:rsidRPr="009A1B59" w:rsidRDefault="009A1B59" w:rsidP="009A1B59">
      <w:pPr>
        <w:rPr>
          <w:bCs/>
        </w:rPr>
      </w:pPr>
    </w:p>
    <w:p w14:paraId="72CCC684" w14:textId="77777777" w:rsidR="009A1B59" w:rsidRPr="009A1B59" w:rsidRDefault="009A1B59" w:rsidP="009A1B59">
      <w:pPr>
        <w:rPr>
          <w:bCs/>
        </w:rPr>
      </w:pPr>
    </w:p>
    <w:p w14:paraId="34E8A48C" w14:textId="77777777" w:rsidR="009A1B59" w:rsidRPr="009A1B59" w:rsidRDefault="009A1B59" w:rsidP="009A1B59">
      <w:pPr>
        <w:rPr>
          <w:bCs/>
        </w:rPr>
      </w:pPr>
    </w:p>
    <w:p w14:paraId="5BFD6C98" w14:textId="77777777" w:rsidR="009A1B59" w:rsidRPr="009A1B59" w:rsidRDefault="009A1B59" w:rsidP="009A1B59">
      <w:pPr>
        <w:rPr>
          <w:bCs/>
        </w:rPr>
      </w:pPr>
    </w:p>
    <w:p w14:paraId="243BE5FA" w14:textId="77777777" w:rsidR="009A1B59" w:rsidRPr="009A1B59" w:rsidRDefault="009A1B59" w:rsidP="009A1B59">
      <w:pPr>
        <w:rPr>
          <w:bCs/>
        </w:rPr>
      </w:pPr>
    </w:p>
    <w:p w14:paraId="28F26ABC" w14:textId="77777777" w:rsidR="009A1B59" w:rsidRPr="009A1B59" w:rsidRDefault="009A1B59" w:rsidP="009A1B59">
      <w:pPr>
        <w:rPr>
          <w:bCs/>
        </w:rPr>
      </w:pPr>
    </w:p>
    <w:p w14:paraId="76F569A3" w14:textId="77777777" w:rsidR="009A1B59" w:rsidRPr="009A1B59" w:rsidRDefault="009A1B59" w:rsidP="009A1B59">
      <w:pPr>
        <w:rPr>
          <w:bCs/>
        </w:rPr>
      </w:pPr>
    </w:p>
    <w:p w14:paraId="3FE28D06" w14:textId="77777777" w:rsidR="009A1B59" w:rsidRPr="009A1B59" w:rsidRDefault="009A1B59" w:rsidP="009A1B59">
      <w:pPr>
        <w:rPr>
          <w:bCs/>
        </w:rPr>
      </w:pPr>
    </w:p>
    <w:p w14:paraId="7148EDED" w14:textId="77777777" w:rsidR="009A1B59" w:rsidRPr="009A1B59" w:rsidRDefault="009A1B59" w:rsidP="009A1B59">
      <w:pPr>
        <w:rPr>
          <w:bCs/>
        </w:rPr>
      </w:pPr>
    </w:p>
    <w:p w14:paraId="15DC99A2" w14:textId="77777777" w:rsidR="009A1B59" w:rsidRPr="009A1B59" w:rsidRDefault="009A1B59" w:rsidP="009A1B59">
      <w:pPr>
        <w:rPr>
          <w:bCs/>
        </w:rPr>
      </w:pPr>
    </w:p>
    <w:p w14:paraId="4AFE8B22" w14:textId="77777777" w:rsidR="009A1B59" w:rsidRPr="009A1B59" w:rsidRDefault="009A1B59" w:rsidP="009A1B59">
      <w:pPr>
        <w:rPr>
          <w:bCs/>
        </w:rPr>
      </w:pPr>
    </w:p>
    <w:p w14:paraId="222C626F" w14:textId="77777777" w:rsidR="009A1B59" w:rsidRPr="009A1B59" w:rsidRDefault="009A1B59" w:rsidP="009A1B59">
      <w:pPr>
        <w:rPr>
          <w:bCs/>
        </w:rPr>
      </w:pPr>
    </w:p>
    <w:p w14:paraId="1BC8EFF4" w14:textId="77777777" w:rsidR="009A1B59" w:rsidRPr="009A1B59" w:rsidRDefault="009A1B59" w:rsidP="009A1B59">
      <w:pPr>
        <w:rPr>
          <w:bCs/>
        </w:rPr>
      </w:pPr>
    </w:p>
    <w:p w14:paraId="4F6CD7A9" w14:textId="69238C65" w:rsidR="009A1B59" w:rsidRDefault="009A1B59" w:rsidP="00984280">
      <w:pPr>
        <w:rPr>
          <w:sz w:val="40"/>
          <w:szCs w:val="32"/>
        </w:rPr>
      </w:pPr>
    </w:p>
    <w:p w14:paraId="13CDE51F" w14:textId="77777777" w:rsidR="004D2CF2" w:rsidRPr="004D2CF2" w:rsidRDefault="004D2CF2" w:rsidP="00984280">
      <w:pPr>
        <w:rPr>
          <w:sz w:val="40"/>
          <w:szCs w:val="32"/>
        </w:rPr>
      </w:pPr>
    </w:p>
    <w:p w14:paraId="430B74E2" w14:textId="4C226A81" w:rsidR="009A1B59" w:rsidRPr="009A1B59" w:rsidRDefault="009A1B59" w:rsidP="009A1B59">
      <w:pPr>
        <w:pStyle w:val="Ttulo2"/>
        <w:jc w:val="both"/>
        <w:rPr>
          <w:rFonts w:asciiTheme="majorHAnsi" w:hAnsiTheme="majorHAnsi" w:cstheme="majorHAnsi"/>
          <w:bCs/>
          <w:smallCaps/>
          <w:noProof/>
          <w:color w:val="auto"/>
          <w:sz w:val="32"/>
          <w:szCs w:val="24"/>
        </w:rPr>
      </w:pPr>
      <w:bookmarkStart w:id="34" w:name="_Toc118037234"/>
      <w:r>
        <w:rPr>
          <w:noProof/>
        </w:rPr>
        <w:drawing>
          <wp:anchor distT="0" distB="0" distL="114300" distR="114300" simplePos="0" relativeHeight="251686912" behindDoc="1" locked="0" layoutInCell="1" allowOverlap="1" wp14:anchorId="730E186B" wp14:editId="5BCAD965">
            <wp:simplePos x="0" y="0"/>
            <wp:positionH relativeFrom="margin">
              <wp:align>center</wp:align>
            </wp:positionH>
            <wp:positionV relativeFrom="paragraph">
              <wp:posOffset>343324</wp:posOffset>
            </wp:positionV>
            <wp:extent cx="5283159" cy="3960000"/>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r="7025"/>
                    <a:stretch/>
                  </pic:blipFill>
                  <pic:spPr bwMode="auto">
                    <a:xfrm>
                      <a:off x="0" y="0"/>
                      <a:ext cx="5283159" cy="39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Gestión de empleados</w:t>
      </w:r>
      <w:bookmarkEnd w:id="34"/>
    </w:p>
    <w:p w14:paraId="7D9B89C3" w14:textId="77777777" w:rsidR="009A1B59" w:rsidRDefault="009A1B59" w:rsidP="00984280"/>
    <w:p w14:paraId="0E09C8D5" w14:textId="58AA1A3C" w:rsidR="009A1B59" w:rsidRDefault="009A1B59" w:rsidP="00984280"/>
    <w:p w14:paraId="3DAAEFF4" w14:textId="143EE6A1" w:rsidR="009A1B59" w:rsidRDefault="009A1B59" w:rsidP="00984280"/>
    <w:p w14:paraId="100ADCF0" w14:textId="224D96D0" w:rsidR="009A1B59" w:rsidRDefault="009A1B59" w:rsidP="00984280"/>
    <w:p w14:paraId="3F0779E9" w14:textId="66AAB282" w:rsidR="009A1B59" w:rsidRDefault="009A1B59" w:rsidP="00984280"/>
    <w:p w14:paraId="59436D0C" w14:textId="0ABB4DE3" w:rsidR="009A1B59" w:rsidRDefault="009A1B59" w:rsidP="00984280"/>
    <w:p w14:paraId="4EA7BFDA" w14:textId="1477E57D" w:rsidR="009A1B59" w:rsidRDefault="009A1B59" w:rsidP="00984280"/>
    <w:p w14:paraId="56ABB756" w14:textId="14A550A9" w:rsidR="009A1B59" w:rsidRDefault="009A1B59" w:rsidP="00984280"/>
    <w:p w14:paraId="251424E2" w14:textId="10D7C281" w:rsidR="009A1B59" w:rsidRDefault="009A1B59" w:rsidP="00984280"/>
    <w:p w14:paraId="404D7E85" w14:textId="77FB7BDF" w:rsidR="009A1B59" w:rsidRDefault="009A1B59" w:rsidP="00984280"/>
    <w:p w14:paraId="05CC05C3" w14:textId="7F05C51B" w:rsidR="009A1B59" w:rsidRDefault="009A1B59" w:rsidP="00984280"/>
    <w:p w14:paraId="0366A5B4" w14:textId="13EF8B83" w:rsidR="009A1B59" w:rsidRDefault="009A1B59" w:rsidP="00984280"/>
    <w:p w14:paraId="4B21FF42" w14:textId="20628D58" w:rsidR="009A1B59" w:rsidRDefault="009A1B59" w:rsidP="00984280"/>
    <w:p w14:paraId="7FD53F5C" w14:textId="1E6FD851" w:rsidR="004D2CF2" w:rsidRDefault="004D2CF2" w:rsidP="00984280"/>
    <w:p w14:paraId="43CA6FB8" w14:textId="77777777" w:rsidR="004D2CF2" w:rsidRDefault="004D2CF2" w:rsidP="00984280"/>
    <w:p w14:paraId="5CCC8BBC" w14:textId="693889B8" w:rsidR="00623043" w:rsidRPr="009A1B59" w:rsidRDefault="009A1B59" w:rsidP="009A1B59">
      <w:pPr>
        <w:pStyle w:val="Ttulo2"/>
        <w:jc w:val="both"/>
        <w:rPr>
          <w:rFonts w:asciiTheme="majorHAnsi" w:hAnsiTheme="majorHAnsi" w:cstheme="majorHAnsi"/>
          <w:bCs/>
          <w:smallCaps/>
          <w:noProof/>
          <w:color w:val="auto"/>
          <w:sz w:val="32"/>
          <w:szCs w:val="24"/>
        </w:rPr>
      </w:pPr>
      <w:bookmarkStart w:id="35" w:name="_Toc118037235"/>
      <w:r w:rsidRPr="009A1B59">
        <w:rPr>
          <w:rFonts w:asciiTheme="majorHAnsi" w:hAnsiTheme="majorHAnsi" w:cstheme="majorHAnsi"/>
          <w:bCs/>
          <w:smallCaps/>
          <w:noProof/>
          <w:color w:val="auto"/>
          <w:sz w:val="32"/>
          <w:szCs w:val="24"/>
        </w:rPr>
        <w:lastRenderedPageBreak/>
        <w:drawing>
          <wp:anchor distT="0" distB="0" distL="114300" distR="114300" simplePos="0" relativeHeight="251687936" behindDoc="1" locked="0" layoutInCell="1" allowOverlap="1" wp14:anchorId="005E5820" wp14:editId="157D3332">
            <wp:simplePos x="0" y="0"/>
            <wp:positionH relativeFrom="margin">
              <wp:align>center</wp:align>
            </wp:positionH>
            <wp:positionV relativeFrom="paragraph">
              <wp:posOffset>287020</wp:posOffset>
            </wp:positionV>
            <wp:extent cx="5279633" cy="396000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Registrar empleado</w:t>
      </w:r>
      <w:bookmarkEnd w:id="35"/>
    </w:p>
    <w:p w14:paraId="0282698F" w14:textId="611B23C8" w:rsidR="009A1B59" w:rsidRDefault="009A1B59" w:rsidP="00984280"/>
    <w:p w14:paraId="414E3087" w14:textId="6FA88B2C" w:rsidR="00623043" w:rsidRDefault="00623043" w:rsidP="00984280"/>
    <w:p w14:paraId="2FF018E9" w14:textId="28F87B49" w:rsidR="00623043" w:rsidRDefault="00623043" w:rsidP="00984280"/>
    <w:p w14:paraId="5F9E74C9" w14:textId="5CF337FB" w:rsidR="00623043" w:rsidRDefault="00623043" w:rsidP="00984280"/>
    <w:p w14:paraId="79B786C6" w14:textId="10BA5E08" w:rsidR="00623043" w:rsidRDefault="00623043" w:rsidP="00984280"/>
    <w:p w14:paraId="58B6155F" w14:textId="5C5ECDC1" w:rsidR="00623043" w:rsidRDefault="00623043" w:rsidP="00984280"/>
    <w:p w14:paraId="3C0842B3" w14:textId="23F3A1D9" w:rsidR="00623043" w:rsidRDefault="00623043" w:rsidP="00984280"/>
    <w:p w14:paraId="5494CCFC" w14:textId="6B88C080" w:rsidR="00623043" w:rsidRDefault="00623043" w:rsidP="00984280"/>
    <w:p w14:paraId="784DF059" w14:textId="610A7E4A" w:rsidR="00623043" w:rsidRDefault="00623043" w:rsidP="00984280"/>
    <w:p w14:paraId="6A9BD5BD" w14:textId="7763B356" w:rsidR="00623043" w:rsidRDefault="00623043" w:rsidP="00984280"/>
    <w:p w14:paraId="46E3D7DD" w14:textId="77777777" w:rsidR="00623043" w:rsidRDefault="00623043" w:rsidP="00984280"/>
    <w:p w14:paraId="3E18B311" w14:textId="03D44A6F" w:rsidR="008D7387" w:rsidRDefault="008D7387" w:rsidP="00984280"/>
    <w:p w14:paraId="023833E8" w14:textId="3B554710" w:rsidR="008D7387" w:rsidRDefault="008D7387" w:rsidP="00984280"/>
    <w:p w14:paraId="59C377DD" w14:textId="02764077" w:rsidR="008D7387" w:rsidRDefault="008D7387" w:rsidP="00984280"/>
    <w:p w14:paraId="3F9219CF" w14:textId="62F4FCA2" w:rsidR="009A1B59" w:rsidRPr="004D2CF2" w:rsidRDefault="009A1B59" w:rsidP="00984280">
      <w:pPr>
        <w:rPr>
          <w:sz w:val="52"/>
          <w:szCs w:val="44"/>
        </w:rPr>
      </w:pPr>
    </w:p>
    <w:p w14:paraId="7CDFE46E" w14:textId="1D838BD0" w:rsidR="00623043" w:rsidRPr="009A1B59" w:rsidRDefault="009A1B59" w:rsidP="009A1B59">
      <w:pPr>
        <w:pStyle w:val="Ttulo2"/>
        <w:jc w:val="both"/>
        <w:rPr>
          <w:rFonts w:asciiTheme="majorHAnsi" w:hAnsiTheme="majorHAnsi" w:cstheme="majorHAnsi"/>
          <w:bCs/>
          <w:smallCaps/>
          <w:noProof/>
          <w:color w:val="auto"/>
          <w:sz w:val="32"/>
          <w:szCs w:val="24"/>
        </w:rPr>
      </w:pPr>
      <w:bookmarkStart w:id="36" w:name="_Toc118037236"/>
      <w:r w:rsidRPr="009A1B59">
        <w:rPr>
          <w:rFonts w:asciiTheme="majorHAnsi" w:hAnsiTheme="majorHAnsi" w:cstheme="majorHAnsi"/>
          <w:bCs/>
          <w:smallCaps/>
          <w:noProof/>
          <w:color w:val="auto"/>
          <w:sz w:val="32"/>
          <w:szCs w:val="24"/>
        </w:rPr>
        <w:t>Modificar empleado</w:t>
      </w:r>
      <w:bookmarkEnd w:id="36"/>
    </w:p>
    <w:p w14:paraId="6DC3DFB7" w14:textId="15486BA8" w:rsidR="009A1B59" w:rsidRDefault="009A1B59" w:rsidP="00984280">
      <w:r>
        <w:rPr>
          <w:noProof/>
        </w:rPr>
        <w:drawing>
          <wp:anchor distT="0" distB="0" distL="114300" distR="114300" simplePos="0" relativeHeight="251688960" behindDoc="1" locked="0" layoutInCell="1" allowOverlap="1" wp14:anchorId="291F2B06" wp14:editId="630C9BA6">
            <wp:simplePos x="0" y="0"/>
            <wp:positionH relativeFrom="margin">
              <wp:align>center</wp:align>
            </wp:positionH>
            <wp:positionV relativeFrom="paragraph">
              <wp:posOffset>6562</wp:posOffset>
            </wp:positionV>
            <wp:extent cx="5279633" cy="3960000"/>
            <wp:effectExtent l="0" t="0" r="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p>
    <w:p w14:paraId="20B387B5" w14:textId="2269F323" w:rsidR="009A1B59" w:rsidRDefault="009A1B59" w:rsidP="00984280"/>
    <w:p w14:paraId="55A14B06" w14:textId="27C7FFB2" w:rsidR="009A1B59" w:rsidRDefault="009A1B59" w:rsidP="00984280"/>
    <w:p w14:paraId="3EA91353" w14:textId="775731D0" w:rsidR="009A1B59" w:rsidRDefault="009A1B59" w:rsidP="00984280"/>
    <w:p w14:paraId="671EF085" w14:textId="28FE172D" w:rsidR="009A1B59" w:rsidRDefault="009A1B59" w:rsidP="00984280"/>
    <w:p w14:paraId="36CBF2AA" w14:textId="49292B04" w:rsidR="009A1B59" w:rsidRDefault="009A1B59" w:rsidP="00984280"/>
    <w:p w14:paraId="4B640854" w14:textId="57A04A1E" w:rsidR="009A1B59" w:rsidRDefault="009A1B59" w:rsidP="00984280"/>
    <w:p w14:paraId="3B48454E" w14:textId="5E978418" w:rsidR="009A1B59" w:rsidRDefault="009A1B59" w:rsidP="00984280"/>
    <w:p w14:paraId="75B386D9" w14:textId="034935E3" w:rsidR="009A1B59" w:rsidRDefault="009A1B59" w:rsidP="00984280"/>
    <w:p w14:paraId="2AA4ED1B" w14:textId="1428DBA9" w:rsidR="009A1B59" w:rsidRDefault="009A1B59" w:rsidP="00984280"/>
    <w:p w14:paraId="7E7FAB5F" w14:textId="77777777" w:rsidR="009A1B59" w:rsidRDefault="009A1B59" w:rsidP="00984280"/>
    <w:p w14:paraId="4A23B800" w14:textId="5756ABC5" w:rsidR="00623043" w:rsidRDefault="00623043" w:rsidP="00984280"/>
    <w:p w14:paraId="33088141" w14:textId="68536889" w:rsidR="00623043" w:rsidRDefault="00623043" w:rsidP="00984280"/>
    <w:p w14:paraId="62DE4C60" w14:textId="77777777" w:rsidR="00623043" w:rsidRDefault="00623043" w:rsidP="00984280"/>
    <w:p w14:paraId="06C1E253" w14:textId="6D98C1A1" w:rsidR="009A1B59" w:rsidRDefault="009A1B59" w:rsidP="00984280"/>
    <w:p w14:paraId="184925F1" w14:textId="5FD97313" w:rsidR="009A1B59" w:rsidRPr="009A1B59" w:rsidRDefault="009A1B59" w:rsidP="009A1B59">
      <w:pPr>
        <w:pStyle w:val="Ttulo2"/>
        <w:jc w:val="both"/>
        <w:rPr>
          <w:rFonts w:asciiTheme="majorHAnsi" w:hAnsiTheme="majorHAnsi" w:cstheme="majorHAnsi"/>
          <w:bCs/>
          <w:smallCaps/>
          <w:noProof/>
          <w:color w:val="auto"/>
          <w:sz w:val="32"/>
          <w:szCs w:val="24"/>
        </w:rPr>
      </w:pPr>
      <w:bookmarkStart w:id="37" w:name="_Toc118037237"/>
      <w:r>
        <w:rPr>
          <w:noProof/>
        </w:rPr>
        <w:lastRenderedPageBreak/>
        <w:drawing>
          <wp:anchor distT="0" distB="0" distL="114300" distR="114300" simplePos="0" relativeHeight="251689984" behindDoc="1" locked="0" layoutInCell="1" allowOverlap="1" wp14:anchorId="67BF296B" wp14:editId="5F896CC6">
            <wp:simplePos x="0" y="0"/>
            <wp:positionH relativeFrom="margin">
              <wp:align>center</wp:align>
            </wp:positionH>
            <wp:positionV relativeFrom="paragraph">
              <wp:posOffset>287655</wp:posOffset>
            </wp:positionV>
            <wp:extent cx="5283159" cy="396000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4" cstate="print">
                      <a:extLst>
                        <a:ext uri="{28A0092B-C50C-407E-A947-70E740481C1C}">
                          <a14:useLocalDpi xmlns:a14="http://schemas.microsoft.com/office/drawing/2010/main" val="0"/>
                        </a:ext>
                      </a:extLst>
                    </a:blip>
                    <a:srcRect r="7025"/>
                    <a:stretch/>
                  </pic:blipFill>
                  <pic:spPr bwMode="auto">
                    <a:xfrm>
                      <a:off x="0" y="0"/>
                      <a:ext cx="5283159" cy="39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Gestión de clientes</w:t>
      </w:r>
      <w:bookmarkEnd w:id="37"/>
    </w:p>
    <w:p w14:paraId="0E9E6B5B" w14:textId="5BA18E35" w:rsidR="009A1B59" w:rsidRDefault="009A1B59" w:rsidP="00984280"/>
    <w:p w14:paraId="63FFD3A2" w14:textId="273C3B9D" w:rsidR="009A1B59" w:rsidRDefault="009A1B59" w:rsidP="00984280"/>
    <w:p w14:paraId="4CC7B4AD" w14:textId="18E59160" w:rsidR="009A1B59" w:rsidRDefault="009A1B59" w:rsidP="00984280"/>
    <w:p w14:paraId="3A06C1A1" w14:textId="304027B2" w:rsidR="009A1B59" w:rsidRDefault="009A1B59" w:rsidP="00984280"/>
    <w:p w14:paraId="283FA7C4" w14:textId="0EAAC0C3" w:rsidR="009A1B59" w:rsidRDefault="009A1B59" w:rsidP="00984280"/>
    <w:p w14:paraId="47B1C20B" w14:textId="1A7ABBFD" w:rsidR="009A1B59" w:rsidRDefault="009A1B59" w:rsidP="00984280"/>
    <w:p w14:paraId="718A8CD5" w14:textId="38F232D3" w:rsidR="009A1B59" w:rsidRDefault="009A1B59" w:rsidP="00984280"/>
    <w:p w14:paraId="3E94AC9B" w14:textId="411F236F" w:rsidR="009A1B59" w:rsidRDefault="009A1B59" w:rsidP="00984280"/>
    <w:p w14:paraId="629F3C61" w14:textId="5C8A945C" w:rsidR="009A1B59" w:rsidRDefault="009A1B59" w:rsidP="00984280"/>
    <w:p w14:paraId="4B6A745F" w14:textId="71516B64" w:rsidR="009A1B59" w:rsidRDefault="009A1B59" w:rsidP="00984280"/>
    <w:p w14:paraId="5B91CAF8" w14:textId="684C5C3A" w:rsidR="009A1B59" w:rsidRDefault="009A1B59" w:rsidP="00984280"/>
    <w:p w14:paraId="547B0B97" w14:textId="09CB8E1E" w:rsidR="009A1B59" w:rsidRDefault="009A1B59" w:rsidP="00984280"/>
    <w:p w14:paraId="6117D3C3" w14:textId="6C9EC44B" w:rsidR="009A1B59" w:rsidRDefault="009A1B59" w:rsidP="00984280"/>
    <w:p w14:paraId="21DD652A" w14:textId="374E537C" w:rsidR="009A1B59" w:rsidRDefault="009A1B59" w:rsidP="00984280"/>
    <w:p w14:paraId="73073CB9" w14:textId="77777777" w:rsidR="004D2CF2" w:rsidRPr="004D2CF2" w:rsidRDefault="004D2CF2" w:rsidP="00984280">
      <w:pPr>
        <w:rPr>
          <w:sz w:val="48"/>
          <w:szCs w:val="40"/>
        </w:rPr>
      </w:pPr>
    </w:p>
    <w:p w14:paraId="7E8787EE" w14:textId="5F1BC67A" w:rsidR="009A1B59" w:rsidRPr="009A1B59" w:rsidRDefault="009A1B59" w:rsidP="00984280">
      <w:pPr>
        <w:rPr>
          <w:sz w:val="10"/>
          <w:szCs w:val="6"/>
        </w:rPr>
      </w:pPr>
    </w:p>
    <w:p w14:paraId="479A11BC" w14:textId="674F55E9" w:rsidR="009A1B59" w:rsidRDefault="009A1B59" w:rsidP="009A1B59">
      <w:pPr>
        <w:pStyle w:val="Ttulo2"/>
        <w:jc w:val="both"/>
        <w:rPr>
          <w:rFonts w:asciiTheme="majorHAnsi" w:hAnsiTheme="majorHAnsi" w:cstheme="majorHAnsi"/>
          <w:bCs/>
          <w:smallCaps/>
          <w:noProof/>
          <w:color w:val="auto"/>
          <w:sz w:val="32"/>
          <w:szCs w:val="24"/>
        </w:rPr>
      </w:pPr>
      <w:bookmarkStart w:id="38" w:name="_Toc118037238"/>
      <w:r>
        <w:rPr>
          <w:noProof/>
        </w:rPr>
        <w:drawing>
          <wp:anchor distT="0" distB="0" distL="114300" distR="114300" simplePos="0" relativeHeight="251691008" behindDoc="1" locked="0" layoutInCell="1" allowOverlap="1" wp14:anchorId="229F8EA4" wp14:editId="3897F038">
            <wp:simplePos x="0" y="0"/>
            <wp:positionH relativeFrom="margin">
              <wp:align>center</wp:align>
            </wp:positionH>
            <wp:positionV relativeFrom="paragraph">
              <wp:posOffset>353483</wp:posOffset>
            </wp:positionV>
            <wp:extent cx="5279633" cy="3960000"/>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Registrar nuevo cliente</w:t>
      </w:r>
      <w:r>
        <w:rPr>
          <w:rFonts w:asciiTheme="majorHAnsi" w:hAnsiTheme="majorHAnsi" w:cstheme="majorHAnsi"/>
          <w:bCs/>
          <w:smallCaps/>
          <w:noProof/>
          <w:color w:val="auto"/>
          <w:sz w:val="32"/>
          <w:szCs w:val="24"/>
        </w:rPr>
        <w:t xml:space="preserve"> (Paso 1)</w:t>
      </w:r>
      <w:bookmarkEnd w:id="38"/>
    </w:p>
    <w:p w14:paraId="706613FF" w14:textId="6ADE2571" w:rsidR="009A1B59" w:rsidRPr="009A1B59" w:rsidRDefault="009A1B59" w:rsidP="009A1B59"/>
    <w:p w14:paraId="42C9A69A" w14:textId="32AB55D7" w:rsidR="009A1B59" w:rsidRDefault="009A1B59" w:rsidP="00984280"/>
    <w:p w14:paraId="7208E90D" w14:textId="70496F4D" w:rsidR="009A1B59" w:rsidRDefault="009A1B59" w:rsidP="00984280"/>
    <w:p w14:paraId="4C3FCB57" w14:textId="7DA28F1C" w:rsidR="009A1B59" w:rsidRDefault="009A1B59" w:rsidP="00984280"/>
    <w:p w14:paraId="605911D1" w14:textId="2AFD0556" w:rsidR="009A1B59" w:rsidRDefault="009A1B59" w:rsidP="00984280"/>
    <w:p w14:paraId="47C27F2C" w14:textId="42F711A9" w:rsidR="009A1B59" w:rsidRDefault="009A1B59" w:rsidP="00984280"/>
    <w:p w14:paraId="1B6D566B" w14:textId="137FE0DE" w:rsidR="009A1B59" w:rsidRDefault="009A1B59" w:rsidP="00984280"/>
    <w:p w14:paraId="2BE2641D" w14:textId="388414AB" w:rsidR="009A1B59" w:rsidRDefault="009A1B59" w:rsidP="00984280"/>
    <w:p w14:paraId="3E19BBDD" w14:textId="667F5BCD" w:rsidR="009A1B59" w:rsidRDefault="009A1B59" w:rsidP="00984280"/>
    <w:p w14:paraId="3EF1B013" w14:textId="15959A1C" w:rsidR="009A1B59" w:rsidRDefault="009A1B59" w:rsidP="00984280"/>
    <w:p w14:paraId="2745ECC7" w14:textId="52E67B06" w:rsidR="009A1B59" w:rsidRDefault="009A1B59" w:rsidP="00984280"/>
    <w:p w14:paraId="6F0A6547" w14:textId="387B946A" w:rsidR="009A1B59" w:rsidRDefault="009A1B59" w:rsidP="00984280"/>
    <w:p w14:paraId="77F976AE" w14:textId="663BBB0D" w:rsidR="009A1B59" w:rsidRDefault="009A1B59" w:rsidP="00984280"/>
    <w:p w14:paraId="1C83C9A7" w14:textId="13034B89" w:rsidR="009A1B59" w:rsidRDefault="009A1B59" w:rsidP="00984280"/>
    <w:p w14:paraId="70522114" w14:textId="7826295E" w:rsidR="009A1B59" w:rsidRDefault="009A1B59" w:rsidP="00984280"/>
    <w:p w14:paraId="6B0DF8CD" w14:textId="0679C14A" w:rsidR="009A1B59" w:rsidRDefault="009A1B59" w:rsidP="009A1B59">
      <w:pPr>
        <w:pStyle w:val="Ttulo2"/>
        <w:jc w:val="both"/>
        <w:rPr>
          <w:rFonts w:asciiTheme="majorHAnsi" w:hAnsiTheme="majorHAnsi" w:cstheme="majorHAnsi"/>
          <w:bCs/>
          <w:smallCaps/>
          <w:noProof/>
          <w:color w:val="auto"/>
          <w:sz w:val="32"/>
          <w:szCs w:val="24"/>
        </w:rPr>
      </w:pPr>
      <w:bookmarkStart w:id="39" w:name="_Toc118037239"/>
      <w:r>
        <w:rPr>
          <w:noProof/>
        </w:rPr>
        <w:lastRenderedPageBreak/>
        <w:drawing>
          <wp:anchor distT="0" distB="0" distL="114300" distR="114300" simplePos="0" relativeHeight="251692032" behindDoc="1" locked="0" layoutInCell="1" allowOverlap="1" wp14:anchorId="69D4E945" wp14:editId="1EB4844B">
            <wp:simplePos x="0" y="0"/>
            <wp:positionH relativeFrom="margin">
              <wp:align>center</wp:align>
            </wp:positionH>
            <wp:positionV relativeFrom="paragraph">
              <wp:posOffset>329988</wp:posOffset>
            </wp:positionV>
            <wp:extent cx="5279633" cy="3960000"/>
            <wp:effectExtent l="0" t="0" r="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Registrar nuevo cliente (Paso 2)</w:t>
      </w:r>
      <w:bookmarkEnd w:id="39"/>
    </w:p>
    <w:p w14:paraId="2B2F574F" w14:textId="195FACED" w:rsidR="009A1B59" w:rsidRPr="009A1B59" w:rsidRDefault="009A1B59" w:rsidP="009A1B59"/>
    <w:p w14:paraId="66A312C7" w14:textId="6048AA81" w:rsidR="009A1B59" w:rsidRDefault="009A1B59" w:rsidP="00984280"/>
    <w:p w14:paraId="5EC1F233" w14:textId="5175787A" w:rsidR="009A1B59" w:rsidRDefault="009A1B59" w:rsidP="00984280"/>
    <w:p w14:paraId="229BB404" w14:textId="4A55D32C" w:rsidR="009A1B59" w:rsidRDefault="009A1B59" w:rsidP="00984280"/>
    <w:p w14:paraId="59931108" w14:textId="7A0135C5" w:rsidR="009A1B59" w:rsidRDefault="009A1B59" w:rsidP="00984280"/>
    <w:p w14:paraId="1B78CCEA" w14:textId="0459FAB6" w:rsidR="009A1B59" w:rsidRDefault="009A1B59" w:rsidP="00984280"/>
    <w:p w14:paraId="0AF3D975" w14:textId="47EA1FF7" w:rsidR="009A1B59" w:rsidRDefault="009A1B59" w:rsidP="00984280"/>
    <w:p w14:paraId="7BD924FD" w14:textId="546CEB14" w:rsidR="009A1B59" w:rsidRDefault="009A1B59" w:rsidP="00984280"/>
    <w:p w14:paraId="71835121" w14:textId="55CC4A49" w:rsidR="009A1B59" w:rsidRDefault="009A1B59" w:rsidP="00984280"/>
    <w:p w14:paraId="194AB08F" w14:textId="61640FDA" w:rsidR="009A1B59" w:rsidRDefault="009A1B59" w:rsidP="00984280"/>
    <w:p w14:paraId="56C0F6FC" w14:textId="43D004C1" w:rsidR="009A1B59" w:rsidRDefault="009A1B59" w:rsidP="00984280"/>
    <w:p w14:paraId="1E532679" w14:textId="76F7B8EF" w:rsidR="009A1B59" w:rsidRDefault="009A1B59" w:rsidP="00984280"/>
    <w:p w14:paraId="187EA5E2" w14:textId="4DAE88B9" w:rsidR="009A1B59" w:rsidRDefault="009A1B59" w:rsidP="00984280"/>
    <w:p w14:paraId="3BBFEED5" w14:textId="4D3A421C" w:rsidR="009A1B59" w:rsidRDefault="009A1B59" w:rsidP="00984280"/>
    <w:p w14:paraId="4F07191E" w14:textId="5E5B71C8" w:rsidR="009A1B59" w:rsidRDefault="009A1B59" w:rsidP="00984280"/>
    <w:p w14:paraId="23E5DFD1" w14:textId="44C8283F" w:rsidR="009A1B59" w:rsidRPr="004D2CF2" w:rsidRDefault="009A1B59" w:rsidP="00984280"/>
    <w:p w14:paraId="4DBCD220" w14:textId="72F43824" w:rsidR="009A1B59" w:rsidRPr="009A1B59" w:rsidRDefault="009A1B59" w:rsidP="009A1B59">
      <w:pPr>
        <w:pStyle w:val="Ttulo2"/>
        <w:jc w:val="both"/>
        <w:rPr>
          <w:rFonts w:asciiTheme="majorHAnsi" w:hAnsiTheme="majorHAnsi" w:cstheme="majorHAnsi"/>
          <w:bCs/>
          <w:smallCaps/>
          <w:noProof/>
          <w:color w:val="auto"/>
          <w:sz w:val="32"/>
          <w:szCs w:val="24"/>
        </w:rPr>
      </w:pPr>
      <w:bookmarkStart w:id="40" w:name="_Toc118037240"/>
      <w:r>
        <w:rPr>
          <w:noProof/>
        </w:rPr>
        <w:drawing>
          <wp:anchor distT="0" distB="0" distL="114300" distR="114300" simplePos="0" relativeHeight="251693056" behindDoc="1" locked="0" layoutInCell="1" allowOverlap="1" wp14:anchorId="63B344E8" wp14:editId="09BCB98D">
            <wp:simplePos x="0" y="0"/>
            <wp:positionH relativeFrom="margin">
              <wp:align>center</wp:align>
            </wp:positionH>
            <wp:positionV relativeFrom="paragraph">
              <wp:posOffset>328084</wp:posOffset>
            </wp:positionV>
            <wp:extent cx="5279633" cy="3960000"/>
            <wp:effectExtent l="0" t="0" r="0" b="254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9A1B59">
        <w:rPr>
          <w:rFonts w:asciiTheme="majorHAnsi" w:hAnsiTheme="majorHAnsi" w:cstheme="majorHAnsi"/>
          <w:bCs/>
          <w:smallCaps/>
          <w:noProof/>
          <w:color w:val="auto"/>
          <w:sz w:val="32"/>
          <w:szCs w:val="24"/>
        </w:rPr>
        <w:t>Modificar cliente</w:t>
      </w:r>
      <w:bookmarkEnd w:id="40"/>
    </w:p>
    <w:p w14:paraId="30C47A22" w14:textId="36804C19" w:rsidR="009A1B59" w:rsidRDefault="009A1B59" w:rsidP="00984280"/>
    <w:p w14:paraId="2F3C03CA" w14:textId="2C6A279D" w:rsidR="009A1B59" w:rsidRDefault="009A1B59" w:rsidP="00984280"/>
    <w:p w14:paraId="7F7E7398" w14:textId="31258BF3" w:rsidR="009A1B59" w:rsidRDefault="009A1B59" w:rsidP="00984280"/>
    <w:p w14:paraId="0876BB54" w14:textId="4DFD3505" w:rsidR="009A1B59" w:rsidRDefault="009A1B59" w:rsidP="00984280"/>
    <w:p w14:paraId="05E7E0CE" w14:textId="2BA7E61A" w:rsidR="009A1B59" w:rsidRDefault="009A1B59" w:rsidP="00984280"/>
    <w:p w14:paraId="63332DD0" w14:textId="3D717182" w:rsidR="009A1B59" w:rsidRDefault="009A1B59" w:rsidP="00984280"/>
    <w:p w14:paraId="441C661D" w14:textId="108630DE" w:rsidR="009A1B59" w:rsidRDefault="009A1B59" w:rsidP="00984280"/>
    <w:p w14:paraId="070D6F52" w14:textId="297458E2" w:rsidR="009A1B59" w:rsidRDefault="009A1B59" w:rsidP="00984280"/>
    <w:p w14:paraId="6F82A380" w14:textId="01C757B2" w:rsidR="009A1B59" w:rsidRDefault="009A1B59" w:rsidP="00984280"/>
    <w:p w14:paraId="577BF43F" w14:textId="4955F1A6" w:rsidR="009A1B59" w:rsidRDefault="009A1B59" w:rsidP="00984280"/>
    <w:p w14:paraId="01245935" w14:textId="6A7EE8F2" w:rsidR="009A1B59" w:rsidRDefault="009A1B59" w:rsidP="00984280"/>
    <w:p w14:paraId="21BB6994" w14:textId="2DCE13A8" w:rsidR="009A1B59" w:rsidRDefault="009A1B59" w:rsidP="00984280"/>
    <w:p w14:paraId="55D4D30C" w14:textId="60B143FB" w:rsidR="009A1B59" w:rsidRDefault="009A1B59" w:rsidP="00984280"/>
    <w:p w14:paraId="0B89DF1C" w14:textId="4340F05E" w:rsidR="009A1B59" w:rsidRDefault="009A1B59" w:rsidP="00984280"/>
    <w:p w14:paraId="025D101B" w14:textId="473F9A00" w:rsidR="009A1B59" w:rsidRDefault="009A1B59" w:rsidP="00984280"/>
    <w:p w14:paraId="6E03C2B3" w14:textId="5B7D19C5" w:rsidR="009A1B59" w:rsidRPr="00E175E1" w:rsidRDefault="00E175E1" w:rsidP="00E175E1">
      <w:pPr>
        <w:pStyle w:val="Ttulo2"/>
        <w:jc w:val="both"/>
        <w:rPr>
          <w:rFonts w:asciiTheme="majorHAnsi" w:hAnsiTheme="majorHAnsi" w:cstheme="majorHAnsi"/>
          <w:bCs/>
          <w:smallCaps/>
          <w:noProof/>
          <w:color w:val="auto"/>
          <w:sz w:val="32"/>
          <w:szCs w:val="24"/>
        </w:rPr>
      </w:pPr>
      <w:bookmarkStart w:id="41" w:name="_Toc118037241"/>
      <w:r>
        <w:rPr>
          <w:noProof/>
        </w:rPr>
        <w:lastRenderedPageBreak/>
        <w:drawing>
          <wp:anchor distT="0" distB="0" distL="114300" distR="114300" simplePos="0" relativeHeight="251694080" behindDoc="1" locked="0" layoutInCell="1" allowOverlap="1" wp14:anchorId="2304D173" wp14:editId="3C205249">
            <wp:simplePos x="0" y="0"/>
            <wp:positionH relativeFrom="margin">
              <wp:align>center</wp:align>
            </wp:positionH>
            <wp:positionV relativeFrom="paragraph">
              <wp:posOffset>295698</wp:posOffset>
            </wp:positionV>
            <wp:extent cx="5279633" cy="3960000"/>
            <wp:effectExtent l="0" t="0" r="0" b="254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Gestión de vehículos</w:t>
      </w:r>
      <w:bookmarkEnd w:id="41"/>
      <w:r w:rsidRPr="00E175E1">
        <w:rPr>
          <w:rFonts w:asciiTheme="majorHAnsi" w:hAnsiTheme="majorHAnsi" w:cstheme="majorHAnsi"/>
          <w:bCs/>
          <w:smallCaps/>
          <w:noProof/>
          <w:color w:val="auto"/>
          <w:sz w:val="32"/>
          <w:szCs w:val="24"/>
        </w:rPr>
        <w:t xml:space="preserve"> </w:t>
      </w:r>
    </w:p>
    <w:p w14:paraId="6281A36F" w14:textId="129439E1" w:rsidR="00E175E1" w:rsidRDefault="00E175E1" w:rsidP="00984280"/>
    <w:p w14:paraId="429A5565" w14:textId="35CAD25E" w:rsidR="009A1B59" w:rsidRDefault="009A1B59" w:rsidP="00984280"/>
    <w:p w14:paraId="40F52F59" w14:textId="192642F3" w:rsidR="009A1B59" w:rsidRDefault="009A1B59" w:rsidP="00984280"/>
    <w:p w14:paraId="6BE3210B" w14:textId="037788C1" w:rsidR="009A1B59" w:rsidRDefault="009A1B59" w:rsidP="00984280"/>
    <w:p w14:paraId="1BC5FB01" w14:textId="153B1342" w:rsidR="009A1B59" w:rsidRDefault="009A1B59" w:rsidP="00984280"/>
    <w:p w14:paraId="165E7FCE" w14:textId="4259B77C" w:rsidR="009A1B59" w:rsidRDefault="009A1B59" w:rsidP="00984280"/>
    <w:p w14:paraId="06E0EBFD" w14:textId="7DC9F783" w:rsidR="009A1B59" w:rsidRDefault="009A1B59" w:rsidP="00984280"/>
    <w:p w14:paraId="48295C0B" w14:textId="75BCEAC8" w:rsidR="009A1B59" w:rsidRDefault="009A1B59" w:rsidP="00984280"/>
    <w:p w14:paraId="6B880439" w14:textId="5C16EB6D" w:rsidR="009A1B59" w:rsidRDefault="009A1B59" w:rsidP="00984280"/>
    <w:p w14:paraId="7652A403" w14:textId="5B6B0B1D" w:rsidR="009A1B59" w:rsidRDefault="009A1B59" w:rsidP="00984280"/>
    <w:p w14:paraId="34963379" w14:textId="01417DEE" w:rsidR="009A1B59" w:rsidRDefault="009A1B59" w:rsidP="00984280"/>
    <w:p w14:paraId="4888C630" w14:textId="4227F827" w:rsidR="009A1B59" w:rsidRDefault="009A1B59" w:rsidP="00984280"/>
    <w:p w14:paraId="1267D7DF" w14:textId="34D14879" w:rsidR="009A1B59" w:rsidRDefault="009A1B59" w:rsidP="00984280"/>
    <w:p w14:paraId="5BD62837" w14:textId="41D1B327" w:rsidR="009A1B59" w:rsidRDefault="009A1B59" w:rsidP="00984280"/>
    <w:p w14:paraId="6FD2EBB5" w14:textId="22CF84AE" w:rsidR="00E175E1" w:rsidRPr="004D2CF2" w:rsidRDefault="00E175E1" w:rsidP="00984280">
      <w:pPr>
        <w:rPr>
          <w:sz w:val="48"/>
          <w:szCs w:val="40"/>
        </w:rPr>
      </w:pPr>
    </w:p>
    <w:p w14:paraId="4D49C26C" w14:textId="21B48446" w:rsidR="00E175E1" w:rsidRPr="00E175E1" w:rsidRDefault="00E175E1" w:rsidP="00984280">
      <w:pPr>
        <w:rPr>
          <w:sz w:val="6"/>
          <w:szCs w:val="2"/>
        </w:rPr>
      </w:pPr>
    </w:p>
    <w:p w14:paraId="25433F82" w14:textId="5D650191" w:rsidR="00E175E1" w:rsidRPr="00E175E1" w:rsidRDefault="00E175E1" w:rsidP="00E175E1">
      <w:pPr>
        <w:pStyle w:val="Ttulo2"/>
        <w:jc w:val="both"/>
        <w:rPr>
          <w:rFonts w:asciiTheme="majorHAnsi" w:hAnsiTheme="majorHAnsi" w:cstheme="majorHAnsi"/>
          <w:bCs/>
          <w:smallCaps/>
          <w:noProof/>
          <w:color w:val="auto"/>
          <w:sz w:val="32"/>
          <w:szCs w:val="24"/>
        </w:rPr>
      </w:pPr>
      <w:bookmarkStart w:id="42" w:name="_Toc118037242"/>
      <w:r>
        <w:rPr>
          <w:noProof/>
        </w:rPr>
        <w:drawing>
          <wp:anchor distT="0" distB="0" distL="114300" distR="114300" simplePos="0" relativeHeight="251695104" behindDoc="1" locked="0" layoutInCell="1" allowOverlap="1" wp14:anchorId="168CB1A5" wp14:editId="2A56E31C">
            <wp:simplePos x="0" y="0"/>
            <wp:positionH relativeFrom="margin">
              <wp:align>center</wp:align>
            </wp:positionH>
            <wp:positionV relativeFrom="paragraph">
              <wp:posOffset>303953</wp:posOffset>
            </wp:positionV>
            <wp:extent cx="5279633" cy="396000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Registrar nuevo vehículo</w:t>
      </w:r>
      <w:bookmarkEnd w:id="42"/>
      <w:r w:rsidRPr="00E175E1">
        <w:rPr>
          <w:rFonts w:asciiTheme="majorHAnsi" w:hAnsiTheme="majorHAnsi" w:cstheme="majorHAnsi"/>
          <w:bCs/>
          <w:smallCaps/>
          <w:noProof/>
          <w:color w:val="auto"/>
          <w:sz w:val="32"/>
          <w:szCs w:val="24"/>
        </w:rPr>
        <w:t xml:space="preserve"> </w:t>
      </w:r>
    </w:p>
    <w:p w14:paraId="27969048" w14:textId="61F3B49E" w:rsidR="009A1B59" w:rsidRDefault="009A1B59" w:rsidP="00984280"/>
    <w:p w14:paraId="21405DCC" w14:textId="3D5B0F56" w:rsidR="009A1B59" w:rsidRDefault="009A1B59" w:rsidP="00984280"/>
    <w:p w14:paraId="696820DE" w14:textId="5AC1E18D" w:rsidR="009A1B59" w:rsidRDefault="009A1B59" w:rsidP="00984280"/>
    <w:p w14:paraId="5AF6D68E" w14:textId="4A91FAD9" w:rsidR="009A1B59" w:rsidRDefault="009A1B59" w:rsidP="00984280"/>
    <w:p w14:paraId="5D513AEF" w14:textId="104ED671" w:rsidR="009A1B59" w:rsidRDefault="009A1B59" w:rsidP="00984280"/>
    <w:p w14:paraId="3B856AF1" w14:textId="08647ABE" w:rsidR="009A1B59" w:rsidRDefault="009A1B59" w:rsidP="00984280"/>
    <w:p w14:paraId="11C580AD" w14:textId="60E6226B" w:rsidR="009A1B59" w:rsidRDefault="009A1B59" w:rsidP="00984280"/>
    <w:p w14:paraId="77C35E33" w14:textId="1D01C9FC" w:rsidR="009A1B59" w:rsidRDefault="009A1B59" w:rsidP="00984280"/>
    <w:p w14:paraId="68AE7AF9" w14:textId="08B085AA" w:rsidR="009A1B59" w:rsidRDefault="009A1B59" w:rsidP="00984280"/>
    <w:p w14:paraId="7704911D" w14:textId="053FF4E2" w:rsidR="009A1B59" w:rsidRDefault="009A1B59" w:rsidP="00984280"/>
    <w:p w14:paraId="01A23296" w14:textId="467B459C" w:rsidR="009A1B59" w:rsidRDefault="009A1B59" w:rsidP="00984280"/>
    <w:p w14:paraId="022A5675" w14:textId="2D436AD8" w:rsidR="009A1B59" w:rsidRDefault="009A1B59" w:rsidP="00984280"/>
    <w:p w14:paraId="0E66BDFC" w14:textId="16932B0A" w:rsidR="009A1B59" w:rsidRDefault="009A1B59" w:rsidP="00984280"/>
    <w:p w14:paraId="26E6E4D8" w14:textId="02E5ED84" w:rsidR="009A1B59" w:rsidRDefault="009A1B59" w:rsidP="00984280"/>
    <w:p w14:paraId="53D337D9" w14:textId="69125759" w:rsidR="009A1B59" w:rsidRDefault="009A1B59" w:rsidP="00984280"/>
    <w:p w14:paraId="7FADD129" w14:textId="089259FA" w:rsidR="009A1B59" w:rsidRPr="00E175E1" w:rsidRDefault="00E175E1" w:rsidP="00E175E1">
      <w:pPr>
        <w:pStyle w:val="Ttulo2"/>
        <w:jc w:val="both"/>
        <w:rPr>
          <w:rFonts w:asciiTheme="majorHAnsi" w:hAnsiTheme="majorHAnsi" w:cstheme="majorHAnsi"/>
          <w:bCs/>
          <w:smallCaps/>
          <w:noProof/>
          <w:color w:val="auto"/>
          <w:sz w:val="32"/>
          <w:szCs w:val="24"/>
        </w:rPr>
      </w:pPr>
      <w:bookmarkStart w:id="43" w:name="_Toc118037243"/>
      <w:r>
        <w:rPr>
          <w:noProof/>
        </w:rPr>
        <w:lastRenderedPageBreak/>
        <w:drawing>
          <wp:anchor distT="0" distB="0" distL="114300" distR="114300" simplePos="0" relativeHeight="251696128" behindDoc="1" locked="0" layoutInCell="1" allowOverlap="1" wp14:anchorId="763DAF48" wp14:editId="33D3CCD2">
            <wp:simplePos x="0" y="0"/>
            <wp:positionH relativeFrom="margin">
              <wp:align>center</wp:align>
            </wp:positionH>
            <wp:positionV relativeFrom="paragraph">
              <wp:posOffset>296121</wp:posOffset>
            </wp:positionV>
            <wp:extent cx="5279633" cy="3960000"/>
            <wp:effectExtent l="0" t="0" r="0" b="254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Modificar vehículo</w:t>
      </w:r>
      <w:bookmarkEnd w:id="43"/>
      <w:r w:rsidRPr="00E175E1">
        <w:rPr>
          <w:rFonts w:asciiTheme="majorHAnsi" w:hAnsiTheme="majorHAnsi" w:cstheme="majorHAnsi"/>
          <w:bCs/>
          <w:smallCaps/>
          <w:noProof/>
          <w:color w:val="auto"/>
          <w:sz w:val="32"/>
          <w:szCs w:val="24"/>
        </w:rPr>
        <w:t xml:space="preserve"> </w:t>
      </w:r>
    </w:p>
    <w:p w14:paraId="4C1DA5D3" w14:textId="73A12842" w:rsidR="009A1B59" w:rsidRDefault="009A1B59" w:rsidP="00984280"/>
    <w:p w14:paraId="165DBBC3" w14:textId="24F8F35F" w:rsidR="00E175E1" w:rsidRDefault="00E175E1" w:rsidP="00984280"/>
    <w:p w14:paraId="7D9D3A95" w14:textId="13DD5361" w:rsidR="00E175E1" w:rsidRDefault="00E175E1" w:rsidP="00984280"/>
    <w:p w14:paraId="2CD45D6C" w14:textId="6A10C003" w:rsidR="00E175E1" w:rsidRDefault="00E175E1" w:rsidP="00984280"/>
    <w:p w14:paraId="1FA333BE" w14:textId="5304D524" w:rsidR="00E175E1" w:rsidRDefault="00E175E1" w:rsidP="00984280"/>
    <w:p w14:paraId="7B71AD1A" w14:textId="530AB548" w:rsidR="00E175E1" w:rsidRDefault="00E175E1" w:rsidP="00984280"/>
    <w:p w14:paraId="5CD9684A" w14:textId="1B82D69F" w:rsidR="00E175E1" w:rsidRDefault="00E175E1" w:rsidP="00984280"/>
    <w:p w14:paraId="05704F48" w14:textId="409E3581" w:rsidR="00E175E1" w:rsidRDefault="00E175E1" w:rsidP="00984280"/>
    <w:p w14:paraId="1077601F" w14:textId="4EAF38F6" w:rsidR="00E175E1" w:rsidRDefault="00E175E1" w:rsidP="00984280"/>
    <w:p w14:paraId="33291BF2" w14:textId="4B21DFF1" w:rsidR="00E175E1" w:rsidRDefault="00E175E1" w:rsidP="00984280"/>
    <w:p w14:paraId="6D98EFE6" w14:textId="1F38321C" w:rsidR="00E175E1" w:rsidRDefault="00E175E1" w:rsidP="00984280"/>
    <w:p w14:paraId="49E710D9" w14:textId="407E22E8" w:rsidR="00E175E1" w:rsidRDefault="00E175E1" w:rsidP="00984280"/>
    <w:p w14:paraId="420E0276" w14:textId="2E813D17" w:rsidR="00E175E1" w:rsidRDefault="00E175E1" w:rsidP="00984280"/>
    <w:p w14:paraId="2F115520" w14:textId="46FB8830" w:rsidR="00E175E1" w:rsidRDefault="00E175E1" w:rsidP="00984280"/>
    <w:p w14:paraId="6808D82B" w14:textId="43EE789A" w:rsidR="00E175E1" w:rsidRPr="004D2CF2" w:rsidRDefault="00E175E1" w:rsidP="00984280">
      <w:pPr>
        <w:rPr>
          <w:sz w:val="40"/>
          <w:szCs w:val="32"/>
        </w:rPr>
      </w:pPr>
    </w:p>
    <w:p w14:paraId="2E958C4E" w14:textId="61993296" w:rsidR="00E175E1" w:rsidRPr="00E175E1" w:rsidRDefault="00E175E1" w:rsidP="00984280">
      <w:pPr>
        <w:rPr>
          <w:sz w:val="10"/>
          <w:szCs w:val="6"/>
        </w:rPr>
      </w:pPr>
    </w:p>
    <w:p w14:paraId="4D369CE7" w14:textId="48CEE8CA" w:rsidR="00E175E1" w:rsidRPr="00E175E1" w:rsidRDefault="00E175E1" w:rsidP="00E175E1">
      <w:pPr>
        <w:pStyle w:val="Ttulo2"/>
        <w:jc w:val="both"/>
        <w:rPr>
          <w:rFonts w:asciiTheme="majorHAnsi" w:hAnsiTheme="majorHAnsi" w:cstheme="majorHAnsi"/>
          <w:bCs/>
          <w:smallCaps/>
          <w:noProof/>
          <w:color w:val="auto"/>
          <w:sz w:val="32"/>
          <w:szCs w:val="24"/>
        </w:rPr>
      </w:pPr>
      <w:bookmarkStart w:id="44" w:name="_Toc118037244"/>
      <w:r>
        <w:rPr>
          <w:noProof/>
        </w:rPr>
        <w:drawing>
          <wp:anchor distT="0" distB="0" distL="114300" distR="114300" simplePos="0" relativeHeight="251698176" behindDoc="1" locked="0" layoutInCell="1" allowOverlap="1" wp14:anchorId="06FD49BF" wp14:editId="2F319751">
            <wp:simplePos x="0" y="0"/>
            <wp:positionH relativeFrom="margin">
              <wp:align>center</wp:align>
            </wp:positionH>
            <wp:positionV relativeFrom="paragraph">
              <wp:posOffset>370417</wp:posOffset>
            </wp:positionV>
            <wp:extent cx="5279633" cy="3960000"/>
            <wp:effectExtent l="0" t="0" r="0"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Inicio de sesión</w:t>
      </w:r>
      <w:bookmarkEnd w:id="44"/>
    </w:p>
    <w:p w14:paraId="5E6728F2" w14:textId="4D797D76" w:rsidR="00E175E1" w:rsidRDefault="00E175E1" w:rsidP="00984280"/>
    <w:p w14:paraId="6850F234" w14:textId="04689840" w:rsidR="00E175E1" w:rsidRDefault="00E175E1" w:rsidP="00984280"/>
    <w:p w14:paraId="3BA57D2E" w14:textId="56C034D0" w:rsidR="00E175E1" w:rsidRDefault="00E175E1" w:rsidP="00984280"/>
    <w:p w14:paraId="26B6E701" w14:textId="51C8EA3A" w:rsidR="00E175E1" w:rsidRDefault="00E175E1" w:rsidP="00984280"/>
    <w:p w14:paraId="23CE9D3F" w14:textId="48733C20" w:rsidR="00E175E1" w:rsidRDefault="00E175E1" w:rsidP="00984280"/>
    <w:p w14:paraId="07D660FC" w14:textId="4653505B" w:rsidR="00E175E1" w:rsidRDefault="00E175E1" w:rsidP="00984280"/>
    <w:p w14:paraId="053E7E5E" w14:textId="49827E51" w:rsidR="00E175E1" w:rsidRDefault="00E175E1" w:rsidP="00984280"/>
    <w:p w14:paraId="2E34BCAC" w14:textId="3836E4C2" w:rsidR="00E175E1" w:rsidRDefault="00E175E1" w:rsidP="00984280"/>
    <w:p w14:paraId="2CF2AAE3" w14:textId="74929A15" w:rsidR="00E175E1" w:rsidRDefault="00E175E1" w:rsidP="00984280"/>
    <w:p w14:paraId="372E0CBE" w14:textId="7CABAB43" w:rsidR="00E175E1" w:rsidRDefault="00E175E1" w:rsidP="00984280"/>
    <w:p w14:paraId="60D62C2A" w14:textId="136926CB" w:rsidR="00E175E1" w:rsidRDefault="00E175E1" w:rsidP="00984280"/>
    <w:p w14:paraId="440203ED" w14:textId="1C5D6E32" w:rsidR="00E175E1" w:rsidRDefault="00E175E1" w:rsidP="00984280"/>
    <w:p w14:paraId="47593880" w14:textId="1C86BF8A" w:rsidR="00E175E1" w:rsidRDefault="00E175E1" w:rsidP="00984280"/>
    <w:p w14:paraId="786EE50D" w14:textId="77777777" w:rsidR="004D2CF2" w:rsidRDefault="004D2CF2" w:rsidP="00984280"/>
    <w:p w14:paraId="7A56737B" w14:textId="77777777" w:rsidR="00E175E1" w:rsidRDefault="00E175E1" w:rsidP="00984280"/>
    <w:p w14:paraId="30864B2E" w14:textId="2AFF0305" w:rsidR="00E175E1" w:rsidRPr="00E175E1" w:rsidRDefault="00E175E1" w:rsidP="00984280">
      <w:pPr>
        <w:rPr>
          <w:sz w:val="8"/>
          <w:szCs w:val="4"/>
        </w:rPr>
      </w:pPr>
    </w:p>
    <w:p w14:paraId="1423B275" w14:textId="457546F3" w:rsidR="00E175E1" w:rsidRPr="00E175E1" w:rsidRDefault="00E175E1" w:rsidP="00E175E1">
      <w:pPr>
        <w:pStyle w:val="Ttulo2"/>
        <w:jc w:val="both"/>
        <w:rPr>
          <w:rFonts w:asciiTheme="majorHAnsi" w:hAnsiTheme="majorHAnsi" w:cstheme="majorHAnsi"/>
          <w:bCs/>
          <w:smallCaps/>
          <w:noProof/>
          <w:color w:val="auto"/>
          <w:sz w:val="32"/>
          <w:szCs w:val="24"/>
        </w:rPr>
      </w:pPr>
      <w:bookmarkStart w:id="45" w:name="_Toc118037245"/>
      <w:r>
        <w:rPr>
          <w:noProof/>
        </w:rPr>
        <w:lastRenderedPageBreak/>
        <w:drawing>
          <wp:anchor distT="0" distB="0" distL="114300" distR="114300" simplePos="0" relativeHeight="251697152" behindDoc="1" locked="0" layoutInCell="1" allowOverlap="1" wp14:anchorId="7FE3439F" wp14:editId="6A9BC3DB">
            <wp:simplePos x="0" y="0"/>
            <wp:positionH relativeFrom="margin">
              <wp:align>center</wp:align>
            </wp:positionH>
            <wp:positionV relativeFrom="paragraph">
              <wp:posOffset>311851</wp:posOffset>
            </wp:positionV>
            <wp:extent cx="5262812" cy="3960000"/>
            <wp:effectExtent l="0" t="0" r="0" b="25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2812"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Gestión de ordenes de trabajo</w:t>
      </w:r>
      <w:bookmarkEnd w:id="45"/>
    </w:p>
    <w:p w14:paraId="6B383627" w14:textId="6DF75B45" w:rsidR="00E175E1" w:rsidRDefault="00E175E1" w:rsidP="00984280"/>
    <w:p w14:paraId="359F50B6" w14:textId="0D14C0A7" w:rsidR="00E175E1" w:rsidRDefault="00E175E1" w:rsidP="00984280"/>
    <w:p w14:paraId="5411CC5C" w14:textId="4594CEEE" w:rsidR="00E175E1" w:rsidRDefault="00E175E1" w:rsidP="00984280"/>
    <w:p w14:paraId="40A8293B" w14:textId="0E42821F" w:rsidR="00E175E1" w:rsidRDefault="00E175E1" w:rsidP="00984280"/>
    <w:p w14:paraId="28868FE4" w14:textId="4D4AF33F" w:rsidR="00E175E1" w:rsidRDefault="00E175E1" w:rsidP="00984280"/>
    <w:p w14:paraId="4F62946C" w14:textId="13E4D997" w:rsidR="00E175E1" w:rsidRDefault="00E175E1" w:rsidP="00984280"/>
    <w:p w14:paraId="4D7C2DFA" w14:textId="2FFCAB89" w:rsidR="00E175E1" w:rsidRDefault="00E175E1" w:rsidP="00984280"/>
    <w:p w14:paraId="0B4D66D6" w14:textId="336EDED5" w:rsidR="00E175E1" w:rsidRDefault="00E175E1" w:rsidP="00984280"/>
    <w:p w14:paraId="3F6768F8" w14:textId="7D32D8E4" w:rsidR="00E175E1" w:rsidRDefault="00E175E1" w:rsidP="00984280"/>
    <w:p w14:paraId="22B7AB20" w14:textId="7B2CADAF" w:rsidR="00E175E1" w:rsidRDefault="00E175E1" w:rsidP="00984280"/>
    <w:p w14:paraId="7C100237" w14:textId="0D31EAB3" w:rsidR="00E175E1" w:rsidRDefault="00E175E1" w:rsidP="00984280"/>
    <w:p w14:paraId="4F058C19" w14:textId="22DC8854" w:rsidR="00E175E1" w:rsidRDefault="00E175E1" w:rsidP="00984280"/>
    <w:p w14:paraId="0166D1EA" w14:textId="608FB7DA" w:rsidR="00E175E1" w:rsidRDefault="00E175E1" w:rsidP="00984280"/>
    <w:p w14:paraId="048D08BB" w14:textId="3194A768" w:rsidR="00E175E1" w:rsidRDefault="00E175E1" w:rsidP="00984280"/>
    <w:p w14:paraId="68575E0D" w14:textId="0704E1E2" w:rsidR="00E175E1" w:rsidRPr="004D2CF2" w:rsidRDefault="00E175E1" w:rsidP="00E175E1">
      <w:pPr>
        <w:pStyle w:val="Contenido"/>
        <w:rPr>
          <w:rFonts w:asciiTheme="majorHAnsi" w:hAnsiTheme="majorHAnsi" w:cstheme="majorHAnsi"/>
          <w:bCs/>
          <w:smallCaps/>
          <w:noProof/>
          <w:color w:val="auto"/>
          <w:sz w:val="56"/>
          <w:szCs w:val="48"/>
        </w:rPr>
      </w:pPr>
    </w:p>
    <w:p w14:paraId="33AD6BD8" w14:textId="615A504D" w:rsidR="00E175E1" w:rsidRPr="00E175E1" w:rsidRDefault="00E175E1" w:rsidP="00E175E1">
      <w:pPr>
        <w:pStyle w:val="Ttulo2"/>
        <w:jc w:val="both"/>
        <w:rPr>
          <w:rFonts w:asciiTheme="majorHAnsi" w:hAnsiTheme="majorHAnsi" w:cstheme="majorHAnsi"/>
          <w:bCs/>
          <w:smallCaps/>
          <w:noProof/>
          <w:color w:val="auto"/>
          <w:sz w:val="32"/>
          <w:szCs w:val="24"/>
        </w:rPr>
      </w:pPr>
      <w:bookmarkStart w:id="46" w:name="_Toc118037246"/>
      <w:r>
        <w:rPr>
          <w:rFonts w:asciiTheme="majorHAnsi" w:hAnsiTheme="majorHAnsi" w:cstheme="majorHAnsi"/>
          <w:bCs/>
          <w:smallCaps/>
          <w:noProof/>
          <w:color w:val="auto"/>
          <w:sz w:val="44"/>
          <w:szCs w:val="36"/>
        </w:rPr>
        <w:drawing>
          <wp:anchor distT="0" distB="0" distL="114300" distR="114300" simplePos="0" relativeHeight="251699200" behindDoc="1" locked="0" layoutInCell="1" allowOverlap="1" wp14:anchorId="171D1DA7" wp14:editId="03B4D476">
            <wp:simplePos x="0" y="0"/>
            <wp:positionH relativeFrom="margin">
              <wp:align>center</wp:align>
            </wp:positionH>
            <wp:positionV relativeFrom="paragraph">
              <wp:posOffset>330623</wp:posOffset>
            </wp:positionV>
            <wp:extent cx="5279633" cy="3960000"/>
            <wp:effectExtent l="0" t="0" r="0" b="254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Registrar nueva orden de trabajo</w:t>
      </w:r>
      <w:bookmarkEnd w:id="46"/>
    </w:p>
    <w:p w14:paraId="1AC31402" w14:textId="687E93E5" w:rsidR="00E175E1" w:rsidRDefault="00E175E1" w:rsidP="00E175E1">
      <w:pPr>
        <w:pStyle w:val="Contenido"/>
        <w:rPr>
          <w:noProof/>
        </w:rPr>
      </w:pPr>
    </w:p>
    <w:p w14:paraId="54EF8BB4" w14:textId="77777777" w:rsidR="00E175E1" w:rsidRDefault="00E175E1" w:rsidP="00E175E1">
      <w:pPr>
        <w:pStyle w:val="Contenido"/>
        <w:rPr>
          <w:noProof/>
        </w:rPr>
      </w:pPr>
    </w:p>
    <w:p w14:paraId="22B77A68" w14:textId="77777777" w:rsidR="00E175E1" w:rsidRDefault="00E175E1" w:rsidP="00E175E1">
      <w:pPr>
        <w:pStyle w:val="Contenido"/>
        <w:rPr>
          <w:noProof/>
        </w:rPr>
      </w:pPr>
    </w:p>
    <w:p w14:paraId="6708C57B" w14:textId="77777777" w:rsidR="00E175E1" w:rsidRDefault="00E175E1" w:rsidP="00E175E1">
      <w:pPr>
        <w:pStyle w:val="Contenido"/>
        <w:rPr>
          <w:noProof/>
        </w:rPr>
      </w:pPr>
    </w:p>
    <w:p w14:paraId="751734A0" w14:textId="77777777" w:rsidR="00E175E1" w:rsidRDefault="00E175E1" w:rsidP="00E175E1">
      <w:pPr>
        <w:pStyle w:val="Contenido"/>
        <w:rPr>
          <w:noProof/>
        </w:rPr>
      </w:pPr>
    </w:p>
    <w:p w14:paraId="4DD075D6" w14:textId="77777777" w:rsidR="00E175E1" w:rsidRDefault="00E175E1" w:rsidP="00E175E1">
      <w:pPr>
        <w:pStyle w:val="Contenido"/>
        <w:rPr>
          <w:noProof/>
        </w:rPr>
      </w:pPr>
    </w:p>
    <w:p w14:paraId="6F9FBF15" w14:textId="77777777" w:rsidR="00E175E1" w:rsidRDefault="00E175E1" w:rsidP="00E175E1">
      <w:pPr>
        <w:pStyle w:val="Contenido"/>
        <w:rPr>
          <w:noProof/>
        </w:rPr>
      </w:pPr>
    </w:p>
    <w:p w14:paraId="696E56EB" w14:textId="77777777" w:rsidR="00E175E1" w:rsidRDefault="00E175E1" w:rsidP="00E175E1">
      <w:pPr>
        <w:pStyle w:val="Contenido"/>
        <w:rPr>
          <w:noProof/>
        </w:rPr>
      </w:pPr>
    </w:p>
    <w:p w14:paraId="059537C4" w14:textId="77777777" w:rsidR="00E175E1" w:rsidRDefault="00E175E1" w:rsidP="00E175E1">
      <w:pPr>
        <w:pStyle w:val="Contenido"/>
        <w:rPr>
          <w:noProof/>
        </w:rPr>
      </w:pPr>
    </w:p>
    <w:p w14:paraId="4E2EEEC0" w14:textId="77777777" w:rsidR="00E175E1" w:rsidRDefault="00E175E1" w:rsidP="00E175E1">
      <w:pPr>
        <w:pStyle w:val="Contenido"/>
        <w:rPr>
          <w:noProof/>
        </w:rPr>
      </w:pPr>
    </w:p>
    <w:p w14:paraId="43D517B9" w14:textId="77777777" w:rsidR="00E175E1" w:rsidRDefault="00E175E1" w:rsidP="00E175E1">
      <w:pPr>
        <w:pStyle w:val="Contenido"/>
        <w:rPr>
          <w:noProof/>
        </w:rPr>
      </w:pPr>
    </w:p>
    <w:p w14:paraId="3B4CDB04" w14:textId="77777777" w:rsidR="00E175E1" w:rsidRDefault="00E175E1" w:rsidP="00E175E1">
      <w:pPr>
        <w:pStyle w:val="Contenido"/>
        <w:rPr>
          <w:noProof/>
        </w:rPr>
      </w:pPr>
    </w:p>
    <w:p w14:paraId="1EDD56E3" w14:textId="4B476C7D" w:rsidR="00E175E1" w:rsidRDefault="00E175E1" w:rsidP="00E175E1">
      <w:pPr>
        <w:pStyle w:val="Contenido"/>
        <w:rPr>
          <w:noProof/>
        </w:rPr>
      </w:pPr>
    </w:p>
    <w:p w14:paraId="0E19C50A" w14:textId="77777777" w:rsidR="004D2CF2" w:rsidRDefault="004D2CF2" w:rsidP="00E175E1">
      <w:pPr>
        <w:pStyle w:val="Contenido"/>
        <w:rPr>
          <w:noProof/>
        </w:rPr>
      </w:pPr>
    </w:p>
    <w:p w14:paraId="433F04B0" w14:textId="77777777" w:rsidR="00E175E1" w:rsidRDefault="00E175E1" w:rsidP="00E175E1">
      <w:pPr>
        <w:pStyle w:val="Contenido"/>
        <w:rPr>
          <w:noProof/>
        </w:rPr>
      </w:pPr>
    </w:p>
    <w:p w14:paraId="1862D5F5" w14:textId="20A017ED" w:rsidR="00E175E1" w:rsidRPr="00E175E1" w:rsidRDefault="00E175E1" w:rsidP="00E175E1">
      <w:pPr>
        <w:pStyle w:val="Ttulo2"/>
        <w:jc w:val="both"/>
        <w:rPr>
          <w:rFonts w:asciiTheme="majorHAnsi" w:hAnsiTheme="majorHAnsi" w:cstheme="majorHAnsi"/>
          <w:bCs/>
          <w:smallCaps/>
          <w:noProof/>
          <w:color w:val="auto"/>
          <w:sz w:val="32"/>
          <w:szCs w:val="24"/>
        </w:rPr>
      </w:pPr>
      <w:bookmarkStart w:id="47" w:name="_Toc118037247"/>
      <w:r>
        <w:rPr>
          <w:noProof/>
        </w:rPr>
        <w:lastRenderedPageBreak/>
        <w:drawing>
          <wp:anchor distT="0" distB="0" distL="114300" distR="114300" simplePos="0" relativeHeight="251700224" behindDoc="1" locked="0" layoutInCell="1" allowOverlap="1" wp14:anchorId="16D61B8B" wp14:editId="41511381">
            <wp:simplePos x="0" y="0"/>
            <wp:positionH relativeFrom="margin">
              <wp:align>center</wp:align>
            </wp:positionH>
            <wp:positionV relativeFrom="paragraph">
              <wp:posOffset>329989</wp:posOffset>
            </wp:positionV>
            <wp:extent cx="5279633" cy="3960000"/>
            <wp:effectExtent l="0" t="0" r="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Modificar orden de trabajo</w:t>
      </w:r>
      <w:bookmarkEnd w:id="47"/>
    </w:p>
    <w:p w14:paraId="5D85D2DE" w14:textId="112702B8" w:rsidR="00E175E1" w:rsidRDefault="00E175E1" w:rsidP="00E175E1">
      <w:pPr>
        <w:pStyle w:val="Contenido"/>
        <w:rPr>
          <w:noProof/>
        </w:rPr>
      </w:pPr>
    </w:p>
    <w:p w14:paraId="3BA412C1" w14:textId="77777777" w:rsidR="00E175E1" w:rsidRDefault="00E175E1" w:rsidP="00E175E1">
      <w:pPr>
        <w:pStyle w:val="Contenido"/>
        <w:rPr>
          <w:noProof/>
        </w:rPr>
      </w:pPr>
    </w:p>
    <w:p w14:paraId="100891B2" w14:textId="77777777" w:rsidR="00E175E1" w:rsidRDefault="00E175E1" w:rsidP="00E175E1">
      <w:pPr>
        <w:pStyle w:val="Contenido"/>
        <w:rPr>
          <w:noProof/>
        </w:rPr>
      </w:pPr>
    </w:p>
    <w:p w14:paraId="694A310B" w14:textId="77777777" w:rsidR="00E175E1" w:rsidRDefault="00E175E1" w:rsidP="00E175E1">
      <w:pPr>
        <w:pStyle w:val="Contenido"/>
        <w:rPr>
          <w:noProof/>
        </w:rPr>
      </w:pPr>
    </w:p>
    <w:p w14:paraId="17147B47" w14:textId="77777777" w:rsidR="00E175E1" w:rsidRDefault="00E175E1" w:rsidP="00E175E1">
      <w:pPr>
        <w:pStyle w:val="Contenido"/>
        <w:rPr>
          <w:noProof/>
        </w:rPr>
      </w:pPr>
    </w:p>
    <w:p w14:paraId="6F89F244" w14:textId="77777777" w:rsidR="00E175E1" w:rsidRDefault="00E175E1" w:rsidP="00E175E1">
      <w:pPr>
        <w:pStyle w:val="Contenido"/>
        <w:rPr>
          <w:noProof/>
        </w:rPr>
      </w:pPr>
    </w:p>
    <w:p w14:paraId="5AF49C34" w14:textId="77777777" w:rsidR="00E175E1" w:rsidRDefault="00E175E1" w:rsidP="00E175E1">
      <w:pPr>
        <w:pStyle w:val="Contenido"/>
        <w:rPr>
          <w:noProof/>
        </w:rPr>
      </w:pPr>
    </w:p>
    <w:p w14:paraId="66D08C63" w14:textId="77777777" w:rsidR="00E175E1" w:rsidRDefault="00E175E1" w:rsidP="00E175E1">
      <w:pPr>
        <w:pStyle w:val="Contenido"/>
        <w:rPr>
          <w:noProof/>
        </w:rPr>
      </w:pPr>
    </w:p>
    <w:p w14:paraId="3ADA2F9F" w14:textId="77777777" w:rsidR="00E175E1" w:rsidRDefault="00E175E1" w:rsidP="00E175E1">
      <w:pPr>
        <w:pStyle w:val="Contenido"/>
        <w:rPr>
          <w:noProof/>
        </w:rPr>
      </w:pPr>
    </w:p>
    <w:p w14:paraId="43B3AACA" w14:textId="77777777" w:rsidR="00E175E1" w:rsidRDefault="00E175E1" w:rsidP="00E175E1">
      <w:pPr>
        <w:pStyle w:val="Contenido"/>
        <w:rPr>
          <w:noProof/>
        </w:rPr>
      </w:pPr>
    </w:p>
    <w:p w14:paraId="048FC680" w14:textId="77777777" w:rsidR="00E175E1" w:rsidRDefault="00E175E1" w:rsidP="00E175E1">
      <w:pPr>
        <w:pStyle w:val="Contenido"/>
        <w:rPr>
          <w:noProof/>
        </w:rPr>
      </w:pPr>
    </w:p>
    <w:p w14:paraId="26FDE752" w14:textId="77777777" w:rsidR="00E175E1" w:rsidRDefault="00E175E1" w:rsidP="00E175E1">
      <w:pPr>
        <w:pStyle w:val="Contenido"/>
        <w:rPr>
          <w:noProof/>
        </w:rPr>
      </w:pPr>
    </w:p>
    <w:p w14:paraId="13F17B1E" w14:textId="77777777" w:rsidR="00E175E1" w:rsidRDefault="00E175E1" w:rsidP="00E175E1">
      <w:pPr>
        <w:pStyle w:val="Contenido"/>
        <w:rPr>
          <w:noProof/>
        </w:rPr>
      </w:pPr>
    </w:p>
    <w:p w14:paraId="34FADCDB" w14:textId="77777777" w:rsidR="00E175E1" w:rsidRDefault="00E175E1" w:rsidP="00E175E1">
      <w:pPr>
        <w:pStyle w:val="Contenido"/>
        <w:rPr>
          <w:noProof/>
        </w:rPr>
      </w:pPr>
    </w:p>
    <w:p w14:paraId="3252C2EB" w14:textId="77777777" w:rsidR="00E175E1" w:rsidRDefault="00E175E1" w:rsidP="00E175E1">
      <w:pPr>
        <w:pStyle w:val="Contenido"/>
        <w:rPr>
          <w:noProof/>
        </w:rPr>
      </w:pPr>
    </w:p>
    <w:p w14:paraId="2AAA68A5" w14:textId="667D3D95" w:rsidR="00E175E1" w:rsidRDefault="00E175E1" w:rsidP="00E175E1">
      <w:pPr>
        <w:pStyle w:val="Contenido"/>
        <w:rPr>
          <w:noProof/>
        </w:rPr>
      </w:pPr>
    </w:p>
    <w:p w14:paraId="6DB06D72" w14:textId="27F906D4" w:rsidR="00E175E1" w:rsidRPr="00E175E1" w:rsidRDefault="00E175E1" w:rsidP="00E175E1">
      <w:pPr>
        <w:pStyle w:val="Ttulo2"/>
        <w:jc w:val="both"/>
        <w:rPr>
          <w:rFonts w:asciiTheme="majorHAnsi" w:hAnsiTheme="majorHAnsi" w:cstheme="majorHAnsi"/>
          <w:bCs/>
          <w:smallCaps/>
          <w:noProof/>
          <w:color w:val="auto"/>
          <w:sz w:val="32"/>
          <w:szCs w:val="24"/>
        </w:rPr>
      </w:pPr>
      <w:bookmarkStart w:id="48" w:name="_Toc118037248"/>
      <w:r>
        <w:rPr>
          <w:noProof/>
        </w:rPr>
        <w:drawing>
          <wp:anchor distT="0" distB="0" distL="114300" distR="114300" simplePos="0" relativeHeight="251701248" behindDoc="1" locked="0" layoutInCell="1" allowOverlap="1" wp14:anchorId="16D40A71" wp14:editId="2F283216">
            <wp:simplePos x="0" y="0"/>
            <wp:positionH relativeFrom="margin">
              <wp:align>center</wp:align>
            </wp:positionH>
            <wp:positionV relativeFrom="paragraph">
              <wp:posOffset>353483</wp:posOffset>
            </wp:positionV>
            <wp:extent cx="5279633" cy="3960000"/>
            <wp:effectExtent l="0" t="0" r="0" b="254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9633" cy="3960000"/>
                    </a:xfrm>
                    <a:prstGeom prst="rect">
                      <a:avLst/>
                    </a:prstGeom>
                  </pic:spPr>
                </pic:pic>
              </a:graphicData>
            </a:graphic>
            <wp14:sizeRelH relativeFrom="page">
              <wp14:pctWidth>0</wp14:pctWidth>
            </wp14:sizeRelH>
            <wp14:sizeRelV relativeFrom="page">
              <wp14:pctHeight>0</wp14:pctHeight>
            </wp14:sizeRelV>
          </wp:anchor>
        </w:drawing>
      </w:r>
      <w:r w:rsidRPr="00E175E1">
        <w:rPr>
          <w:rFonts w:asciiTheme="majorHAnsi" w:hAnsiTheme="majorHAnsi" w:cstheme="majorHAnsi"/>
          <w:bCs/>
          <w:smallCaps/>
          <w:noProof/>
          <w:color w:val="auto"/>
          <w:sz w:val="32"/>
          <w:szCs w:val="24"/>
        </w:rPr>
        <w:t>Actualizar estado de la orden de trabajo</w:t>
      </w:r>
      <w:bookmarkEnd w:id="48"/>
    </w:p>
    <w:p w14:paraId="779786C7" w14:textId="29A487C3" w:rsidR="00E175E1" w:rsidRDefault="00E175E1" w:rsidP="00E175E1">
      <w:pPr>
        <w:pStyle w:val="Contenido"/>
        <w:rPr>
          <w:noProof/>
        </w:rPr>
      </w:pPr>
    </w:p>
    <w:p w14:paraId="1B0A04F2" w14:textId="6A6C6B03" w:rsidR="00E175E1" w:rsidRDefault="00E175E1" w:rsidP="00E175E1">
      <w:pPr>
        <w:pStyle w:val="Contenido"/>
        <w:rPr>
          <w:noProof/>
        </w:rPr>
      </w:pPr>
    </w:p>
    <w:p w14:paraId="5C524DA5" w14:textId="5C79A0EF" w:rsidR="00E175E1" w:rsidRDefault="00E175E1" w:rsidP="00E175E1">
      <w:pPr>
        <w:pStyle w:val="Contenido"/>
        <w:rPr>
          <w:noProof/>
        </w:rPr>
      </w:pPr>
    </w:p>
    <w:p w14:paraId="411FE38A" w14:textId="7F69027D" w:rsidR="00E175E1" w:rsidRDefault="00E175E1" w:rsidP="00E175E1">
      <w:pPr>
        <w:pStyle w:val="Contenido"/>
        <w:rPr>
          <w:noProof/>
        </w:rPr>
      </w:pPr>
    </w:p>
    <w:p w14:paraId="7A91820C" w14:textId="3B370451" w:rsidR="00E175E1" w:rsidRDefault="00E175E1" w:rsidP="00E175E1">
      <w:pPr>
        <w:pStyle w:val="Contenido"/>
        <w:rPr>
          <w:noProof/>
        </w:rPr>
      </w:pPr>
    </w:p>
    <w:p w14:paraId="48AD57F0" w14:textId="3D137B16" w:rsidR="00E175E1" w:rsidRDefault="00E175E1" w:rsidP="00E175E1">
      <w:pPr>
        <w:pStyle w:val="Contenido"/>
        <w:rPr>
          <w:noProof/>
        </w:rPr>
      </w:pPr>
    </w:p>
    <w:p w14:paraId="2F65E039" w14:textId="7257AD64" w:rsidR="00E175E1" w:rsidRDefault="00E175E1" w:rsidP="00E175E1">
      <w:pPr>
        <w:pStyle w:val="Contenido"/>
        <w:rPr>
          <w:noProof/>
        </w:rPr>
      </w:pPr>
    </w:p>
    <w:p w14:paraId="28A3C87F" w14:textId="2E4F6AA8" w:rsidR="00E175E1" w:rsidRDefault="00E175E1" w:rsidP="00E175E1">
      <w:pPr>
        <w:pStyle w:val="Contenido"/>
        <w:rPr>
          <w:noProof/>
        </w:rPr>
      </w:pPr>
    </w:p>
    <w:p w14:paraId="37BB838D" w14:textId="2FB28DDE" w:rsidR="00E175E1" w:rsidRDefault="00E175E1" w:rsidP="00E175E1">
      <w:pPr>
        <w:pStyle w:val="Contenido"/>
        <w:rPr>
          <w:noProof/>
        </w:rPr>
      </w:pPr>
    </w:p>
    <w:p w14:paraId="6FF948B9" w14:textId="4967E18F" w:rsidR="00E175E1" w:rsidRDefault="00E175E1" w:rsidP="00E175E1">
      <w:pPr>
        <w:pStyle w:val="Contenido"/>
        <w:rPr>
          <w:noProof/>
        </w:rPr>
      </w:pPr>
    </w:p>
    <w:p w14:paraId="31450AA2" w14:textId="40B5C0F8" w:rsidR="00E175E1" w:rsidRDefault="00E175E1" w:rsidP="00E175E1">
      <w:pPr>
        <w:pStyle w:val="Contenido"/>
        <w:rPr>
          <w:noProof/>
        </w:rPr>
      </w:pPr>
    </w:p>
    <w:p w14:paraId="17B8B4F3" w14:textId="2402935D" w:rsidR="00E175E1" w:rsidRDefault="00E175E1" w:rsidP="00E175E1">
      <w:pPr>
        <w:pStyle w:val="Contenido"/>
        <w:rPr>
          <w:noProof/>
        </w:rPr>
      </w:pPr>
    </w:p>
    <w:p w14:paraId="11DC1C66" w14:textId="443A1EB7" w:rsidR="00E175E1" w:rsidRDefault="00E175E1" w:rsidP="00E175E1">
      <w:pPr>
        <w:pStyle w:val="Contenido"/>
        <w:rPr>
          <w:noProof/>
        </w:rPr>
      </w:pPr>
    </w:p>
    <w:p w14:paraId="04B92C06" w14:textId="4EDA97FA" w:rsidR="00E175E1" w:rsidRDefault="00E175E1" w:rsidP="00E175E1">
      <w:pPr>
        <w:pStyle w:val="Contenido"/>
        <w:rPr>
          <w:noProof/>
        </w:rPr>
      </w:pPr>
    </w:p>
    <w:p w14:paraId="33053BB2" w14:textId="6ACFE863" w:rsidR="00E175E1" w:rsidRDefault="00E175E1" w:rsidP="00E175E1">
      <w:pPr>
        <w:pStyle w:val="Contenido"/>
        <w:rPr>
          <w:noProof/>
        </w:rPr>
      </w:pPr>
    </w:p>
    <w:p w14:paraId="13A2313B" w14:textId="504761B9" w:rsidR="00E175E1" w:rsidRDefault="00E175E1" w:rsidP="00E175E1">
      <w:pPr>
        <w:pStyle w:val="Contenido"/>
        <w:rPr>
          <w:noProof/>
        </w:rPr>
      </w:pPr>
    </w:p>
    <w:sectPr w:rsidR="00E175E1" w:rsidSect="00594E7C">
      <w:footerReference w:type="default" r:id="rId26"/>
      <w:footerReference w:type="first" r:id="rId27"/>
      <w:type w:val="continuous"/>
      <w:pgSz w:w="11906" w:h="16838" w:code="9"/>
      <w:pgMar w:top="1440" w:right="1440" w:bottom="1440" w:left="1440" w:header="0" w:footer="289" w:gutter="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50DD6" w14:textId="77777777" w:rsidR="00EF275A" w:rsidRDefault="00EF275A">
      <w:r>
        <w:separator/>
      </w:r>
    </w:p>
    <w:p w14:paraId="341072E8" w14:textId="77777777" w:rsidR="00EF275A" w:rsidRDefault="00EF275A"/>
  </w:endnote>
  <w:endnote w:type="continuationSeparator" w:id="0">
    <w:p w14:paraId="1C3694DB" w14:textId="77777777" w:rsidR="00EF275A" w:rsidRDefault="00EF275A">
      <w:r>
        <w:continuationSeparator/>
      </w:r>
    </w:p>
    <w:p w14:paraId="74F96042" w14:textId="77777777" w:rsidR="00EF275A" w:rsidRDefault="00EF27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916055"/>
      <w:docPartObj>
        <w:docPartGallery w:val="Page Numbers (Bottom of Page)"/>
        <w:docPartUnique/>
      </w:docPartObj>
    </w:sdtPr>
    <w:sdtContent>
      <w:p w14:paraId="786313EC" w14:textId="322EEC05" w:rsidR="009D67E6" w:rsidRDefault="009D67E6">
        <w:pPr>
          <w:pStyle w:val="Piedepgina"/>
        </w:pPr>
        <w:r>
          <w:rPr>
            <w:noProof/>
          </w:rPr>
          <w:drawing>
            <wp:anchor distT="0" distB="0" distL="114300" distR="114300" simplePos="0" relativeHeight="251660288" behindDoc="1" locked="0" layoutInCell="1" allowOverlap="1" wp14:anchorId="4D2147DE" wp14:editId="3D824124">
              <wp:simplePos x="0" y="0"/>
              <wp:positionH relativeFrom="margin">
                <wp:align>left</wp:align>
              </wp:positionH>
              <wp:positionV relativeFrom="paragraph">
                <wp:posOffset>-254468</wp:posOffset>
              </wp:positionV>
              <wp:extent cx="1387642" cy="411307"/>
              <wp:effectExtent l="0" t="0" r="3175" b="82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rotWithShape="1">
                      <a:blip r:embed="rId1">
                        <a:extLst>
                          <a:ext uri="{28A0092B-C50C-407E-A947-70E740481C1C}">
                            <a14:useLocalDpi xmlns:a14="http://schemas.microsoft.com/office/drawing/2010/main" val="0"/>
                          </a:ext>
                        </a:extLst>
                      </a:blip>
                      <a:srcRect l="5047" t="15843" r="5946" b="16199"/>
                      <a:stretch/>
                    </pic:blipFill>
                    <pic:spPr bwMode="auto">
                      <a:xfrm>
                        <a:off x="0" y="0"/>
                        <a:ext cx="1387642" cy="4113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51343CC8" wp14:editId="677F3F98">
                  <wp:simplePos x="0" y="0"/>
                  <wp:positionH relativeFrom="rightMargin">
                    <wp:align>center</wp:align>
                  </wp:positionH>
                  <wp:positionV relativeFrom="bottomMargin">
                    <wp:align>center</wp:align>
                  </wp:positionV>
                  <wp:extent cx="418465" cy="438150"/>
                  <wp:effectExtent l="0" t="0" r="635" b="0"/>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CB3C6" w14:textId="77777777" w:rsidR="009D67E6" w:rsidRDefault="009D67E6">
                                <w:pPr>
                                  <w:pStyle w:val="Piedepgina"/>
                                  <w:jc w:val="right"/>
                                  <w:rPr>
                                    <w:b w:val="0"/>
                                    <w:bCs/>
                                    <w:i/>
                                    <w:iCs/>
                                    <w:color w:val="FFFFFF" w:themeColor="background1"/>
                                    <w:sz w:val="36"/>
                                    <w:szCs w:val="36"/>
                                  </w:rPr>
                                </w:pPr>
                                <w:r>
                                  <w:rPr>
                                    <w:b w:val="0"/>
                                    <w:color w:val="auto"/>
                                    <w:sz w:val="22"/>
                                  </w:rPr>
                                  <w:fldChar w:fldCharType="begin"/>
                                </w:r>
                                <w:r>
                                  <w:instrText>PAGE    \* MERGEFORMAT</w:instrText>
                                </w:r>
                                <w:r>
                                  <w:rPr>
                                    <w:b w:val="0"/>
                                    <w:color w:val="auto"/>
                                    <w:sz w:val="22"/>
                                  </w:rPr>
                                  <w:fldChar w:fldCharType="separate"/>
                                </w:r>
                                <w:r>
                                  <w:rPr>
                                    <w:bCs/>
                                    <w:i/>
                                    <w:iCs/>
                                    <w:color w:val="FFFFFF" w:themeColor="background1"/>
                                    <w:sz w:val="36"/>
                                    <w:szCs w:val="36"/>
                                  </w:rPr>
                                  <w:t>2</w:t>
                                </w:r>
                                <w:r>
                                  <w:rPr>
                                    <w:b w:val="0"/>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43CC8" id="Grupo 42" o:spid="_x0000_s102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AalPKUBwMAAE8KAAAOAAAAAAAAAAAAAAAAAC4CAABkcnMvZTJvRG9jLnhtbFBL&#10;AQItABQABgAIAAAAIQDliizy2gAAAAMBAAAPAAAAAAAAAAAAAAAAAGEFAABkcnMvZG93bnJldi54&#10;bWxQSwUGAAAAAAQABADzAAAAaAYAAAAA&#10;">
                  <v:rect id="Rectangle 53" o:spid="_x0000_s103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" fillcolor="#943634" strokecolor="#943634"/>
                  <v:rect id="Rectangle 54" o:spid="_x0000_s103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" fillcolor="#943634" strokecolor="#943634"/>
                  <v:shapetype id="_x0000_t202" coordsize="21600,21600" o:spt="202" path="m,l,21600r21600,l21600,xe">
                    <v:stroke joinstyle="miter"/>
                    <v:path gradientshapeok="t" o:connecttype="rect"/>
                  </v:shapetype>
                  <v:shape id="Text Box 55" o:spid="_x0000_s1032"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" filled="f" stroked="f">
                    <v:textbox inset="4.32pt,0,4.32pt,0">
                      <w:txbxContent>
                        <w:p w14:paraId="5C0CB3C6" w14:textId="77777777" w:rsidR="009D67E6" w:rsidRDefault="009D67E6">
                          <w:pPr>
                            <w:pStyle w:val="Piedepgina"/>
                            <w:jc w:val="right"/>
                            <w:rPr>
                              <w:b w:val="0"/>
                              <w:bCs/>
                              <w:i/>
                              <w:iCs/>
                              <w:color w:val="FFFFFF" w:themeColor="background1"/>
                              <w:sz w:val="36"/>
                              <w:szCs w:val="36"/>
                            </w:rPr>
                          </w:pPr>
                          <w:r>
                            <w:rPr>
                              <w:b w:val="0"/>
                              <w:color w:val="auto"/>
                              <w:sz w:val="22"/>
                            </w:rPr>
                            <w:fldChar w:fldCharType="begin"/>
                          </w:r>
                          <w:r>
                            <w:instrText>PAGE    \* MERGEFORMAT</w:instrText>
                          </w:r>
                          <w:r>
                            <w:rPr>
                              <w:b w:val="0"/>
                              <w:color w:val="auto"/>
                              <w:sz w:val="22"/>
                            </w:rPr>
                            <w:fldChar w:fldCharType="separate"/>
                          </w:r>
                          <w:r>
                            <w:rPr>
                              <w:bCs/>
                              <w:i/>
                              <w:iCs/>
                              <w:color w:val="FFFFFF" w:themeColor="background1"/>
                              <w:sz w:val="36"/>
                              <w:szCs w:val="36"/>
                            </w:rPr>
                            <w:t>2</w:t>
                          </w:r>
                          <w:r>
                            <w:rPr>
                              <w:b w:val="0"/>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235301"/>
      <w:docPartObj>
        <w:docPartGallery w:val="Page Numbers (Bottom of Page)"/>
        <w:docPartUnique/>
      </w:docPartObj>
    </w:sdtPr>
    <w:sdtContent>
      <w:p w14:paraId="29075758" w14:textId="07536BA5" w:rsidR="00C61903" w:rsidRDefault="00C61903">
        <w:pPr>
          <w:pStyle w:val="Piedepgina"/>
        </w:pPr>
        <w:r>
          <w:rPr>
            <w:noProof/>
          </w:rPr>
          <mc:AlternateContent>
            <mc:Choice Requires="wpg">
              <w:drawing>
                <wp:anchor distT="0" distB="0" distL="114300" distR="114300" simplePos="0" relativeHeight="251662336" behindDoc="0" locked="0" layoutInCell="1" allowOverlap="1" wp14:anchorId="1829E70C" wp14:editId="2FE9108F">
                  <wp:simplePos x="0" y="0"/>
                  <wp:positionH relativeFrom="rightMargin">
                    <wp:align>center</wp:align>
                  </wp:positionH>
                  <wp:positionV relativeFrom="bottomMargin">
                    <wp:align>center</wp:align>
                  </wp:positionV>
                  <wp:extent cx="418465" cy="438150"/>
                  <wp:effectExtent l="0" t="0" r="635" b="0"/>
                  <wp:wrapNone/>
                  <wp:docPr id="47" name="Grupo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8"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172EE" w14:textId="77777777" w:rsidR="00C61903" w:rsidRDefault="00C61903">
                                <w:pPr>
                                  <w:pStyle w:val="Piedepgina"/>
                                  <w:jc w:val="right"/>
                                  <w:rPr>
                                    <w:b w:val="0"/>
                                    <w:bCs/>
                                    <w:i/>
                                    <w:iCs/>
                                    <w:color w:val="FFFFFF" w:themeColor="background1"/>
                                    <w:sz w:val="36"/>
                                    <w:szCs w:val="36"/>
                                  </w:rPr>
                                </w:pPr>
                                <w:r>
                                  <w:rPr>
                                    <w:b w:val="0"/>
                                    <w:color w:val="auto"/>
                                    <w:sz w:val="22"/>
                                  </w:rPr>
                                  <w:fldChar w:fldCharType="begin"/>
                                </w:r>
                                <w:r>
                                  <w:instrText>PAGE    \* MERGEFORMAT</w:instrText>
                                </w:r>
                                <w:r>
                                  <w:rPr>
                                    <w:b w:val="0"/>
                                    <w:color w:val="auto"/>
                                    <w:sz w:val="22"/>
                                  </w:rPr>
                                  <w:fldChar w:fldCharType="separate"/>
                                </w:r>
                                <w:r>
                                  <w:rPr>
                                    <w:bCs/>
                                    <w:i/>
                                    <w:iCs/>
                                    <w:color w:val="FFFFFF" w:themeColor="background1"/>
                                    <w:sz w:val="36"/>
                                    <w:szCs w:val="36"/>
                                  </w:rPr>
                                  <w:t>2</w:t>
                                </w:r>
                                <w:r>
                                  <w:rPr>
                                    <w:b w:val="0"/>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9E70C" id="Grupo 47" o:spid="_x0000_s1033" style="position:absolute;margin-left:0;margin-top:0;width:32.95pt;height:34.5pt;z-index:251662336;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">
                  <v:rect id="Rectangle 53" o:spid="_x0000_s103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" fillcolor="#943634" strokecolor="#943634"/>
                  <v:rect id="Rectangle 54" o:spid="_x0000_s103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" filled="f" stroked="f">
                    <v:textbox inset="4.32pt,0,4.32pt,0">
                      <w:txbxContent>
                        <w:p w14:paraId="1A9172EE" w14:textId="77777777" w:rsidR="00C61903" w:rsidRDefault="00C61903">
                          <w:pPr>
                            <w:pStyle w:val="Piedepgina"/>
                            <w:jc w:val="right"/>
                            <w:rPr>
                              <w:b w:val="0"/>
                              <w:bCs/>
                              <w:i/>
                              <w:iCs/>
                              <w:color w:val="FFFFFF" w:themeColor="background1"/>
                              <w:sz w:val="36"/>
                              <w:szCs w:val="36"/>
                            </w:rPr>
                          </w:pPr>
                          <w:r>
                            <w:rPr>
                              <w:b w:val="0"/>
                              <w:color w:val="auto"/>
                              <w:sz w:val="22"/>
                            </w:rPr>
                            <w:fldChar w:fldCharType="begin"/>
                          </w:r>
                          <w:r>
                            <w:instrText>PAGE    \* MERGEFORMAT</w:instrText>
                          </w:r>
                          <w:r>
                            <w:rPr>
                              <w:b w:val="0"/>
                              <w:color w:val="auto"/>
                              <w:sz w:val="22"/>
                            </w:rPr>
                            <w:fldChar w:fldCharType="separate"/>
                          </w:r>
                          <w:r>
                            <w:rPr>
                              <w:bCs/>
                              <w:i/>
                              <w:iCs/>
                              <w:color w:val="FFFFFF" w:themeColor="background1"/>
                              <w:sz w:val="36"/>
                              <w:szCs w:val="36"/>
                            </w:rPr>
                            <w:t>2</w:t>
                          </w:r>
                          <w:r>
                            <w:rPr>
                              <w:b w:val="0"/>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1371F" w14:textId="77777777" w:rsidR="00EF275A" w:rsidRDefault="00EF275A">
      <w:r>
        <w:separator/>
      </w:r>
    </w:p>
    <w:p w14:paraId="478C88B6" w14:textId="77777777" w:rsidR="00EF275A" w:rsidRDefault="00EF275A"/>
  </w:footnote>
  <w:footnote w:type="continuationSeparator" w:id="0">
    <w:p w14:paraId="544E45F7" w14:textId="77777777" w:rsidR="00EF275A" w:rsidRDefault="00EF275A">
      <w:r>
        <w:continuationSeparator/>
      </w:r>
    </w:p>
    <w:p w14:paraId="59DF05A5" w14:textId="77777777" w:rsidR="00EF275A" w:rsidRDefault="00EF27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2FC7"/>
    <w:multiLevelType w:val="hybridMultilevel"/>
    <w:tmpl w:val="52F273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F966A7"/>
    <w:multiLevelType w:val="hybridMultilevel"/>
    <w:tmpl w:val="94C264E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71E5C50"/>
    <w:multiLevelType w:val="hybridMultilevel"/>
    <w:tmpl w:val="6478E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BE4667D"/>
    <w:multiLevelType w:val="hybridMultilevel"/>
    <w:tmpl w:val="2E5CF4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0983FD5"/>
    <w:multiLevelType w:val="hybridMultilevel"/>
    <w:tmpl w:val="34A89A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C3B48DF"/>
    <w:multiLevelType w:val="hybridMultilevel"/>
    <w:tmpl w:val="C11CEFD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6" w15:restartNumberingAfterBreak="0">
    <w:nsid w:val="535D4E6F"/>
    <w:multiLevelType w:val="hybridMultilevel"/>
    <w:tmpl w:val="66B6D9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93F580B"/>
    <w:multiLevelType w:val="hybridMultilevel"/>
    <w:tmpl w:val="E76476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1C61B08"/>
    <w:multiLevelType w:val="hybridMultilevel"/>
    <w:tmpl w:val="7AAC93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8DD7C60"/>
    <w:multiLevelType w:val="hybridMultilevel"/>
    <w:tmpl w:val="9C40B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C8B37F0"/>
    <w:multiLevelType w:val="hybridMultilevel"/>
    <w:tmpl w:val="5F1A02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F442FD5"/>
    <w:multiLevelType w:val="hybridMultilevel"/>
    <w:tmpl w:val="59BE66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36265120">
    <w:abstractNumId w:val="7"/>
  </w:num>
  <w:num w:numId="2" w16cid:durableId="1707020286">
    <w:abstractNumId w:val="3"/>
  </w:num>
  <w:num w:numId="3" w16cid:durableId="1214927670">
    <w:abstractNumId w:val="1"/>
  </w:num>
  <w:num w:numId="4" w16cid:durableId="1915553518">
    <w:abstractNumId w:val="10"/>
  </w:num>
  <w:num w:numId="5" w16cid:durableId="1010063614">
    <w:abstractNumId w:val="4"/>
  </w:num>
  <w:num w:numId="6" w16cid:durableId="702826586">
    <w:abstractNumId w:val="8"/>
  </w:num>
  <w:num w:numId="7" w16cid:durableId="35010516">
    <w:abstractNumId w:val="0"/>
  </w:num>
  <w:num w:numId="8" w16cid:durableId="223106412">
    <w:abstractNumId w:val="5"/>
  </w:num>
  <w:num w:numId="9" w16cid:durableId="579026594">
    <w:abstractNumId w:val="11"/>
  </w:num>
  <w:num w:numId="10" w16cid:durableId="16010385">
    <w:abstractNumId w:val="2"/>
  </w:num>
  <w:num w:numId="11" w16cid:durableId="1955748428">
    <w:abstractNumId w:val="6"/>
  </w:num>
  <w:num w:numId="12" w16cid:durableId="1464031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D00"/>
    <w:rsid w:val="00005DFE"/>
    <w:rsid w:val="000218CA"/>
    <w:rsid w:val="0002482E"/>
    <w:rsid w:val="00033BF2"/>
    <w:rsid w:val="00045431"/>
    <w:rsid w:val="00050324"/>
    <w:rsid w:val="000514AB"/>
    <w:rsid w:val="0005158B"/>
    <w:rsid w:val="00057D6F"/>
    <w:rsid w:val="00061681"/>
    <w:rsid w:val="00071118"/>
    <w:rsid w:val="00071BAD"/>
    <w:rsid w:val="000747A0"/>
    <w:rsid w:val="000871DB"/>
    <w:rsid w:val="000A0150"/>
    <w:rsid w:val="000A1602"/>
    <w:rsid w:val="000A247E"/>
    <w:rsid w:val="000A2B1D"/>
    <w:rsid w:val="000A3555"/>
    <w:rsid w:val="000D4F7E"/>
    <w:rsid w:val="000D6CCB"/>
    <w:rsid w:val="000D703A"/>
    <w:rsid w:val="000E63C9"/>
    <w:rsid w:val="000F24F2"/>
    <w:rsid w:val="000F4B50"/>
    <w:rsid w:val="001011D2"/>
    <w:rsid w:val="0010130B"/>
    <w:rsid w:val="00110895"/>
    <w:rsid w:val="001177AB"/>
    <w:rsid w:val="001240A6"/>
    <w:rsid w:val="001256D5"/>
    <w:rsid w:val="00130E9D"/>
    <w:rsid w:val="00150A6D"/>
    <w:rsid w:val="00156E75"/>
    <w:rsid w:val="0016041C"/>
    <w:rsid w:val="00171F79"/>
    <w:rsid w:val="0017367C"/>
    <w:rsid w:val="00183C4B"/>
    <w:rsid w:val="00185B35"/>
    <w:rsid w:val="001C212C"/>
    <w:rsid w:val="001E4B98"/>
    <w:rsid w:val="001F2BC8"/>
    <w:rsid w:val="001F5F6B"/>
    <w:rsid w:val="00211F5D"/>
    <w:rsid w:val="0021689B"/>
    <w:rsid w:val="002252F0"/>
    <w:rsid w:val="00243EBC"/>
    <w:rsid w:val="00246A35"/>
    <w:rsid w:val="00250804"/>
    <w:rsid w:val="002527E5"/>
    <w:rsid w:val="0026053A"/>
    <w:rsid w:val="002642F6"/>
    <w:rsid w:val="00265EB2"/>
    <w:rsid w:val="00274714"/>
    <w:rsid w:val="00284348"/>
    <w:rsid w:val="002A6860"/>
    <w:rsid w:val="002B5310"/>
    <w:rsid w:val="002D53DD"/>
    <w:rsid w:val="002E3D74"/>
    <w:rsid w:val="002F4905"/>
    <w:rsid w:val="002F51F5"/>
    <w:rsid w:val="00312137"/>
    <w:rsid w:val="00314F77"/>
    <w:rsid w:val="00330359"/>
    <w:rsid w:val="0033762F"/>
    <w:rsid w:val="00337ECC"/>
    <w:rsid w:val="00350F8F"/>
    <w:rsid w:val="00360494"/>
    <w:rsid w:val="00365AB4"/>
    <w:rsid w:val="00366C7E"/>
    <w:rsid w:val="00367F41"/>
    <w:rsid w:val="00384EA3"/>
    <w:rsid w:val="003A2736"/>
    <w:rsid w:val="003A39A1"/>
    <w:rsid w:val="003B0009"/>
    <w:rsid w:val="003C0D04"/>
    <w:rsid w:val="003C1E73"/>
    <w:rsid w:val="003C2191"/>
    <w:rsid w:val="003D3863"/>
    <w:rsid w:val="00401DF7"/>
    <w:rsid w:val="004110DE"/>
    <w:rsid w:val="00425D41"/>
    <w:rsid w:val="0044085A"/>
    <w:rsid w:val="00452890"/>
    <w:rsid w:val="00452DBE"/>
    <w:rsid w:val="00474CCF"/>
    <w:rsid w:val="00481591"/>
    <w:rsid w:val="0048347D"/>
    <w:rsid w:val="00484911"/>
    <w:rsid w:val="004A4CD6"/>
    <w:rsid w:val="004A74DB"/>
    <w:rsid w:val="004B21A5"/>
    <w:rsid w:val="004B3213"/>
    <w:rsid w:val="004B4FA8"/>
    <w:rsid w:val="004B729F"/>
    <w:rsid w:val="004B78B5"/>
    <w:rsid w:val="004C7A1D"/>
    <w:rsid w:val="004C7CC7"/>
    <w:rsid w:val="004D2CF2"/>
    <w:rsid w:val="004D31E4"/>
    <w:rsid w:val="004E4F3D"/>
    <w:rsid w:val="004E5FEE"/>
    <w:rsid w:val="004F1236"/>
    <w:rsid w:val="004F2F85"/>
    <w:rsid w:val="004F4443"/>
    <w:rsid w:val="005037F0"/>
    <w:rsid w:val="00504E1F"/>
    <w:rsid w:val="00507680"/>
    <w:rsid w:val="00511051"/>
    <w:rsid w:val="00516A86"/>
    <w:rsid w:val="005275F6"/>
    <w:rsid w:val="0054522F"/>
    <w:rsid w:val="00547695"/>
    <w:rsid w:val="00554B28"/>
    <w:rsid w:val="00555DEB"/>
    <w:rsid w:val="005562F5"/>
    <w:rsid w:val="00560BB2"/>
    <w:rsid w:val="00572102"/>
    <w:rsid w:val="005731E1"/>
    <w:rsid w:val="00582618"/>
    <w:rsid w:val="00591A6F"/>
    <w:rsid w:val="00594E7C"/>
    <w:rsid w:val="005A1832"/>
    <w:rsid w:val="005B6D13"/>
    <w:rsid w:val="005C44BD"/>
    <w:rsid w:val="005F1BB0"/>
    <w:rsid w:val="005F6F1F"/>
    <w:rsid w:val="00601617"/>
    <w:rsid w:val="0060184E"/>
    <w:rsid w:val="006023AA"/>
    <w:rsid w:val="0061765C"/>
    <w:rsid w:val="00623043"/>
    <w:rsid w:val="0062375A"/>
    <w:rsid w:val="00637BFB"/>
    <w:rsid w:val="00647945"/>
    <w:rsid w:val="006557AE"/>
    <w:rsid w:val="00656C4D"/>
    <w:rsid w:val="0066124C"/>
    <w:rsid w:val="0068634A"/>
    <w:rsid w:val="00686D06"/>
    <w:rsid w:val="0068753F"/>
    <w:rsid w:val="0069236C"/>
    <w:rsid w:val="006D3C21"/>
    <w:rsid w:val="006D5EDF"/>
    <w:rsid w:val="006E55B4"/>
    <w:rsid w:val="006E5716"/>
    <w:rsid w:val="006F0D74"/>
    <w:rsid w:val="007027BE"/>
    <w:rsid w:val="007039CE"/>
    <w:rsid w:val="00703B47"/>
    <w:rsid w:val="00705705"/>
    <w:rsid w:val="00716AA6"/>
    <w:rsid w:val="007302B3"/>
    <w:rsid w:val="00730733"/>
    <w:rsid w:val="007309A6"/>
    <w:rsid w:val="00730E3A"/>
    <w:rsid w:val="00736AAF"/>
    <w:rsid w:val="00765B2A"/>
    <w:rsid w:val="00783A34"/>
    <w:rsid w:val="007878D9"/>
    <w:rsid w:val="00791620"/>
    <w:rsid w:val="007926C4"/>
    <w:rsid w:val="00792EBA"/>
    <w:rsid w:val="00793679"/>
    <w:rsid w:val="007C03F0"/>
    <w:rsid w:val="007C4A2D"/>
    <w:rsid w:val="007C6B52"/>
    <w:rsid w:val="007D166F"/>
    <w:rsid w:val="007D16C5"/>
    <w:rsid w:val="007D1C85"/>
    <w:rsid w:val="007E3DDC"/>
    <w:rsid w:val="007F3E6A"/>
    <w:rsid w:val="008008D7"/>
    <w:rsid w:val="00825D46"/>
    <w:rsid w:val="008354BE"/>
    <w:rsid w:val="00837B61"/>
    <w:rsid w:val="00857BEC"/>
    <w:rsid w:val="00862FE4"/>
    <w:rsid w:val="0086389A"/>
    <w:rsid w:val="00864F63"/>
    <w:rsid w:val="00867F00"/>
    <w:rsid w:val="0087605E"/>
    <w:rsid w:val="008875D4"/>
    <w:rsid w:val="008913A2"/>
    <w:rsid w:val="00892D5F"/>
    <w:rsid w:val="0089416E"/>
    <w:rsid w:val="008941AE"/>
    <w:rsid w:val="00894EFB"/>
    <w:rsid w:val="008B1FEE"/>
    <w:rsid w:val="008B50E4"/>
    <w:rsid w:val="008D0156"/>
    <w:rsid w:val="008D0998"/>
    <w:rsid w:val="008D0BEF"/>
    <w:rsid w:val="008D6B67"/>
    <w:rsid w:val="008D7387"/>
    <w:rsid w:val="008E15AC"/>
    <w:rsid w:val="00903C32"/>
    <w:rsid w:val="009121C4"/>
    <w:rsid w:val="00916B16"/>
    <w:rsid w:val="009173B9"/>
    <w:rsid w:val="009242EB"/>
    <w:rsid w:val="0093335D"/>
    <w:rsid w:val="00933E77"/>
    <w:rsid w:val="0093613E"/>
    <w:rsid w:val="00943026"/>
    <w:rsid w:val="0094517C"/>
    <w:rsid w:val="009451A3"/>
    <w:rsid w:val="009648D3"/>
    <w:rsid w:val="009649E5"/>
    <w:rsid w:val="00966B81"/>
    <w:rsid w:val="00973733"/>
    <w:rsid w:val="00977F79"/>
    <w:rsid w:val="00984280"/>
    <w:rsid w:val="00990C5E"/>
    <w:rsid w:val="00996652"/>
    <w:rsid w:val="0099748B"/>
    <w:rsid w:val="009A1B59"/>
    <w:rsid w:val="009B740B"/>
    <w:rsid w:val="009C2CA0"/>
    <w:rsid w:val="009C7720"/>
    <w:rsid w:val="009D1C35"/>
    <w:rsid w:val="009D67E6"/>
    <w:rsid w:val="00A23AFA"/>
    <w:rsid w:val="00A2494A"/>
    <w:rsid w:val="00A31B3E"/>
    <w:rsid w:val="00A417E4"/>
    <w:rsid w:val="00A50133"/>
    <w:rsid w:val="00A51199"/>
    <w:rsid w:val="00A532F3"/>
    <w:rsid w:val="00A5348E"/>
    <w:rsid w:val="00A617B8"/>
    <w:rsid w:val="00A6254C"/>
    <w:rsid w:val="00A631EF"/>
    <w:rsid w:val="00A63EB6"/>
    <w:rsid w:val="00A671A0"/>
    <w:rsid w:val="00A80640"/>
    <w:rsid w:val="00A8489E"/>
    <w:rsid w:val="00AB02A7"/>
    <w:rsid w:val="00AB27D0"/>
    <w:rsid w:val="00AC29F3"/>
    <w:rsid w:val="00AC7CE2"/>
    <w:rsid w:val="00AD5153"/>
    <w:rsid w:val="00AD7E06"/>
    <w:rsid w:val="00AE3738"/>
    <w:rsid w:val="00AE50B6"/>
    <w:rsid w:val="00AF158C"/>
    <w:rsid w:val="00AF6643"/>
    <w:rsid w:val="00AF6712"/>
    <w:rsid w:val="00AF6CBF"/>
    <w:rsid w:val="00AF7866"/>
    <w:rsid w:val="00B231E5"/>
    <w:rsid w:val="00B36DAE"/>
    <w:rsid w:val="00B411F0"/>
    <w:rsid w:val="00B534F4"/>
    <w:rsid w:val="00B56349"/>
    <w:rsid w:val="00B62792"/>
    <w:rsid w:val="00B65911"/>
    <w:rsid w:val="00B75A50"/>
    <w:rsid w:val="00B83431"/>
    <w:rsid w:val="00B84746"/>
    <w:rsid w:val="00BB7671"/>
    <w:rsid w:val="00BC0DD5"/>
    <w:rsid w:val="00BC5862"/>
    <w:rsid w:val="00BE548A"/>
    <w:rsid w:val="00BE7D00"/>
    <w:rsid w:val="00BF54F4"/>
    <w:rsid w:val="00BF68FA"/>
    <w:rsid w:val="00BF76EB"/>
    <w:rsid w:val="00C0017B"/>
    <w:rsid w:val="00C02B87"/>
    <w:rsid w:val="00C11BF1"/>
    <w:rsid w:val="00C127D8"/>
    <w:rsid w:val="00C12F88"/>
    <w:rsid w:val="00C32EF8"/>
    <w:rsid w:val="00C4086D"/>
    <w:rsid w:val="00C43656"/>
    <w:rsid w:val="00C5440A"/>
    <w:rsid w:val="00C61903"/>
    <w:rsid w:val="00C8241A"/>
    <w:rsid w:val="00C83473"/>
    <w:rsid w:val="00C90A74"/>
    <w:rsid w:val="00C92F33"/>
    <w:rsid w:val="00C934EF"/>
    <w:rsid w:val="00C94E0E"/>
    <w:rsid w:val="00CA02C7"/>
    <w:rsid w:val="00CA1896"/>
    <w:rsid w:val="00CB17FF"/>
    <w:rsid w:val="00CB1A48"/>
    <w:rsid w:val="00CB5B28"/>
    <w:rsid w:val="00CC6CA0"/>
    <w:rsid w:val="00CD6192"/>
    <w:rsid w:val="00CF5371"/>
    <w:rsid w:val="00D00302"/>
    <w:rsid w:val="00D0323A"/>
    <w:rsid w:val="00D0559F"/>
    <w:rsid w:val="00D064B5"/>
    <w:rsid w:val="00D077E9"/>
    <w:rsid w:val="00D12294"/>
    <w:rsid w:val="00D16FF9"/>
    <w:rsid w:val="00D22528"/>
    <w:rsid w:val="00D36C74"/>
    <w:rsid w:val="00D42CB7"/>
    <w:rsid w:val="00D5413D"/>
    <w:rsid w:val="00D570A9"/>
    <w:rsid w:val="00D61035"/>
    <w:rsid w:val="00D65E59"/>
    <w:rsid w:val="00D7054D"/>
    <w:rsid w:val="00D70D02"/>
    <w:rsid w:val="00D770C7"/>
    <w:rsid w:val="00D86945"/>
    <w:rsid w:val="00D90290"/>
    <w:rsid w:val="00D90FCC"/>
    <w:rsid w:val="00D91279"/>
    <w:rsid w:val="00D9339C"/>
    <w:rsid w:val="00D95AFF"/>
    <w:rsid w:val="00DB6E1A"/>
    <w:rsid w:val="00DC33A5"/>
    <w:rsid w:val="00DC706A"/>
    <w:rsid w:val="00DD02AC"/>
    <w:rsid w:val="00DD152F"/>
    <w:rsid w:val="00DE213F"/>
    <w:rsid w:val="00DF027C"/>
    <w:rsid w:val="00E00A32"/>
    <w:rsid w:val="00E01A7A"/>
    <w:rsid w:val="00E104F9"/>
    <w:rsid w:val="00E175E1"/>
    <w:rsid w:val="00E22ACD"/>
    <w:rsid w:val="00E22EE0"/>
    <w:rsid w:val="00E301D6"/>
    <w:rsid w:val="00E464E6"/>
    <w:rsid w:val="00E507C1"/>
    <w:rsid w:val="00E620B0"/>
    <w:rsid w:val="00E73BE5"/>
    <w:rsid w:val="00E759EE"/>
    <w:rsid w:val="00E81B40"/>
    <w:rsid w:val="00E86002"/>
    <w:rsid w:val="00EA0C74"/>
    <w:rsid w:val="00EB310F"/>
    <w:rsid w:val="00EC58AA"/>
    <w:rsid w:val="00ED124A"/>
    <w:rsid w:val="00EE05C6"/>
    <w:rsid w:val="00EE36F7"/>
    <w:rsid w:val="00EF275A"/>
    <w:rsid w:val="00EF555B"/>
    <w:rsid w:val="00EF55F8"/>
    <w:rsid w:val="00EF6DE4"/>
    <w:rsid w:val="00F027BB"/>
    <w:rsid w:val="00F03E8C"/>
    <w:rsid w:val="00F11DCF"/>
    <w:rsid w:val="00F12326"/>
    <w:rsid w:val="00F162EA"/>
    <w:rsid w:val="00F344F9"/>
    <w:rsid w:val="00F52D27"/>
    <w:rsid w:val="00F61BB3"/>
    <w:rsid w:val="00F635B2"/>
    <w:rsid w:val="00F67E24"/>
    <w:rsid w:val="00F83527"/>
    <w:rsid w:val="00F87B42"/>
    <w:rsid w:val="00FB4495"/>
    <w:rsid w:val="00FC20D0"/>
    <w:rsid w:val="00FC2516"/>
    <w:rsid w:val="00FD583F"/>
    <w:rsid w:val="00FD7488"/>
    <w:rsid w:val="00FF16B4"/>
    <w:rsid w:val="00FF1F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EB50E"/>
  <w15:docId w15:val="{352AB1C5-5469-4D00-A64F-E4B92225B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E7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4A4CD6"/>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D12294"/>
    <w:pPr>
      <w:ind w:left="720"/>
      <w:contextualSpacing/>
    </w:pPr>
  </w:style>
  <w:style w:type="character" w:customStyle="1" w:styleId="Ttulo3Car">
    <w:name w:val="Título 3 Car"/>
    <w:basedOn w:val="Fuentedeprrafopredeter"/>
    <w:link w:val="Ttulo3"/>
    <w:uiPriority w:val="5"/>
    <w:rsid w:val="004A4CD6"/>
    <w:rPr>
      <w:rFonts w:asciiTheme="majorHAnsi" w:eastAsiaTheme="majorEastAsia" w:hAnsiTheme="majorHAnsi" w:cstheme="majorBidi"/>
      <w:b/>
      <w:color w:val="012639" w:themeColor="accent1" w:themeShade="7F"/>
    </w:rPr>
  </w:style>
  <w:style w:type="paragraph" w:styleId="TtuloTDC">
    <w:name w:val="TOC Heading"/>
    <w:basedOn w:val="Ttulo1"/>
    <w:next w:val="Normal"/>
    <w:uiPriority w:val="39"/>
    <w:unhideWhenUsed/>
    <w:qFormat/>
    <w:rsid w:val="000A3555"/>
    <w:pPr>
      <w:keepLines/>
      <w:spacing w:after="0" w:line="259" w:lineRule="auto"/>
      <w:outlineLvl w:val="9"/>
    </w:pPr>
    <w:rPr>
      <w:b w:val="0"/>
      <w:color w:val="013A57" w:themeColor="accent1" w:themeShade="BF"/>
      <w:kern w:val="0"/>
      <w:sz w:val="32"/>
      <w:lang w:val="es-AR" w:eastAsia="es-AR"/>
    </w:rPr>
  </w:style>
  <w:style w:type="paragraph" w:styleId="TDC1">
    <w:name w:val="toc 1"/>
    <w:basedOn w:val="Normal"/>
    <w:next w:val="Normal"/>
    <w:autoRedefine/>
    <w:uiPriority w:val="39"/>
    <w:unhideWhenUsed/>
    <w:rsid w:val="00BC0DD5"/>
    <w:pPr>
      <w:tabs>
        <w:tab w:val="right" w:leader="dot" w:pos="9016"/>
      </w:tabs>
      <w:spacing w:after="100"/>
      <w:jc w:val="both"/>
    </w:pPr>
    <w:rPr>
      <w:rFonts w:ascii="Arial" w:hAnsi="Arial"/>
      <w:noProof/>
      <w:color w:val="auto"/>
    </w:rPr>
  </w:style>
  <w:style w:type="paragraph" w:styleId="TDC2">
    <w:name w:val="toc 2"/>
    <w:basedOn w:val="Normal"/>
    <w:next w:val="Normal"/>
    <w:autoRedefine/>
    <w:uiPriority w:val="39"/>
    <w:unhideWhenUsed/>
    <w:rsid w:val="00B534F4"/>
    <w:pPr>
      <w:tabs>
        <w:tab w:val="right" w:leader="dot" w:pos="9016"/>
      </w:tabs>
      <w:spacing w:after="100"/>
      <w:ind w:left="280"/>
    </w:pPr>
    <w:rPr>
      <w:rFonts w:asciiTheme="majorHAnsi" w:hAnsiTheme="majorHAnsi" w:cstheme="majorHAnsi"/>
      <w:b w:val="0"/>
      <w:bCs/>
      <w:smallCaps/>
      <w:noProof/>
      <w:color w:val="auto"/>
      <w:sz w:val="22"/>
      <w:szCs w:val="18"/>
    </w:rPr>
  </w:style>
  <w:style w:type="paragraph" w:styleId="TDC3">
    <w:name w:val="toc 3"/>
    <w:basedOn w:val="Normal"/>
    <w:next w:val="Normal"/>
    <w:autoRedefine/>
    <w:uiPriority w:val="39"/>
    <w:unhideWhenUsed/>
    <w:rsid w:val="00ED124A"/>
    <w:pPr>
      <w:tabs>
        <w:tab w:val="right" w:leader="dot" w:pos="9016"/>
      </w:tabs>
      <w:spacing w:after="100"/>
      <w:ind w:left="560"/>
    </w:pPr>
    <w:rPr>
      <w:rFonts w:asciiTheme="majorHAnsi" w:hAnsiTheme="majorHAnsi" w:cstheme="majorHAnsi"/>
      <w:b w:val="0"/>
      <w:bCs/>
      <w:noProof/>
      <w:color w:val="auto"/>
    </w:rPr>
  </w:style>
  <w:style w:type="character" w:styleId="Hipervnculo">
    <w:name w:val="Hyperlink"/>
    <w:basedOn w:val="Fuentedeprrafopredeter"/>
    <w:uiPriority w:val="99"/>
    <w:unhideWhenUsed/>
    <w:rsid w:val="000A3555"/>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6227">
      <w:bodyDiv w:val="1"/>
      <w:marLeft w:val="0"/>
      <w:marRight w:val="0"/>
      <w:marTop w:val="0"/>
      <w:marBottom w:val="0"/>
      <w:divBdr>
        <w:top w:val="none" w:sz="0" w:space="0" w:color="auto"/>
        <w:left w:val="none" w:sz="0" w:space="0" w:color="auto"/>
        <w:bottom w:val="none" w:sz="0" w:space="0" w:color="auto"/>
        <w:right w:val="none" w:sz="0" w:space="0" w:color="auto"/>
      </w:divBdr>
      <w:divsChild>
        <w:div w:id="390811173">
          <w:marLeft w:val="-70"/>
          <w:marRight w:val="0"/>
          <w:marTop w:val="0"/>
          <w:marBottom w:val="0"/>
          <w:divBdr>
            <w:top w:val="none" w:sz="0" w:space="0" w:color="auto"/>
            <w:left w:val="none" w:sz="0" w:space="0" w:color="auto"/>
            <w:bottom w:val="none" w:sz="0" w:space="0" w:color="auto"/>
            <w:right w:val="none" w:sz="0" w:space="0" w:color="auto"/>
          </w:divBdr>
        </w:div>
      </w:divsChild>
    </w:div>
    <w:div w:id="614752444">
      <w:bodyDiv w:val="1"/>
      <w:marLeft w:val="0"/>
      <w:marRight w:val="0"/>
      <w:marTop w:val="0"/>
      <w:marBottom w:val="0"/>
      <w:divBdr>
        <w:top w:val="none" w:sz="0" w:space="0" w:color="auto"/>
        <w:left w:val="none" w:sz="0" w:space="0" w:color="auto"/>
        <w:bottom w:val="none" w:sz="0" w:space="0" w:color="auto"/>
        <w:right w:val="none" w:sz="0" w:space="0" w:color="auto"/>
      </w:divBdr>
    </w:div>
    <w:div w:id="779182097">
      <w:bodyDiv w:val="1"/>
      <w:marLeft w:val="0"/>
      <w:marRight w:val="0"/>
      <w:marTop w:val="0"/>
      <w:marBottom w:val="0"/>
      <w:divBdr>
        <w:top w:val="none" w:sz="0" w:space="0" w:color="auto"/>
        <w:left w:val="none" w:sz="0" w:space="0" w:color="auto"/>
        <w:bottom w:val="none" w:sz="0" w:space="0" w:color="auto"/>
        <w:right w:val="none" w:sz="0" w:space="0" w:color="auto"/>
      </w:divBdr>
      <w:divsChild>
        <w:div w:id="1044906953">
          <w:marLeft w:val="-784"/>
          <w:marRight w:val="0"/>
          <w:marTop w:val="0"/>
          <w:marBottom w:val="0"/>
          <w:divBdr>
            <w:top w:val="none" w:sz="0" w:space="0" w:color="auto"/>
            <w:left w:val="none" w:sz="0" w:space="0" w:color="auto"/>
            <w:bottom w:val="none" w:sz="0" w:space="0" w:color="auto"/>
            <w:right w:val="none" w:sz="0" w:space="0" w:color="auto"/>
          </w:divBdr>
        </w:div>
      </w:divsChild>
    </w:div>
    <w:div w:id="921796506">
      <w:bodyDiv w:val="1"/>
      <w:marLeft w:val="0"/>
      <w:marRight w:val="0"/>
      <w:marTop w:val="0"/>
      <w:marBottom w:val="0"/>
      <w:divBdr>
        <w:top w:val="none" w:sz="0" w:space="0" w:color="auto"/>
        <w:left w:val="none" w:sz="0" w:space="0" w:color="auto"/>
        <w:bottom w:val="none" w:sz="0" w:space="0" w:color="auto"/>
        <w:right w:val="none" w:sz="0" w:space="0" w:color="auto"/>
      </w:divBdr>
      <w:divsChild>
        <w:div w:id="155612697">
          <w:marLeft w:val="-70"/>
          <w:marRight w:val="0"/>
          <w:marTop w:val="0"/>
          <w:marBottom w:val="0"/>
          <w:divBdr>
            <w:top w:val="none" w:sz="0" w:space="0" w:color="auto"/>
            <w:left w:val="none" w:sz="0" w:space="0" w:color="auto"/>
            <w:bottom w:val="none" w:sz="0" w:space="0" w:color="auto"/>
            <w:right w:val="none" w:sz="0" w:space="0" w:color="auto"/>
          </w:divBdr>
        </w:div>
      </w:divsChild>
    </w:div>
    <w:div w:id="964893453">
      <w:bodyDiv w:val="1"/>
      <w:marLeft w:val="0"/>
      <w:marRight w:val="0"/>
      <w:marTop w:val="0"/>
      <w:marBottom w:val="0"/>
      <w:divBdr>
        <w:top w:val="none" w:sz="0" w:space="0" w:color="auto"/>
        <w:left w:val="none" w:sz="0" w:space="0" w:color="auto"/>
        <w:bottom w:val="none" w:sz="0" w:space="0" w:color="auto"/>
        <w:right w:val="none" w:sz="0" w:space="0" w:color="auto"/>
      </w:divBdr>
      <w:divsChild>
        <w:div w:id="1568346348">
          <w:marLeft w:val="-70"/>
          <w:marRight w:val="0"/>
          <w:marTop w:val="0"/>
          <w:marBottom w:val="0"/>
          <w:divBdr>
            <w:top w:val="none" w:sz="0" w:space="0" w:color="auto"/>
            <w:left w:val="none" w:sz="0" w:space="0" w:color="auto"/>
            <w:bottom w:val="none" w:sz="0" w:space="0" w:color="auto"/>
            <w:right w:val="none" w:sz="0" w:space="0" w:color="auto"/>
          </w:divBdr>
        </w:div>
      </w:divsChild>
    </w:div>
    <w:div w:id="1353991349">
      <w:bodyDiv w:val="1"/>
      <w:marLeft w:val="0"/>
      <w:marRight w:val="0"/>
      <w:marTop w:val="0"/>
      <w:marBottom w:val="0"/>
      <w:divBdr>
        <w:top w:val="none" w:sz="0" w:space="0" w:color="auto"/>
        <w:left w:val="none" w:sz="0" w:space="0" w:color="auto"/>
        <w:bottom w:val="none" w:sz="0" w:space="0" w:color="auto"/>
        <w:right w:val="none" w:sz="0" w:space="0" w:color="auto"/>
      </w:divBdr>
      <w:divsChild>
        <w:div w:id="524055372">
          <w:marLeft w:val="-784"/>
          <w:marRight w:val="0"/>
          <w:marTop w:val="0"/>
          <w:marBottom w:val="0"/>
          <w:divBdr>
            <w:top w:val="none" w:sz="0" w:space="0" w:color="auto"/>
            <w:left w:val="none" w:sz="0" w:space="0" w:color="auto"/>
            <w:bottom w:val="none" w:sz="0" w:space="0" w:color="auto"/>
            <w:right w:val="none" w:sz="0" w:space="0" w:color="auto"/>
          </w:divBdr>
        </w:div>
      </w:divsChild>
    </w:div>
    <w:div w:id="168644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01A435AE624FE68D7BEB1B080DEA53"/>
        <w:category>
          <w:name w:val="General"/>
          <w:gallery w:val="placeholder"/>
        </w:category>
        <w:types>
          <w:type w:val="bbPlcHdr"/>
        </w:types>
        <w:behaviors>
          <w:behavior w:val="content"/>
        </w:behaviors>
        <w:guid w:val="{4C0760FF-44B6-4491-A48E-CBBD24F51E81}"/>
      </w:docPartPr>
      <w:docPartBody>
        <w:p w:rsidR="001B6032" w:rsidRDefault="00DF44EF" w:rsidP="00DF44EF">
          <w:pPr>
            <w:pStyle w:val="7101A435AE624FE68D7BEB1B080DEA53"/>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377"/>
    <w:rsid w:val="000D4E6F"/>
    <w:rsid w:val="001B6032"/>
    <w:rsid w:val="001D605B"/>
    <w:rsid w:val="003156DC"/>
    <w:rsid w:val="00372431"/>
    <w:rsid w:val="003D7C72"/>
    <w:rsid w:val="00543A1A"/>
    <w:rsid w:val="00654377"/>
    <w:rsid w:val="00806109"/>
    <w:rsid w:val="00894788"/>
    <w:rsid w:val="008B5624"/>
    <w:rsid w:val="008F14F6"/>
    <w:rsid w:val="00937206"/>
    <w:rsid w:val="009607E8"/>
    <w:rsid w:val="00A15760"/>
    <w:rsid w:val="00B7382D"/>
    <w:rsid w:val="00C11A58"/>
    <w:rsid w:val="00D12403"/>
    <w:rsid w:val="00D13B22"/>
    <w:rsid w:val="00D30385"/>
    <w:rsid w:val="00DF44EF"/>
    <w:rsid w:val="00E13CE8"/>
    <w:rsid w:val="00E17DD6"/>
    <w:rsid w:val="00E97CA3"/>
    <w:rsid w:val="00ED709F"/>
    <w:rsid w:val="00F00221"/>
    <w:rsid w:val="00F37E80"/>
    <w:rsid w:val="00F560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7101A435AE624FE68D7BEB1B080DEA53">
    <w:name w:val="7101A435AE624FE68D7BEB1B080DEA53"/>
    <w:rsid w:val="00DF44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EC5E82-449F-4A54-B2E4-339E5C26ECEB}">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997A-B7E0-42F0-BC3C-1681EE913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1080</TotalTime>
  <Pages>1</Pages>
  <Words>4884</Words>
  <Characters>26864</Characters>
  <Application>Microsoft Office Word</Application>
  <DocSecurity>0</DocSecurity>
  <Lines>223</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keywords/>
  <cp:lastModifiedBy>Gino Ventura</cp:lastModifiedBy>
  <cp:revision>215</cp:revision>
  <cp:lastPrinted>2022-11-09T02:20:00Z</cp:lastPrinted>
  <dcterms:created xsi:type="dcterms:W3CDTF">2022-10-05T00:54:00Z</dcterms:created>
  <dcterms:modified xsi:type="dcterms:W3CDTF">2022-11-09T02:20:00Z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